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4FCC6" w14:textId="4B0B34B2" w:rsidR="008D58AD" w:rsidRDefault="00415003" w:rsidP="002E1123">
      <w:pPr>
        <w:pStyle w:val="Rubrik2"/>
      </w:pPr>
      <w:r>
        <w:t xml:space="preserve">Laboration </w:t>
      </w:r>
      <w:r w:rsidR="00787543">
        <w:t>5</w:t>
      </w:r>
      <w:r w:rsidR="005F5EA4">
        <w:t xml:space="preserve"> och Teor</w:t>
      </w:r>
      <w:r w:rsidR="005959BB">
        <w:t>iprov</w:t>
      </w:r>
      <w:r w:rsidR="005F5EA4">
        <w:t xml:space="preserve"> med kryssfrågor</w:t>
      </w:r>
    </w:p>
    <w:p w14:paraId="73204E14" w14:textId="75AB76E2" w:rsidR="009F3F03" w:rsidRPr="009F3F03" w:rsidRDefault="009F3F03" w:rsidP="00C30FE1">
      <w:pPr>
        <w:rPr>
          <w:b/>
          <w:bCs/>
        </w:rPr>
      </w:pPr>
      <w:r w:rsidRPr="009F3F03">
        <w:rPr>
          <w:b/>
          <w:bCs/>
        </w:rPr>
        <w:t>Ni redovisar labben genom att spela in en film där ni kör all er kod i Live SQL och visar att den fungerar enligt instruktioner i labben. Den avslutande teoridelen ska också vara med i er film.</w:t>
      </w:r>
    </w:p>
    <w:p w14:paraId="3D770877" w14:textId="77777777" w:rsidR="009F3F03" w:rsidRDefault="009F3F03" w:rsidP="00C30FE1"/>
    <w:p w14:paraId="3D44FCC7" w14:textId="14393E86" w:rsidR="00771081" w:rsidRDefault="008D58AD" w:rsidP="00C30FE1">
      <w:r w:rsidRPr="005B2E70">
        <w:t xml:space="preserve">Under den här </w:t>
      </w:r>
      <w:r w:rsidR="00A14212">
        <w:t xml:space="preserve">roliga </w:t>
      </w:r>
      <w:r w:rsidRPr="005B2E70">
        <w:t xml:space="preserve">labben kommer Du att få </w:t>
      </w:r>
      <w:r w:rsidR="004C23A9">
        <w:t>skapa ett litet banksystem åt Gagnefs sparbank. Den före detta potatisodlaren Thomas Kvist</w:t>
      </w:r>
      <w:r w:rsidR="00E10E9C">
        <w:t>, som för övrigt är mycket indolent,</w:t>
      </w:r>
      <w:r w:rsidR="004C23A9">
        <w:t xml:space="preserve"> har tillträtt posten som bankdirektör på den nya banken. Thomas har, genom en tuff akademisk verksamhetsanalys, arbetat fram något som kan liknas vid en systemspecifikation. Nedan hittar Du en översikt över vilka tabeller du måste skapa för att lösa uppgiften. </w:t>
      </w:r>
    </w:p>
    <w:p w14:paraId="3D44FCC8" w14:textId="77777777" w:rsidR="004C23A9" w:rsidRDefault="004C23A9" w:rsidP="00C30FE1"/>
    <w:p w14:paraId="3D44FCC9"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SQL&gt; desc </w:t>
      </w:r>
      <w:r w:rsidRPr="00766042">
        <w:rPr>
          <w:rFonts w:ascii="Courier New" w:hAnsi="Courier New" w:cs="Courier New"/>
          <w:color w:val="0000FF"/>
          <w:sz w:val="18"/>
          <w:szCs w:val="18"/>
          <w:lang w:val="en-GB"/>
        </w:rPr>
        <w:t>bankkund</w:t>
      </w:r>
    </w:p>
    <w:p w14:paraId="3D44FCCA"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Name                                      Null?    Type</w:t>
      </w:r>
    </w:p>
    <w:p w14:paraId="3D44FCCB"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 -------- ------------</w:t>
      </w:r>
    </w:p>
    <w:p w14:paraId="3D44FCCC"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PNR                                       NOT NULL VARCHAR2(11)</w:t>
      </w:r>
    </w:p>
    <w:p w14:paraId="3D44FCCD" w14:textId="77777777" w:rsidR="004C23A9" w:rsidRPr="0092392F" w:rsidRDefault="004C23A9" w:rsidP="004C23A9">
      <w:pPr>
        <w:rPr>
          <w:rFonts w:ascii="Courier New" w:hAnsi="Courier New" w:cs="Courier New"/>
          <w:sz w:val="18"/>
          <w:szCs w:val="18"/>
        </w:rPr>
      </w:pPr>
      <w:r w:rsidRPr="004C23A9">
        <w:rPr>
          <w:rFonts w:ascii="Courier New" w:hAnsi="Courier New" w:cs="Courier New"/>
          <w:sz w:val="18"/>
          <w:szCs w:val="18"/>
          <w:lang w:val="en-GB"/>
        </w:rPr>
        <w:t xml:space="preserve"> </w:t>
      </w:r>
      <w:r w:rsidRPr="0092392F">
        <w:rPr>
          <w:rFonts w:ascii="Courier New" w:hAnsi="Courier New" w:cs="Courier New"/>
          <w:sz w:val="18"/>
          <w:szCs w:val="18"/>
        </w:rPr>
        <w:t>FNAMN                                     NOT NULL VARCHAR2(25)</w:t>
      </w:r>
    </w:p>
    <w:p w14:paraId="3D44FCCE" w14:textId="77777777" w:rsidR="004C23A9" w:rsidRPr="0092392F" w:rsidRDefault="004C23A9" w:rsidP="004C23A9">
      <w:pPr>
        <w:rPr>
          <w:rFonts w:ascii="Courier New" w:hAnsi="Courier New" w:cs="Courier New"/>
          <w:sz w:val="18"/>
          <w:szCs w:val="18"/>
        </w:rPr>
      </w:pPr>
      <w:r w:rsidRPr="0092392F">
        <w:rPr>
          <w:rFonts w:ascii="Courier New" w:hAnsi="Courier New" w:cs="Courier New"/>
          <w:sz w:val="18"/>
          <w:szCs w:val="18"/>
        </w:rPr>
        <w:t xml:space="preserve"> ENAMN                                     NOT NULL VARCHAR2(25)</w:t>
      </w:r>
    </w:p>
    <w:p w14:paraId="3D44FCCF" w14:textId="77777777" w:rsidR="004C23A9" w:rsidRPr="004C23A9" w:rsidRDefault="004C23A9" w:rsidP="004C23A9">
      <w:pPr>
        <w:rPr>
          <w:rFonts w:ascii="Courier New" w:hAnsi="Courier New" w:cs="Courier New"/>
          <w:sz w:val="18"/>
          <w:szCs w:val="18"/>
          <w:lang w:val="en-GB"/>
        </w:rPr>
      </w:pPr>
      <w:r w:rsidRPr="0092392F">
        <w:rPr>
          <w:rFonts w:ascii="Courier New" w:hAnsi="Courier New" w:cs="Courier New"/>
          <w:sz w:val="18"/>
          <w:szCs w:val="18"/>
        </w:rPr>
        <w:t xml:space="preserve"> </w:t>
      </w:r>
      <w:r w:rsidRPr="004C23A9">
        <w:rPr>
          <w:rFonts w:ascii="Courier New" w:hAnsi="Courier New" w:cs="Courier New"/>
          <w:sz w:val="18"/>
          <w:szCs w:val="18"/>
          <w:lang w:val="en-GB"/>
        </w:rPr>
        <w:t>PASSWD                                    NOT NULL VARCHAR2(</w:t>
      </w:r>
      <w:r w:rsidR="00257103">
        <w:rPr>
          <w:rFonts w:ascii="Courier New" w:hAnsi="Courier New" w:cs="Courier New"/>
          <w:sz w:val="18"/>
          <w:szCs w:val="18"/>
          <w:lang w:val="en-GB"/>
        </w:rPr>
        <w:t>16</w:t>
      </w:r>
      <w:r w:rsidRPr="004C23A9">
        <w:rPr>
          <w:rFonts w:ascii="Courier New" w:hAnsi="Courier New" w:cs="Courier New"/>
          <w:sz w:val="18"/>
          <w:szCs w:val="18"/>
          <w:lang w:val="en-GB"/>
        </w:rPr>
        <w:t>)</w:t>
      </w:r>
    </w:p>
    <w:p w14:paraId="3D44FCD0" w14:textId="77777777" w:rsidR="004C23A9" w:rsidRPr="004C23A9" w:rsidRDefault="004C23A9" w:rsidP="004C23A9">
      <w:pPr>
        <w:rPr>
          <w:rFonts w:ascii="Courier New" w:hAnsi="Courier New" w:cs="Courier New"/>
          <w:sz w:val="18"/>
          <w:szCs w:val="18"/>
          <w:lang w:val="en-GB"/>
        </w:rPr>
      </w:pPr>
    </w:p>
    <w:p w14:paraId="3D44FCD1"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SQL&gt; desc </w:t>
      </w:r>
      <w:r w:rsidRPr="00766042">
        <w:rPr>
          <w:rFonts w:ascii="Courier New" w:hAnsi="Courier New" w:cs="Courier New"/>
          <w:color w:val="0000FF"/>
          <w:sz w:val="18"/>
          <w:szCs w:val="18"/>
          <w:lang w:val="en-GB"/>
        </w:rPr>
        <w:t>kontotyp</w:t>
      </w:r>
    </w:p>
    <w:p w14:paraId="3D44FCD2"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Name                                      Null?    Type</w:t>
      </w:r>
    </w:p>
    <w:p w14:paraId="3D44FCD3"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 -------- ------------</w:t>
      </w:r>
    </w:p>
    <w:p w14:paraId="3D44FCD4"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KTNR                                      NOT NULL NUMBER(6)</w:t>
      </w:r>
    </w:p>
    <w:p w14:paraId="3D44FCD5" w14:textId="77777777" w:rsidR="004C23A9" w:rsidRPr="0092392F" w:rsidRDefault="004C23A9" w:rsidP="004C23A9">
      <w:pPr>
        <w:rPr>
          <w:rFonts w:ascii="Courier New" w:hAnsi="Courier New" w:cs="Courier New"/>
          <w:sz w:val="18"/>
          <w:szCs w:val="18"/>
        </w:rPr>
      </w:pPr>
      <w:r w:rsidRPr="004C23A9">
        <w:rPr>
          <w:rFonts w:ascii="Courier New" w:hAnsi="Courier New" w:cs="Courier New"/>
          <w:sz w:val="18"/>
          <w:szCs w:val="18"/>
          <w:lang w:val="en-GB"/>
        </w:rPr>
        <w:t xml:space="preserve"> </w:t>
      </w:r>
      <w:r w:rsidRPr="0092392F">
        <w:rPr>
          <w:rFonts w:ascii="Courier New" w:hAnsi="Courier New" w:cs="Courier New"/>
          <w:sz w:val="18"/>
          <w:szCs w:val="18"/>
        </w:rPr>
        <w:t>KTNAMN                                    NOT NULL VARCHAR2(20)</w:t>
      </w:r>
    </w:p>
    <w:p w14:paraId="3D44FCD6" w14:textId="77777777" w:rsidR="004C23A9" w:rsidRPr="0092392F" w:rsidRDefault="004C23A9" w:rsidP="004C23A9">
      <w:pPr>
        <w:rPr>
          <w:rFonts w:ascii="Courier New" w:hAnsi="Courier New" w:cs="Courier New"/>
          <w:sz w:val="18"/>
          <w:szCs w:val="18"/>
        </w:rPr>
      </w:pPr>
      <w:r w:rsidRPr="0092392F">
        <w:rPr>
          <w:rFonts w:ascii="Courier New" w:hAnsi="Courier New" w:cs="Courier New"/>
          <w:sz w:val="18"/>
          <w:szCs w:val="18"/>
        </w:rPr>
        <w:t xml:space="preserve"> RÄNTA                                     NOT NULL NUMBER(5,2)</w:t>
      </w:r>
    </w:p>
    <w:p w14:paraId="3D44FCD7" w14:textId="77777777" w:rsidR="009F66EA" w:rsidRPr="0092392F" w:rsidRDefault="009F66EA" w:rsidP="004C23A9">
      <w:pPr>
        <w:rPr>
          <w:rFonts w:ascii="Courier New" w:hAnsi="Courier New" w:cs="Courier New"/>
          <w:sz w:val="18"/>
          <w:szCs w:val="18"/>
        </w:rPr>
      </w:pPr>
    </w:p>
    <w:p w14:paraId="3D44FCD8" w14:textId="77777777" w:rsidR="001B4FB1" w:rsidRPr="0092392F" w:rsidRDefault="001B4FB1" w:rsidP="001B4FB1">
      <w:pPr>
        <w:rPr>
          <w:rFonts w:ascii="Courier New" w:hAnsi="Courier New" w:cs="Courier New"/>
          <w:sz w:val="18"/>
          <w:szCs w:val="18"/>
        </w:rPr>
      </w:pPr>
      <w:r w:rsidRPr="0092392F">
        <w:rPr>
          <w:rFonts w:ascii="Courier New" w:hAnsi="Courier New" w:cs="Courier New"/>
          <w:sz w:val="18"/>
          <w:szCs w:val="18"/>
        </w:rPr>
        <w:t xml:space="preserve">SQL&gt; desc </w:t>
      </w:r>
      <w:r w:rsidRPr="0092392F">
        <w:rPr>
          <w:rFonts w:ascii="Courier New" w:hAnsi="Courier New" w:cs="Courier New"/>
          <w:color w:val="0000FF"/>
          <w:sz w:val="18"/>
          <w:szCs w:val="18"/>
        </w:rPr>
        <w:t>ränteändring</w:t>
      </w:r>
    </w:p>
    <w:p w14:paraId="3D44FCD9" w14:textId="77777777" w:rsidR="001B4FB1" w:rsidRDefault="001B4FB1" w:rsidP="001B4FB1">
      <w:pPr>
        <w:rPr>
          <w:rFonts w:ascii="Courier New" w:hAnsi="Courier New" w:cs="Courier New"/>
          <w:sz w:val="18"/>
          <w:szCs w:val="18"/>
          <w:lang w:val="en-GB"/>
        </w:rPr>
      </w:pPr>
      <w:r w:rsidRPr="0092392F">
        <w:rPr>
          <w:rFonts w:ascii="Courier New" w:hAnsi="Courier New" w:cs="Courier New"/>
          <w:sz w:val="18"/>
          <w:szCs w:val="18"/>
        </w:rPr>
        <w:t xml:space="preserve"> </w:t>
      </w:r>
      <w:r>
        <w:rPr>
          <w:rFonts w:ascii="Courier New" w:hAnsi="Courier New" w:cs="Courier New"/>
          <w:sz w:val="18"/>
          <w:szCs w:val="18"/>
          <w:lang w:val="en-GB"/>
        </w:rPr>
        <w:t>Name                                      Null?    Type</w:t>
      </w:r>
    </w:p>
    <w:p w14:paraId="3D44FCDA" w14:textId="77777777" w:rsidR="001B4FB1" w:rsidRDefault="001B4FB1" w:rsidP="001B4FB1">
      <w:pPr>
        <w:rPr>
          <w:rFonts w:ascii="Courier New" w:hAnsi="Courier New" w:cs="Courier New"/>
          <w:sz w:val="18"/>
          <w:szCs w:val="18"/>
          <w:lang w:val="en-GB"/>
        </w:rPr>
      </w:pPr>
      <w:r>
        <w:rPr>
          <w:rFonts w:ascii="Courier New" w:hAnsi="Courier New" w:cs="Courier New"/>
          <w:sz w:val="18"/>
          <w:szCs w:val="18"/>
          <w:lang w:val="en-GB"/>
        </w:rPr>
        <w:t xml:space="preserve"> ----------------------------------------- -------- ------------</w:t>
      </w:r>
    </w:p>
    <w:p w14:paraId="3D44FCDB" w14:textId="77777777" w:rsidR="001B4FB1" w:rsidRDefault="001B4FB1" w:rsidP="001B4FB1">
      <w:pPr>
        <w:rPr>
          <w:rFonts w:ascii="Courier New" w:hAnsi="Courier New" w:cs="Courier New"/>
          <w:sz w:val="18"/>
          <w:szCs w:val="18"/>
          <w:lang w:val="en-GB"/>
        </w:rPr>
      </w:pPr>
      <w:r>
        <w:rPr>
          <w:rFonts w:ascii="Courier New" w:hAnsi="Courier New" w:cs="Courier New"/>
          <w:sz w:val="18"/>
          <w:szCs w:val="18"/>
          <w:lang w:val="en-GB"/>
        </w:rPr>
        <w:t xml:space="preserve"> RNR                                       NOT NULL NUMBER(6)</w:t>
      </w:r>
    </w:p>
    <w:p w14:paraId="3D44FCDC" w14:textId="77777777" w:rsidR="001B4FB1" w:rsidRDefault="001B4FB1" w:rsidP="001B4FB1">
      <w:pPr>
        <w:rPr>
          <w:rFonts w:ascii="Courier New" w:hAnsi="Courier New" w:cs="Courier New"/>
          <w:sz w:val="18"/>
          <w:szCs w:val="18"/>
          <w:lang w:val="en-GB"/>
        </w:rPr>
      </w:pPr>
      <w:r>
        <w:rPr>
          <w:rFonts w:ascii="Courier New" w:hAnsi="Courier New" w:cs="Courier New"/>
          <w:sz w:val="18"/>
          <w:szCs w:val="18"/>
          <w:lang w:val="en-GB"/>
        </w:rPr>
        <w:t xml:space="preserve"> KTNR                                      NOT NULL NUMBER(6)</w:t>
      </w:r>
    </w:p>
    <w:p w14:paraId="3D44FCDD" w14:textId="77777777" w:rsidR="001B4FB1" w:rsidRDefault="001B4FB1" w:rsidP="001B4FB1">
      <w:pPr>
        <w:rPr>
          <w:rFonts w:ascii="Courier New" w:hAnsi="Courier New" w:cs="Courier New"/>
          <w:sz w:val="18"/>
          <w:szCs w:val="18"/>
          <w:lang w:val="en-GB"/>
        </w:rPr>
      </w:pPr>
      <w:r>
        <w:rPr>
          <w:rFonts w:ascii="Courier New" w:hAnsi="Courier New" w:cs="Courier New"/>
          <w:sz w:val="18"/>
          <w:szCs w:val="18"/>
          <w:lang w:val="en-GB"/>
        </w:rPr>
        <w:t xml:space="preserve"> RÄNTA                                     NOT NULL NUMBER(5,2)</w:t>
      </w:r>
    </w:p>
    <w:p w14:paraId="3D44FCDE" w14:textId="77777777" w:rsidR="001B4FB1" w:rsidRDefault="001B4FB1" w:rsidP="001B4FB1">
      <w:pPr>
        <w:rPr>
          <w:rFonts w:ascii="Courier New" w:hAnsi="Courier New" w:cs="Courier New"/>
          <w:sz w:val="18"/>
          <w:szCs w:val="18"/>
          <w:lang w:val="en-GB"/>
        </w:rPr>
      </w:pPr>
      <w:r>
        <w:rPr>
          <w:rFonts w:ascii="Courier New" w:hAnsi="Courier New" w:cs="Courier New"/>
          <w:sz w:val="18"/>
          <w:szCs w:val="18"/>
          <w:lang w:val="en-GB"/>
        </w:rPr>
        <w:t xml:space="preserve"> RNR_DATUM                                 NOT NULL DATE</w:t>
      </w:r>
    </w:p>
    <w:p w14:paraId="3D44FCDF" w14:textId="77777777" w:rsidR="004C23A9" w:rsidRPr="004C23A9" w:rsidRDefault="004C23A9" w:rsidP="004C23A9">
      <w:pPr>
        <w:rPr>
          <w:rFonts w:ascii="Courier New" w:hAnsi="Courier New" w:cs="Courier New"/>
          <w:sz w:val="18"/>
          <w:szCs w:val="18"/>
          <w:lang w:val="en-GB"/>
        </w:rPr>
      </w:pPr>
    </w:p>
    <w:p w14:paraId="3D44FCE0"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SQL&gt; desc </w:t>
      </w:r>
      <w:r w:rsidRPr="00766042">
        <w:rPr>
          <w:rFonts w:ascii="Courier New" w:hAnsi="Courier New" w:cs="Courier New"/>
          <w:color w:val="0000FF"/>
          <w:sz w:val="18"/>
          <w:szCs w:val="18"/>
          <w:lang w:val="en-GB"/>
        </w:rPr>
        <w:t>konto</w:t>
      </w:r>
    </w:p>
    <w:p w14:paraId="3D44FCE1"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Name                                      Null?    Type</w:t>
      </w:r>
    </w:p>
    <w:p w14:paraId="3D44FCE2"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 -------- ------------</w:t>
      </w:r>
    </w:p>
    <w:p w14:paraId="3D44FCE3"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KNR                                       NOT NULL NUMBER(8)</w:t>
      </w:r>
    </w:p>
    <w:p w14:paraId="3D44FCE4"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KTNR                                      NOT NULL NUMBER(6)</w:t>
      </w:r>
    </w:p>
    <w:p w14:paraId="3D44FCE5"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REGDATUM                                  NOT NULL DATE</w:t>
      </w:r>
    </w:p>
    <w:p w14:paraId="3D44FCE6"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SALDO                                              NUMBER(10,2)</w:t>
      </w:r>
    </w:p>
    <w:p w14:paraId="3D44FCE7" w14:textId="77777777" w:rsidR="004C23A9" w:rsidRPr="004C23A9" w:rsidRDefault="004C23A9" w:rsidP="004C23A9">
      <w:pPr>
        <w:rPr>
          <w:rFonts w:ascii="Courier New" w:hAnsi="Courier New" w:cs="Courier New"/>
          <w:sz w:val="18"/>
          <w:szCs w:val="18"/>
          <w:lang w:val="en-GB"/>
        </w:rPr>
      </w:pPr>
    </w:p>
    <w:p w14:paraId="3D44FCE8"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SQL&gt; desc </w:t>
      </w:r>
      <w:r w:rsidRPr="00766042">
        <w:rPr>
          <w:rFonts w:ascii="Courier New" w:hAnsi="Courier New" w:cs="Courier New"/>
          <w:color w:val="0000FF"/>
          <w:sz w:val="18"/>
          <w:szCs w:val="18"/>
          <w:lang w:val="en-GB"/>
        </w:rPr>
        <w:t>kontoägare</w:t>
      </w:r>
    </w:p>
    <w:p w14:paraId="3D44FCE9"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Name                                      Null?    Type</w:t>
      </w:r>
    </w:p>
    <w:p w14:paraId="3D44FCEA"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 -------- ------------</w:t>
      </w:r>
    </w:p>
    <w:p w14:paraId="3D44FCEB"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RADNR                                     NOT NULL NUMBER(9)</w:t>
      </w:r>
    </w:p>
    <w:p w14:paraId="3D44FCEC"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PNR                                       NOT NULL VARCHAR2(11)</w:t>
      </w:r>
    </w:p>
    <w:p w14:paraId="3D44FCED"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KNR                                       NOT NULL NUMBER(8)</w:t>
      </w:r>
    </w:p>
    <w:p w14:paraId="3D44FCEE" w14:textId="77777777" w:rsidR="004C23A9" w:rsidRPr="004C23A9" w:rsidRDefault="004C23A9" w:rsidP="004C23A9">
      <w:pPr>
        <w:rPr>
          <w:rFonts w:ascii="Courier New" w:hAnsi="Courier New" w:cs="Courier New"/>
          <w:sz w:val="18"/>
          <w:szCs w:val="18"/>
          <w:lang w:val="en-GB"/>
        </w:rPr>
      </w:pPr>
    </w:p>
    <w:p w14:paraId="3D44FCEF" w14:textId="77777777" w:rsidR="004C23A9" w:rsidRPr="0092392F" w:rsidRDefault="004C23A9" w:rsidP="004C23A9">
      <w:pPr>
        <w:rPr>
          <w:rFonts w:ascii="Courier New" w:hAnsi="Courier New" w:cs="Courier New"/>
          <w:sz w:val="18"/>
          <w:szCs w:val="18"/>
          <w:lang w:val="de-DE"/>
        </w:rPr>
      </w:pPr>
      <w:r w:rsidRPr="0092392F">
        <w:rPr>
          <w:rFonts w:ascii="Courier New" w:hAnsi="Courier New" w:cs="Courier New"/>
          <w:sz w:val="18"/>
          <w:szCs w:val="18"/>
          <w:lang w:val="de-DE"/>
        </w:rPr>
        <w:t xml:space="preserve">SQL&gt; desc </w:t>
      </w:r>
      <w:r w:rsidRPr="0092392F">
        <w:rPr>
          <w:rFonts w:ascii="Courier New" w:hAnsi="Courier New" w:cs="Courier New"/>
          <w:color w:val="0000FF"/>
          <w:sz w:val="18"/>
          <w:szCs w:val="18"/>
          <w:lang w:val="de-DE"/>
        </w:rPr>
        <w:t>uttag</w:t>
      </w:r>
    </w:p>
    <w:p w14:paraId="3D44FCF0" w14:textId="77777777" w:rsidR="004C23A9" w:rsidRPr="0092392F" w:rsidRDefault="004C23A9" w:rsidP="004C23A9">
      <w:pPr>
        <w:rPr>
          <w:rFonts w:ascii="Courier New" w:hAnsi="Courier New" w:cs="Courier New"/>
          <w:sz w:val="18"/>
          <w:szCs w:val="18"/>
          <w:lang w:val="en-US"/>
        </w:rPr>
      </w:pPr>
      <w:r w:rsidRPr="0092392F">
        <w:rPr>
          <w:rFonts w:ascii="Courier New" w:hAnsi="Courier New" w:cs="Courier New"/>
          <w:sz w:val="18"/>
          <w:szCs w:val="18"/>
          <w:lang w:val="de-DE"/>
        </w:rPr>
        <w:t xml:space="preserve"> Name                                      Null?    </w:t>
      </w:r>
      <w:r w:rsidRPr="0092392F">
        <w:rPr>
          <w:rFonts w:ascii="Courier New" w:hAnsi="Courier New" w:cs="Courier New"/>
          <w:sz w:val="18"/>
          <w:szCs w:val="18"/>
          <w:lang w:val="en-US"/>
        </w:rPr>
        <w:t>Type</w:t>
      </w:r>
    </w:p>
    <w:p w14:paraId="3D44FCF1" w14:textId="77777777" w:rsidR="004C23A9" w:rsidRPr="001B4FB1" w:rsidRDefault="004C23A9" w:rsidP="004C23A9">
      <w:pPr>
        <w:rPr>
          <w:rFonts w:ascii="Courier New" w:hAnsi="Courier New" w:cs="Courier New"/>
          <w:sz w:val="18"/>
          <w:szCs w:val="18"/>
          <w:lang w:val="en-US"/>
        </w:rPr>
      </w:pPr>
      <w:r w:rsidRPr="0092392F">
        <w:rPr>
          <w:rFonts w:ascii="Courier New" w:hAnsi="Courier New" w:cs="Courier New"/>
          <w:sz w:val="18"/>
          <w:szCs w:val="18"/>
          <w:lang w:val="en-US"/>
        </w:rPr>
        <w:t xml:space="preserve"> </w:t>
      </w:r>
      <w:r w:rsidRPr="001B4FB1">
        <w:rPr>
          <w:rFonts w:ascii="Courier New" w:hAnsi="Courier New" w:cs="Courier New"/>
          <w:sz w:val="18"/>
          <w:szCs w:val="18"/>
          <w:lang w:val="en-US"/>
        </w:rPr>
        <w:t>----------------------------------------- -------- ------------</w:t>
      </w:r>
    </w:p>
    <w:p w14:paraId="3D44FCF2"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RADNR                                     NOT NULL NUMBER(9)</w:t>
      </w:r>
    </w:p>
    <w:p w14:paraId="3D44FCF3"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PNR                                       NOT NULL VARCHAR2(11)</w:t>
      </w:r>
    </w:p>
    <w:p w14:paraId="3D44FCF4"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KNR                                       NOT NULL NUMBER(8)</w:t>
      </w:r>
    </w:p>
    <w:p w14:paraId="3D44FCF5"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lastRenderedPageBreak/>
        <w:t xml:space="preserve"> BELOPP                                             NUMBER(10,2)</w:t>
      </w:r>
    </w:p>
    <w:p w14:paraId="3D44FCF6"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DATUM                                     NOT NULL DATE</w:t>
      </w:r>
    </w:p>
    <w:p w14:paraId="3D44FCF7" w14:textId="77777777" w:rsidR="004C23A9" w:rsidRPr="004C23A9" w:rsidRDefault="004C23A9" w:rsidP="004C23A9">
      <w:pPr>
        <w:rPr>
          <w:rFonts w:ascii="Courier New" w:hAnsi="Courier New" w:cs="Courier New"/>
          <w:sz w:val="18"/>
          <w:szCs w:val="18"/>
          <w:lang w:val="en-GB"/>
        </w:rPr>
      </w:pPr>
    </w:p>
    <w:p w14:paraId="3D44FCF8" w14:textId="77777777" w:rsidR="009F66EA" w:rsidRDefault="009F66EA" w:rsidP="004C23A9">
      <w:pPr>
        <w:rPr>
          <w:rFonts w:ascii="Courier New" w:hAnsi="Courier New" w:cs="Courier New"/>
          <w:sz w:val="18"/>
          <w:szCs w:val="18"/>
          <w:lang w:val="en-GB"/>
        </w:rPr>
      </w:pPr>
    </w:p>
    <w:p w14:paraId="3D44FCF9" w14:textId="77777777" w:rsidR="009F66EA" w:rsidRDefault="009F66EA" w:rsidP="004C23A9">
      <w:pPr>
        <w:rPr>
          <w:rFonts w:ascii="Courier New" w:hAnsi="Courier New" w:cs="Courier New"/>
          <w:sz w:val="18"/>
          <w:szCs w:val="18"/>
          <w:lang w:val="en-GB"/>
        </w:rPr>
      </w:pPr>
    </w:p>
    <w:p w14:paraId="3D44FCFA" w14:textId="77777777" w:rsidR="009F66EA" w:rsidRDefault="009F66EA" w:rsidP="004C23A9">
      <w:pPr>
        <w:rPr>
          <w:rFonts w:ascii="Courier New" w:hAnsi="Courier New" w:cs="Courier New"/>
          <w:sz w:val="18"/>
          <w:szCs w:val="18"/>
          <w:lang w:val="en-GB"/>
        </w:rPr>
      </w:pPr>
    </w:p>
    <w:p w14:paraId="3D44FCFB"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SQL&gt; desc </w:t>
      </w:r>
      <w:r w:rsidRPr="00766042">
        <w:rPr>
          <w:rFonts w:ascii="Courier New" w:hAnsi="Courier New" w:cs="Courier New"/>
          <w:color w:val="0000FF"/>
          <w:sz w:val="18"/>
          <w:szCs w:val="18"/>
          <w:lang w:val="en-GB"/>
        </w:rPr>
        <w:t>insättning</w:t>
      </w:r>
    </w:p>
    <w:p w14:paraId="3D44FCFC"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Name                                      Null?    Type</w:t>
      </w:r>
    </w:p>
    <w:p w14:paraId="3D44FCFD"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 -------- ------------</w:t>
      </w:r>
    </w:p>
    <w:p w14:paraId="3D44FCFE"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RADNR                                     NOT NULL NUMBER(9)</w:t>
      </w:r>
    </w:p>
    <w:p w14:paraId="3D44FCFF"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PNR                                       NOT NULL VARCHAR2(11)</w:t>
      </w:r>
    </w:p>
    <w:p w14:paraId="3D44FD00"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KNR                                       NOT NULL NUMBER(8)</w:t>
      </w:r>
    </w:p>
    <w:p w14:paraId="3D44FD01"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BELOPP                                             NUMBER(10,2)</w:t>
      </w:r>
    </w:p>
    <w:p w14:paraId="3D44FD02"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DATUM                                     NOT NULL DATE</w:t>
      </w:r>
    </w:p>
    <w:p w14:paraId="3D44FD03" w14:textId="77777777" w:rsidR="004C23A9" w:rsidRDefault="004C23A9" w:rsidP="004C23A9">
      <w:pPr>
        <w:rPr>
          <w:rFonts w:ascii="Courier New" w:hAnsi="Courier New" w:cs="Courier New"/>
          <w:sz w:val="18"/>
          <w:szCs w:val="18"/>
          <w:lang w:val="en-GB"/>
        </w:rPr>
      </w:pPr>
    </w:p>
    <w:p w14:paraId="3D44FD04" w14:textId="77777777" w:rsidR="005A53DC" w:rsidRDefault="005A53DC" w:rsidP="004C23A9">
      <w:pPr>
        <w:rPr>
          <w:rFonts w:ascii="Courier New" w:hAnsi="Courier New" w:cs="Courier New"/>
          <w:sz w:val="18"/>
          <w:szCs w:val="18"/>
          <w:lang w:val="en-GB"/>
        </w:rPr>
      </w:pPr>
    </w:p>
    <w:p w14:paraId="3D44FD05" w14:textId="77777777" w:rsidR="005A53DC" w:rsidRDefault="005A53DC" w:rsidP="004C23A9">
      <w:pPr>
        <w:rPr>
          <w:rFonts w:ascii="Courier New" w:hAnsi="Courier New" w:cs="Courier New"/>
          <w:sz w:val="18"/>
          <w:szCs w:val="18"/>
          <w:lang w:val="en-GB"/>
        </w:rPr>
      </w:pPr>
    </w:p>
    <w:p w14:paraId="3D44FD06"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SQL&gt; desc </w:t>
      </w:r>
      <w:r w:rsidRPr="00766042">
        <w:rPr>
          <w:rFonts w:ascii="Courier New" w:hAnsi="Courier New" w:cs="Courier New"/>
          <w:color w:val="0000FF"/>
          <w:sz w:val="18"/>
          <w:szCs w:val="18"/>
          <w:lang w:val="en-GB"/>
        </w:rPr>
        <w:t>överföring</w:t>
      </w:r>
    </w:p>
    <w:p w14:paraId="3D44FD07"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Name                                      Null?    Type</w:t>
      </w:r>
    </w:p>
    <w:p w14:paraId="3D44FD08"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 -------- ------------</w:t>
      </w:r>
    </w:p>
    <w:p w14:paraId="3D44FD09"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RADNR                                     NOT NULL NUMBER(9)</w:t>
      </w:r>
    </w:p>
    <w:p w14:paraId="3D44FD0A" w14:textId="77777777" w:rsidR="004C23A9" w:rsidRPr="004C23A9" w:rsidRDefault="004C23A9" w:rsidP="004C23A9">
      <w:pPr>
        <w:rPr>
          <w:rFonts w:ascii="Courier New" w:hAnsi="Courier New" w:cs="Courier New"/>
          <w:sz w:val="18"/>
          <w:szCs w:val="18"/>
          <w:lang w:val="en-GB"/>
        </w:rPr>
      </w:pPr>
      <w:r w:rsidRPr="004C23A9">
        <w:rPr>
          <w:rFonts w:ascii="Courier New" w:hAnsi="Courier New" w:cs="Courier New"/>
          <w:sz w:val="18"/>
          <w:szCs w:val="18"/>
          <w:lang w:val="en-GB"/>
        </w:rPr>
        <w:t xml:space="preserve"> PNR                                       NOT NULL VARCHAR2(11)</w:t>
      </w:r>
    </w:p>
    <w:p w14:paraId="3D44FD0B" w14:textId="77777777" w:rsidR="004C23A9" w:rsidRPr="00940A38" w:rsidRDefault="004C23A9" w:rsidP="004C23A9">
      <w:pPr>
        <w:rPr>
          <w:rFonts w:ascii="Courier New" w:hAnsi="Courier New" w:cs="Courier New"/>
          <w:sz w:val="18"/>
          <w:szCs w:val="18"/>
          <w:lang w:val="en-US"/>
        </w:rPr>
      </w:pPr>
      <w:r w:rsidRPr="004C23A9">
        <w:rPr>
          <w:rFonts w:ascii="Courier New" w:hAnsi="Courier New" w:cs="Courier New"/>
          <w:sz w:val="18"/>
          <w:szCs w:val="18"/>
          <w:lang w:val="en-GB"/>
        </w:rPr>
        <w:t xml:space="preserve"> </w:t>
      </w:r>
      <w:r w:rsidRPr="00940A38">
        <w:rPr>
          <w:rFonts w:ascii="Courier New" w:hAnsi="Courier New" w:cs="Courier New"/>
          <w:sz w:val="18"/>
          <w:szCs w:val="18"/>
          <w:lang w:val="en-US"/>
        </w:rPr>
        <w:t>FRÅN_KNR                                  NOT NULL NUMBER(8)</w:t>
      </w:r>
    </w:p>
    <w:p w14:paraId="3D44FD0C" w14:textId="77777777" w:rsidR="004C23A9" w:rsidRPr="00940A38" w:rsidRDefault="004C23A9" w:rsidP="004C23A9">
      <w:pPr>
        <w:rPr>
          <w:rFonts w:ascii="Courier New" w:hAnsi="Courier New" w:cs="Courier New"/>
          <w:sz w:val="18"/>
          <w:szCs w:val="18"/>
          <w:lang w:val="en-US"/>
        </w:rPr>
      </w:pPr>
      <w:r w:rsidRPr="00940A38">
        <w:rPr>
          <w:rFonts w:ascii="Courier New" w:hAnsi="Courier New" w:cs="Courier New"/>
          <w:sz w:val="18"/>
          <w:szCs w:val="18"/>
          <w:lang w:val="en-US"/>
        </w:rPr>
        <w:t xml:space="preserve"> TILL_KNR                                  NOT NULL NUMBER(8)</w:t>
      </w:r>
    </w:p>
    <w:p w14:paraId="3D44FD0D" w14:textId="77777777" w:rsidR="004C23A9" w:rsidRPr="00940A38" w:rsidRDefault="004C23A9" w:rsidP="004C23A9">
      <w:pPr>
        <w:rPr>
          <w:rFonts w:ascii="Courier New" w:hAnsi="Courier New" w:cs="Courier New"/>
          <w:sz w:val="18"/>
          <w:szCs w:val="18"/>
          <w:lang w:val="en-US"/>
        </w:rPr>
      </w:pPr>
      <w:r w:rsidRPr="00940A38">
        <w:rPr>
          <w:rFonts w:ascii="Courier New" w:hAnsi="Courier New" w:cs="Courier New"/>
          <w:sz w:val="18"/>
          <w:szCs w:val="18"/>
          <w:lang w:val="en-US"/>
        </w:rPr>
        <w:t xml:space="preserve"> BELOPP                                             NUMBER(10,2)</w:t>
      </w:r>
    </w:p>
    <w:p w14:paraId="3D44FD0E" w14:textId="77777777" w:rsidR="004C23A9" w:rsidRPr="00940A38" w:rsidRDefault="004C23A9" w:rsidP="004C23A9">
      <w:pPr>
        <w:rPr>
          <w:rFonts w:ascii="Courier New" w:hAnsi="Courier New" w:cs="Courier New"/>
          <w:sz w:val="18"/>
          <w:szCs w:val="18"/>
          <w:lang w:val="en-US"/>
        </w:rPr>
      </w:pPr>
      <w:r w:rsidRPr="00940A38">
        <w:rPr>
          <w:rFonts w:ascii="Courier New" w:hAnsi="Courier New" w:cs="Courier New"/>
          <w:sz w:val="18"/>
          <w:szCs w:val="18"/>
          <w:lang w:val="en-US"/>
        </w:rPr>
        <w:t xml:space="preserve"> DATUM                                     NOT NULL DATE</w:t>
      </w:r>
    </w:p>
    <w:p w14:paraId="3D44FD0F" w14:textId="77777777" w:rsidR="002E1123" w:rsidRPr="00940A38" w:rsidRDefault="002E1123" w:rsidP="00C30FE1">
      <w:pPr>
        <w:rPr>
          <w:lang w:val="en-US"/>
        </w:rPr>
      </w:pPr>
    </w:p>
    <w:p w14:paraId="022E5913" w14:textId="77777777" w:rsidR="009F598C" w:rsidRPr="00940A38" w:rsidRDefault="009F598C" w:rsidP="00C30FE1">
      <w:pPr>
        <w:rPr>
          <w:lang w:val="en-US"/>
        </w:rPr>
      </w:pPr>
    </w:p>
    <w:p w14:paraId="18B240DB" w14:textId="77777777" w:rsidR="009F598C" w:rsidRPr="00940A38" w:rsidRDefault="009F598C" w:rsidP="009F598C">
      <w:pPr>
        <w:rPr>
          <w:lang w:val="en-US"/>
        </w:rPr>
      </w:pPr>
    </w:p>
    <w:p w14:paraId="3371798B" w14:textId="00CC44C6" w:rsidR="009F598C" w:rsidRPr="009F598C" w:rsidRDefault="009F598C" w:rsidP="009F598C">
      <w:pPr>
        <w:rPr>
          <w:color w:val="7030A0"/>
        </w:rPr>
      </w:pPr>
      <w:r w:rsidRPr="00940A38">
        <w:rPr>
          <w:b/>
          <w:bCs/>
          <w:color w:val="7030A0"/>
          <w:lang w:val="en-US"/>
        </w:rPr>
        <w:t>OBS!</w:t>
      </w:r>
      <w:r w:rsidRPr="00940A38">
        <w:rPr>
          <w:color w:val="7030A0"/>
          <w:lang w:val="en-US"/>
        </w:rPr>
        <w:t xml:space="preserve"> </w:t>
      </w:r>
      <w:r w:rsidRPr="009F598C">
        <w:rPr>
          <w:color w:val="7030A0"/>
        </w:rPr>
        <w:t xml:space="preserve">Flera uppgifter i laborationen ska testas/verifieras.  Att testa/verifiera innebär att man först redovisar hur testet genomförts (dvs SQL-kod som använts för de olika alternativen) och därefter redovisar man output efter körning/exekvering av koden. </w:t>
      </w:r>
      <w:r w:rsidR="00220FD2">
        <w:rPr>
          <w:color w:val="7030A0"/>
        </w:rPr>
        <w:t>Detta ska visas i er inspelning.</w:t>
      </w:r>
    </w:p>
    <w:p w14:paraId="1A3FE7A0" w14:textId="77777777" w:rsidR="009F598C" w:rsidRPr="002E5167" w:rsidRDefault="009F598C" w:rsidP="00C30FE1"/>
    <w:p w14:paraId="3D44FD10" w14:textId="77777777" w:rsidR="004C23A9" w:rsidRPr="002E5167" w:rsidRDefault="004C23A9" w:rsidP="00C30FE1"/>
    <w:p w14:paraId="3D44FD11" w14:textId="77777777" w:rsidR="004C23A9" w:rsidRPr="002E5167" w:rsidRDefault="004C23A9" w:rsidP="00C30FE1">
      <w:pPr>
        <w:rPr>
          <w:b/>
        </w:rPr>
      </w:pPr>
      <w:r w:rsidRPr="002E5167">
        <w:rPr>
          <w:b/>
        </w:rPr>
        <w:t>Uppgift 1</w:t>
      </w:r>
    </w:p>
    <w:p w14:paraId="3D44FD12" w14:textId="77777777" w:rsidR="004C23A9" w:rsidRDefault="0095110B" w:rsidP="00C30FE1">
      <w:r>
        <w:t>Skapa</w:t>
      </w:r>
      <w:r w:rsidR="004C23A9">
        <w:t xml:space="preserve"> </w:t>
      </w:r>
      <w:r w:rsidR="00261819">
        <w:t>tabeller och constraints enligt</w:t>
      </w:r>
      <w:r w:rsidR="004C23A9">
        <w:t xml:space="preserve"> ovanstående tabellbeskrivningar. Den kolumn som står överst i respektive definition är </w:t>
      </w:r>
      <w:r w:rsidR="004C23A9" w:rsidRPr="00330A4B">
        <w:rPr>
          <w:color w:val="0000FF"/>
        </w:rPr>
        <w:t>primary key</w:t>
      </w:r>
      <w:r w:rsidR="004C23A9">
        <w:t xml:space="preserve"> för tabellen</w:t>
      </w:r>
      <w:r w:rsidR="00330A4B">
        <w:t xml:space="preserve">. </w:t>
      </w:r>
      <w:r w:rsidR="00330A4B" w:rsidRPr="00330A4B">
        <w:rPr>
          <w:b/>
        </w:rPr>
        <w:t>Referensintegritet</w:t>
      </w:r>
      <w:r w:rsidR="00330A4B">
        <w:t xml:space="preserve"> framgår tydligt via namngivningen av kolumnerna </w:t>
      </w:r>
      <w:r w:rsidR="00330A4B" w:rsidRPr="00330A4B">
        <w:rPr>
          <w:b/>
        </w:rPr>
        <w:t>utom i ett fall</w:t>
      </w:r>
      <w:r w:rsidR="00330A4B">
        <w:t xml:space="preserve">, tabellen överförings två kolumner </w:t>
      </w:r>
      <w:r w:rsidR="00330A4B" w:rsidRPr="00330A4B">
        <w:rPr>
          <w:color w:val="0000FF"/>
        </w:rPr>
        <w:t>från_knr</w:t>
      </w:r>
      <w:r w:rsidR="00330A4B">
        <w:t xml:space="preserve"> och </w:t>
      </w:r>
      <w:r w:rsidR="00330A4B" w:rsidRPr="00330A4B">
        <w:rPr>
          <w:color w:val="0000FF"/>
        </w:rPr>
        <w:t>till_knr</w:t>
      </w:r>
      <w:r w:rsidR="00330A4B">
        <w:t xml:space="preserve"> refererar bägge till </w:t>
      </w:r>
      <w:r w:rsidR="00330A4B" w:rsidRPr="00330A4B">
        <w:rPr>
          <w:color w:val="0000FF"/>
        </w:rPr>
        <w:t>konto(knr)</w:t>
      </w:r>
      <w:r w:rsidR="00330A4B">
        <w:t xml:space="preserve">. </w:t>
      </w:r>
      <w:r w:rsidR="00936BE1">
        <w:t>Det framgår</w:t>
      </w:r>
      <w:r w:rsidR="00330A4B">
        <w:t xml:space="preserve"> att bankdirektören använt </w:t>
      </w:r>
      <w:r w:rsidR="00330A4B" w:rsidRPr="009649C8">
        <w:rPr>
          <w:i/>
        </w:rPr>
        <w:t>action modeling</w:t>
      </w:r>
      <w:r w:rsidR="00330A4B">
        <w:t xml:space="preserve"> som metod. Detta då handlingarna </w:t>
      </w:r>
      <w:r w:rsidR="00330A4B" w:rsidRPr="00330A4B">
        <w:rPr>
          <w:b/>
        </w:rPr>
        <w:t>ta ut pengar</w:t>
      </w:r>
      <w:r w:rsidR="00330A4B">
        <w:t xml:space="preserve">, </w:t>
      </w:r>
      <w:r w:rsidR="00330A4B" w:rsidRPr="00330A4B">
        <w:rPr>
          <w:b/>
        </w:rPr>
        <w:t>sätta in pengar</w:t>
      </w:r>
      <w:r w:rsidR="00330A4B">
        <w:t xml:space="preserve"> och </w:t>
      </w:r>
      <w:r w:rsidR="00330A4B" w:rsidRPr="00330A4B">
        <w:rPr>
          <w:b/>
        </w:rPr>
        <w:t>överföring av pengar mellan konton</w:t>
      </w:r>
      <w:r w:rsidR="00330A4B">
        <w:t xml:space="preserve"> representeras i varsin tabell med meningsfulla namn.</w:t>
      </w:r>
      <w:r w:rsidR="00076F79">
        <w:t xml:space="preserve"> Kolumnen </w:t>
      </w:r>
      <w:r w:rsidR="00076F79" w:rsidRPr="00076F79">
        <w:rPr>
          <w:color w:val="0000FF"/>
        </w:rPr>
        <w:t>pnr</w:t>
      </w:r>
      <w:r w:rsidR="00076F79">
        <w:t xml:space="preserve"> i tabellen </w:t>
      </w:r>
      <w:r w:rsidR="00076F79" w:rsidRPr="00076F79">
        <w:rPr>
          <w:color w:val="0000FF"/>
        </w:rPr>
        <w:t>bankkund</w:t>
      </w:r>
      <w:r w:rsidR="00076F79">
        <w:t xml:space="preserve"> är ett personnummer.</w:t>
      </w:r>
    </w:p>
    <w:p w14:paraId="3D44FD13" w14:textId="77777777" w:rsidR="0095110B" w:rsidRDefault="0095110B" w:rsidP="00C30FE1"/>
    <w:p w14:paraId="3D44FD14" w14:textId="1DEF9361" w:rsidR="00E84215" w:rsidRDefault="0095110B" w:rsidP="00261819">
      <w:pPr>
        <w:jc w:val="both"/>
        <w:rPr>
          <w:sz w:val="26"/>
        </w:rPr>
      </w:pPr>
      <w:r>
        <w:t>Implementera datamodellen med SQL-DDL i databasen.</w:t>
      </w:r>
      <w:r w:rsidR="00DC0A6B">
        <w:t xml:space="preserve"> ( = skriv </w:t>
      </w:r>
      <w:r w:rsidR="00261819">
        <w:t>SQL-kod som skapar ovanstående tabeller och constraints och kör denna i SQL</w:t>
      </w:r>
      <w:r w:rsidR="00261819">
        <w:rPr>
          <w:sz w:val="26"/>
        </w:rPr>
        <w:t>). I denna uppgift ska du redovisa din DDL-kod.</w:t>
      </w:r>
    </w:p>
    <w:p w14:paraId="754EE0F2" w14:textId="77777777" w:rsidR="00E84215" w:rsidRDefault="00E84215" w:rsidP="00261819">
      <w:pPr>
        <w:jc w:val="both"/>
        <w:rPr>
          <w:sz w:val="26"/>
        </w:rPr>
      </w:pPr>
    </w:p>
    <w:p w14:paraId="4065DB34" w14:textId="77777777" w:rsidR="00E84215" w:rsidRDefault="00E84215" w:rsidP="00261819">
      <w:pPr>
        <w:jc w:val="both"/>
        <w:rPr>
          <w:sz w:val="26"/>
        </w:rPr>
      </w:pPr>
    </w:p>
    <w:p w14:paraId="2871EC93" w14:textId="77777777" w:rsidR="00E84215" w:rsidRDefault="00E84215" w:rsidP="00261819">
      <w:pPr>
        <w:jc w:val="both"/>
        <w:rPr>
          <w:sz w:val="26"/>
        </w:rPr>
      </w:pPr>
    </w:p>
    <w:p w14:paraId="127A805B" w14:textId="77777777" w:rsidR="00E84215" w:rsidRDefault="00E84215" w:rsidP="00261819">
      <w:pPr>
        <w:jc w:val="both"/>
        <w:rPr>
          <w:sz w:val="26"/>
        </w:rPr>
      </w:pPr>
    </w:p>
    <w:p w14:paraId="739641CF" w14:textId="77777777" w:rsidR="00E84215" w:rsidRDefault="00E84215" w:rsidP="00261819">
      <w:pPr>
        <w:jc w:val="both"/>
        <w:rPr>
          <w:sz w:val="26"/>
        </w:rPr>
      </w:pPr>
    </w:p>
    <w:p w14:paraId="2D0566D3" w14:textId="4D1B7694" w:rsidR="00E84215" w:rsidRPr="00E84215" w:rsidRDefault="00E84215" w:rsidP="00E84215">
      <w:pPr>
        <w:rPr>
          <w:b/>
          <w:sz w:val="28"/>
          <w:szCs w:val="22"/>
        </w:rPr>
      </w:pPr>
      <w:r w:rsidRPr="00E84215">
        <w:rPr>
          <w:b/>
          <w:sz w:val="28"/>
          <w:szCs w:val="22"/>
        </w:rPr>
        <w:lastRenderedPageBreak/>
        <w:t xml:space="preserve">Svar 1: </w:t>
      </w:r>
    </w:p>
    <w:p w14:paraId="6EC527DF" w14:textId="77777777" w:rsidR="00E84215" w:rsidRPr="00E84215" w:rsidRDefault="00E84215" w:rsidP="00E84215">
      <w:pPr>
        <w:shd w:val="clear" w:color="auto" w:fill="FFFFFF"/>
        <w:rPr>
          <w:rFonts w:ascii="Courier New" w:eastAsia="Times New Roman" w:hAnsi="Courier New" w:cs="Courier New"/>
          <w:color w:val="000000"/>
          <w:sz w:val="20"/>
        </w:rPr>
      </w:pPr>
    </w:p>
    <w:p w14:paraId="1C978A61" w14:textId="77777777" w:rsidR="00E84215" w:rsidRPr="00E84215" w:rsidRDefault="00E84215" w:rsidP="00E84215">
      <w:pPr>
        <w:shd w:val="clear" w:color="auto" w:fill="FFFFFF"/>
        <w:rPr>
          <w:rFonts w:ascii="Courier New" w:eastAsia="Times New Roman" w:hAnsi="Courier New" w:cs="Courier New"/>
          <w:color w:val="008000"/>
          <w:sz w:val="20"/>
        </w:rPr>
      </w:pPr>
      <w:r w:rsidRPr="00E84215">
        <w:rPr>
          <w:rFonts w:ascii="Courier New" w:eastAsia="Times New Roman" w:hAnsi="Courier New" w:cs="Courier New"/>
          <w:color w:val="008000"/>
          <w:sz w:val="20"/>
        </w:rPr>
        <w:t>-- Skapar table för bankkund--</w:t>
      </w:r>
    </w:p>
    <w:p w14:paraId="7CA46DB2"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b/>
          <w:bCs/>
          <w:color w:val="0000FF"/>
          <w:sz w:val="20"/>
        </w:rPr>
        <w:t>CREATE</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TABLE</w:t>
      </w:r>
      <w:r w:rsidRPr="00E84215">
        <w:rPr>
          <w:rFonts w:ascii="Courier New" w:eastAsia="Times New Roman" w:hAnsi="Courier New" w:cs="Courier New"/>
          <w:color w:val="000000"/>
          <w:sz w:val="20"/>
        </w:rPr>
        <w:t xml:space="preserve"> bankkund </w:t>
      </w:r>
      <w:r w:rsidRPr="00E84215">
        <w:rPr>
          <w:rFonts w:ascii="Courier New" w:eastAsia="Times New Roman" w:hAnsi="Courier New" w:cs="Courier New"/>
          <w:b/>
          <w:bCs/>
          <w:color w:val="000080"/>
          <w:sz w:val="20"/>
        </w:rPr>
        <w:t>(</w:t>
      </w:r>
    </w:p>
    <w:p w14:paraId="4B114A49"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color w:val="000000"/>
          <w:sz w:val="20"/>
        </w:rPr>
        <w:t xml:space="preserve">    PNR </w:t>
      </w:r>
      <w:r w:rsidRPr="00E84215">
        <w:rPr>
          <w:rFonts w:ascii="Courier New" w:eastAsia="Times New Roman" w:hAnsi="Courier New" w:cs="Courier New"/>
          <w:color w:val="800080"/>
          <w:sz w:val="20"/>
        </w:rPr>
        <w:t>VARCHAR2</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FF8000"/>
          <w:sz w:val="20"/>
        </w:rPr>
        <w:t>11</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NOT</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NULL</w:t>
      </w:r>
      <w:r w:rsidRPr="00E84215">
        <w:rPr>
          <w:rFonts w:ascii="Courier New" w:eastAsia="Times New Roman" w:hAnsi="Courier New" w:cs="Courier New"/>
          <w:b/>
          <w:bCs/>
          <w:color w:val="000080"/>
          <w:sz w:val="20"/>
        </w:rPr>
        <w:t>,</w:t>
      </w:r>
    </w:p>
    <w:p w14:paraId="715BBFD6"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color w:val="000000"/>
          <w:sz w:val="20"/>
        </w:rPr>
        <w:t xml:space="preserve">    FNAMN </w:t>
      </w:r>
      <w:r w:rsidRPr="00E84215">
        <w:rPr>
          <w:rFonts w:ascii="Courier New" w:eastAsia="Times New Roman" w:hAnsi="Courier New" w:cs="Courier New"/>
          <w:color w:val="800080"/>
          <w:sz w:val="20"/>
        </w:rPr>
        <w:t>VARCHAR2</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FF8000"/>
          <w:sz w:val="20"/>
        </w:rPr>
        <w:t>25</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NOT</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NULL</w:t>
      </w:r>
      <w:r w:rsidRPr="00E84215">
        <w:rPr>
          <w:rFonts w:ascii="Courier New" w:eastAsia="Times New Roman" w:hAnsi="Courier New" w:cs="Courier New"/>
          <w:b/>
          <w:bCs/>
          <w:color w:val="000080"/>
          <w:sz w:val="20"/>
        </w:rPr>
        <w:t>,</w:t>
      </w:r>
    </w:p>
    <w:p w14:paraId="67DB7578"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color w:val="000000"/>
          <w:sz w:val="20"/>
        </w:rPr>
        <w:t xml:space="preserve">    ENAMN </w:t>
      </w:r>
      <w:r w:rsidRPr="00E84215">
        <w:rPr>
          <w:rFonts w:ascii="Courier New" w:eastAsia="Times New Roman" w:hAnsi="Courier New" w:cs="Courier New"/>
          <w:color w:val="800080"/>
          <w:sz w:val="20"/>
        </w:rPr>
        <w:t>VARCHAR2</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FF8000"/>
          <w:sz w:val="20"/>
        </w:rPr>
        <w:t>25</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NOT</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NULL</w:t>
      </w:r>
      <w:r w:rsidRPr="00E84215">
        <w:rPr>
          <w:rFonts w:ascii="Courier New" w:eastAsia="Times New Roman" w:hAnsi="Courier New" w:cs="Courier New"/>
          <w:b/>
          <w:bCs/>
          <w:color w:val="000080"/>
          <w:sz w:val="20"/>
        </w:rPr>
        <w:t>,</w:t>
      </w:r>
    </w:p>
    <w:p w14:paraId="693658D4"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color w:val="000000"/>
          <w:sz w:val="20"/>
        </w:rPr>
        <w:t xml:space="preserve">    PASSWD </w:t>
      </w:r>
      <w:r w:rsidRPr="00E84215">
        <w:rPr>
          <w:rFonts w:ascii="Courier New" w:eastAsia="Times New Roman" w:hAnsi="Courier New" w:cs="Courier New"/>
          <w:color w:val="800080"/>
          <w:sz w:val="20"/>
        </w:rPr>
        <w:t>VARCHAR2</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FF8000"/>
          <w:sz w:val="20"/>
        </w:rPr>
        <w:t>16</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NOT</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NULL</w:t>
      </w:r>
    </w:p>
    <w:p w14:paraId="64FAADDB"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80"/>
          <w:sz w:val="20"/>
          <w:lang w:val="en-US"/>
        </w:rPr>
        <w:t>);</w:t>
      </w:r>
    </w:p>
    <w:p w14:paraId="7FEC9986"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32CAAA42"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primary key --</w:t>
      </w:r>
    </w:p>
    <w:p w14:paraId="23F27421"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bankkund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PK_bankkund </w:t>
      </w:r>
      <w:r w:rsidRPr="00E84215">
        <w:rPr>
          <w:rFonts w:ascii="Courier New" w:eastAsia="Times New Roman" w:hAnsi="Courier New" w:cs="Courier New"/>
          <w:b/>
          <w:bCs/>
          <w:color w:val="0000FF"/>
          <w:sz w:val="20"/>
          <w:lang w:val="en-US"/>
        </w:rPr>
        <w:t>PRIMARY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PNR</w:t>
      </w:r>
      <w:r w:rsidRPr="00E84215">
        <w:rPr>
          <w:rFonts w:ascii="Courier New" w:eastAsia="Times New Roman" w:hAnsi="Courier New" w:cs="Courier New"/>
          <w:b/>
          <w:bCs/>
          <w:color w:val="000080"/>
          <w:sz w:val="20"/>
          <w:lang w:val="en-US"/>
        </w:rPr>
        <w:t>);</w:t>
      </w:r>
    </w:p>
    <w:p w14:paraId="275DDAC6"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569EAE07"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Test/verifierring --</w:t>
      </w:r>
    </w:p>
    <w:p w14:paraId="2087230E"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SELECT</w:t>
      </w:r>
      <w:r w:rsidRPr="00E84215">
        <w:rPr>
          <w:rFonts w:ascii="Courier New" w:eastAsia="Times New Roman" w:hAnsi="Courier New" w:cs="Courier New"/>
          <w:color w:val="000000"/>
          <w:sz w:val="20"/>
          <w:lang w:val="en-US"/>
        </w:rPr>
        <w:t xml:space="preserve"> constraint_name</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constraint_type</w:t>
      </w:r>
    </w:p>
    <w:p w14:paraId="7B5881C3"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user_constraints</w:t>
      </w:r>
    </w:p>
    <w:p w14:paraId="0D770017"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WHERE</w:t>
      </w:r>
      <w:r w:rsidRPr="00E84215">
        <w:rPr>
          <w:rFonts w:ascii="Courier New" w:eastAsia="Times New Roman" w:hAnsi="Courier New" w:cs="Courier New"/>
          <w:color w:val="000000"/>
          <w:sz w:val="20"/>
          <w:lang w:val="en-US"/>
        </w:rPr>
        <w:t xml:space="preserve"> table_name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'BANKKUND'</w:t>
      </w:r>
      <w:r w:rsidRPr="00E84215">
        <w:rPr>
          <w:rFonts w:ascii="Courier New" w:eastAsia="Times New Roman" w:hAnsi="Courier New" w:cs="Courier New"/>
          <w:b/>
          <w:bCs/>
          <w:color w:val="000080"/>
          <w:sz w:val="20"/>
          <w:lang w:val="en-US"/>
        </w:rPr>
        <w:t>;</w:t>
      </w:r>
    </w:p>
    <w:p w14:paraId="294B3BB6"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463E884A"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67FF4A2F" w14:textId="77777777" w:rsidR="00E84215" w:rsidRPr="00E84215" w:rsidRDefault="00E84215" w:rsidP="00E84215">
      <w:pPr>
        <w:shd w:val="clear" w:color="auto" w:fill="FFFFFF"/>
        <w:rPr>
          <w:rFonts w:ascii="Courier New" w:eastAsia="Times New Roman" w:hAnsi="Courier New" w:cs="Courier New"/>
          <w:color w:val="008000"/>
          <w:sz w:val="20"/>
        </w:rPr>
      </w:pPr>
      <w:r w:rsidRPr="00E84215">
        <w:rPr>
          <w:rFonts w:ascii="Courier New" w:eastAsia="Times New Roman" w:hAnsi="Courier New" w:cs="Courier New"/>
          <w:color w:val="008000"/>
          <w:sz w:val="20"/>
        </w:rPr>
        <w:t>-- Skapar table för bankkund--</w:t>
      </w:r>
    </w:p>
    <w:p w14:paraId="47CDDBF8"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b/>
          <w:bCs/>
          <w:color w:val="0000FF"/>
          <w:sz w:val="20"/>
        </w:rPr>
        <w:t>CREATE</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TABLE</w:t>
      </w:r>
      <w:r w:rsidRPr="00E84215">
        <w:rPr>
          <w:rFonts w:ascii="Courier New" w:eastAsia="Times New Roman" w:hAnsi="Courier New" w:cs="Courier New"/>
          <w:color w:val="000000"/>
          <w:sz w:val="20"/>
        </w:rPr>
        <w:t xml:space="preserve"> kontotyp </w:t>
      </w:r>
      <w:r w:rsidRPr="00E84215">
        <w:rPr>
          <w:rFonts w:ascii="Courier New" w:eastAsia="Times New Roman" w:hAnsi="Courier New" w:cs="Courier New"/>
          <w:b/>
          <w:bCs/>
          <w:color w:val="000080"/>
          <w:sz w:val="20"/>
        </w:rPr>
        <w:t>(</w:t>
      </w:r>
    </w:p>
    <w:p w14:paraId="3F7C8C57"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color w:val="000000"/>
          <w:sz w:val="20"/>
          <w:lang w:val="en-US"/>
        </w:rPr>
        <w:t xml:space="preserve">KTNR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6</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2820B7E1"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KTNAMN </w:t>
      </w:r>
      <w:r w:rsidRPr="00E84215">
        <w:rPr>
          <w:rFonts w:ascii="Courier New" w:eastAsia="Times New Roman" w:hAnsi="Courier New" w:cs="Courier New"/>
          <w:color w:val="800080"/>
          <w:sz w:val="20"/>
          <w:lang w:val="en-US"/>
        </w:rPr>
        <w:t>VARCHAR2</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20</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0A3AF727"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RÄNTA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5</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2</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p>
    <w:p w14:paraId="1328406D"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80"/>
          <w:sz w:val="20"/>
          <w:lang w:val="en-US"/>
        </w:rPr>
        <w:t>);</w:t>
      </w:r>
    </w:p>
    <w:p w14:paraId="0A3C645A"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49E28080"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primary key --</w:t>
      </w:r>
    </w:p>
    <w:p w14:paraId="116883FF"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kontotyp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PK_kontotyp </w:t>
      </w:r>
      <w:r w:rsidRPr="00E84215">
        <w:rPr>
          <w:rFonts w:ascii="Courier New" w:eastAsia="Times New Roman" w:hAnsi="Courier New" w:cs="Courier New"/>
          <w:b/>
          <w:bCs/>
          <w:color w:val="0000FF"/>
          <w:sz w:val="20"/>
          <w:lang w:val="en-US"/>
        </w:rPr>
        <w:t>PRIMARY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KTNR</w:t>
      </w:r>
      <w:r w:rsidRPr="00E84215">
        <w:rPr>
          <w:rFonts w:ascii="Courier New" w:eastAsia="Times New Roman" w:hAnsi="Courier New" w:cs="Courier New"/>
          <w:b/>
          <w:bCs/>
          <w:color w:val="000080"/>
          <w:sz w:val="20"/>
          <w:lang w:val="en-US"/>
        </w:rPr>
        <w:t>);</w:t>
      </w:r>
    </w:p>
    <w:p w14:paraId="719C8AC7"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1D84D687"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Test/verifierring --</w:t>
      </w:r>
    </w:p>
    <w:p w14:paraId="0C26B19E"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SELECT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kontotyp</w:t>
      </w:r>
      <w:r w:rsidRPr="00E84215">
        <w:rPr>
          <w:rFonts w:ascii="Courier New" w:eastAsia="Times New Roman" w:hAnsi="Courier New" w:cs="Courier New"/>
          <w:b/>
          <w:bCs/>
          <w:color w:val="000080"/>
          <w:sz w:val="20"/>
          <w:lang w:val="en-US"/>
        </w:rPr>
        <w:t>;</w:t>
      </w:r>
    </w:p>
    <w:p w14:paraId="4378B332"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DESC</w:t>
      </w:r>
      <w:r w:rsidRPr="00E84215">
        <w:rPr>
          <w:rFonts w:ascii="Courier New" w:eastAsia="Times New Roman" w:hAnsi="Courier New" w:cs="Courier New"/>
          <w:color w:val="000000"/>
          <w:sz w:val="20"/>
          <w:lang w:val="en-US"/>
        </w:rPr>
        <w:t xml:space="preserve"> kontotyp</w:t>
      </w:r>
      <w:r w:rsidRPr="00E84215">
        <w:rPr>
          <w:rFonts w:ascii="Courier New" w:eastAsia="Times New Roman" w:hAnsi="Courier New" w:cs="Courier New"/>
          <w:b/>
          <w:bCs/>
          <w:color w:val="000080"/>
          <w:sz w:val="20"/>
          <w:lang w:val="en-US"/>
        </w:rPr>
        <w:t>;</w:t>
      </w:r>
    </w:p>
    <w:p w14:paraId="087F52DE"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SELECT</w:t>
      </w:r>
      <w:r w:rsidRPr="00E84215">
        <w:rPr>
          <w:rFonts w:ascii="Courier New" w:eastAsia="Times New Roman" w:hAnsi="Courier New" w:cs="Courier New"/>
          <w:color w:val="000000"/>
          <w:sz w:val="20"/>
          <w:lang w:val="en-US"/>
        </w:rPr>
        <w:t xml:space="preserve"> constraint_name</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constraint_type</w:t>
      </w:r>
    </w:p>
    <w:p w14:paraId="179ACFFD"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user_constraints</w:t>
      </w:r>
    </w:p>
    <w:p w14:paraId="2929DF60"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WHERE</w:t>
      </w:r>
      <w:r w:rsidRPr="00E84215">
        <w:rPr>
          <w:rFonts w:ascii="Courier New" w:eastAsia="Times New Roman" w:hAnsi="Courier New" w:cs="Courier New"/>
          <w:color w:val="000000"/>
          <w:sz w:val="20"/>
          <w:lang w:val="en-US"/>
        </w:rPr>
        <w:t xml:space="preserve"> table_name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'KONTOTYP'</w:t>
      </w:r>
      <w:r w:rsidRPr="00E84215">
        <w:rPr>
          <w:rFonts w:ascii="Courier New" w:eastAsia="Times New Roman" w:hAnsi="Courier New" w:cs="Courier New"/>
          <w:b/>
          <w:bCs/>
          <w:color w:val="000080"/>
          <w:sz w:val="20"/>
          <w:lang w:val="en-US"/>
        </w:rPr>
        <w:t>;</w:t>
      </w:r>
    </w:p>
    <w:p w14:paraId="466B1DC5"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1661FBBD" w14:textId="77777777" w:rsidR="00E84215" w:rsidRPr="00E84215" w:rsidRDefault="00E84215" w:rsidP="00E84215">
      <w:pPr>
        <w:shd w:val="clear" w:color="auto" w:fill="FFFFFF"/>
        <w:rPr>
          <w:rFonts w:ascii="Courier New" w:eastAsia="Times New Roman" w:hAnsi="Courier New" w:cs="Courier New"/>
          <w:color w:val="008000"/>
          <w:sz w:val="20"/>
        </w:rPr>
      </w:pPr>
      <w:r w:rsidRPr="00E84215">
        <w:rPr>
          <w:rFonts w:ascii="Courier New" w:eastAsia="Times New Roman" w:hAnsi="Courier New" w:cs="Courier New"/>
          <w:color w:val="008000"/>
          <w:sz w:val="20"/>
        </w:rPr>
        <w:t>-- Skapar table för ränteändring--</w:t>
      </w:r>
    </w:p>
    <w:p w14:paraId="48034E16"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b/>
          <w:bCs/>
          <w:color w:val="0000FF"/>
          <w:sz w:val="20"/>
        </w:rPr>
        <w:t>CREATE</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TABLE</w:t>
      </w:r>
      <w:r w:rsidRPr="00E84215">
        <w:rPr>
          <w:rFonts w:ascii="Courier New" w:eastAsia="Times New Roman" w:hAnsi="Courier New" w:cs="Courier New"/>
          <w:color w:val="000000"/>
          <w:sz w:val="20"/>
        </w:rPr>
        <w:t xml:space="preserve"> ränteändring </w:t>
      </w:r>
      <w:r w:rsidRPr="00E84215">
        <w:rPr>
          <w:rFonts w:ascii="Courier New" w:eastAsia="Times New Roman" w:hAnsi="Courier New" w:cs="Courier New"/>
          <w:b/>
          <w:bCs/>
          <w:color w:val="000080"/>
          <w:sz w:val="20"/>
        </w:rPr>
        <w:t>(</w:t>
      </w:r>
    </w:p>
    <w:p w14:paraId="41D78652"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color w:val="000000"/>
          <w:sz w:val="20"/>
          <w:lang w:val="en-US"/>
        </w:rPr>
        <w:t xml:space="preserve">RNR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6</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0448D9F3"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KTNR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6</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79DDF0CD"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RÄNTA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5</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2</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526BEB26"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RNR_DATUM </w:t>
      </w:r>
      <w:r w:rsidRPr="00E84215">
        <w:rPr>
          <w:rFonts w:ascii="Courier New" w:eastAsia="Times New Roman" w:hAnsi="Courier New" w:cs="Courier New"/>
          <w:color w:val="800080"/>
          <w:sz w:val="20"/>
          <w:lang w:val="en-US"/>
        </w:rPr>
        <w:t>DATE</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p>
    <w:p w14:paraId="1128E241"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80"/>
          <w:sz w:val="20"/>
          <w:lang w:val="en-US"/>
        </w:rPr>
        <w:t>);</w:t>
      </w:r>
    </w:p>
    <w:p w14:paraId="687C9C18"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0F7D45AC"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primary key --</w:t>
      </w:r>
    </w:p>
    <w:p w14:paraId="53E6A21D"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ränteändring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PK_ränteändring </w:t>
      </w:r>
      <w:r w:rsidRPr="00E84215">
        <w:rPr>
          <w:rFonts w:ascii="Courier New" w:eastAsia="Times New Roman" w:hAnsi="Courier New" w:cs="Courier New"/>
          <w:b/>
          <w:bCs/>
          <w:color w:val="0000FF"/>
          <w:sz w:val="20"/>
          <w:lang w:val="en-US"/>
        </w:rPr>
        <w:t>PRIMARY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RNR</w:t>
      </w:r>
      <w:r w:rsidRPr="00E84215">
        <w:rPr>
          <w:rFonts w:ascii="Courier New" w:eastAsia="Times New Roman" w:hAnsi="Courier New" w:cs="Courier New"/>
          <w:b/>
          <w:bCs/>
          <w:color w:val="000080"/>
          <w:sz w:val="20"/>
          <w:lang w:val="en-US"/>
        </w:rPr>
        <w:t>);</w:t>
      </w:r>
    </w:p>
    <w:p w14:paraId="51E60914"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00F7163E"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foreign key --</w:t>
      </w:r>
    </w:p>
    <w:p w14:paraId="221CF110"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ränteändring </w:t>
      </w:r>
    </w:p>
    <w:p w14:paraId="4B58B08E"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FK_ränteändring_kontotyp </w:t>
      </w:r>
      <w:r w:rsidRPr="00E84215">
        <w:rPr>
          <w:rFonts w:ascii="Courier New" w:eastAsia="Times New Roman" w:hAnsi="Courier New" w:cs="Courier New"/>
          <w:b/>
          <w:bCs/>
          <w:color w:val="0000FF"/>
          <w:sz w:val="20"/>
          <w:lang w:val="en-US"/>
        </w:rPr>
        <w:t>FOREIGN</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KTNR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REFERENCES</w:t>
      </w:r>
      <w:r w:rsidRPr="00E84215">
        <w:rPr>
          <w:rFonts w:ascii="Courier New" w:eastAsia="Times New Roman" w:hAnsi="Courier New" w:cs="Courier New"/>
          <w:color w:val="000000"/>
          <w:sz w:val="20"/>
          <w:lang w:val="en-US"/>
        </w:rPr>
        <w:t xml:space="preserve"> kontotyp</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KTNR</w:t>
      </w:r>
      <w:r w:rsidRPr="00E84215">
        <w:rPr>
          <w:rFonts w:ascii="Courier New" w:eastAsia="Times New Roman" w:hAnsi="Courier New" w:cs="Courier New"/>
          <w:b/>
          <w:bCs/>
          <w:color w:val="000080"/>
          <w:sz w:val="20"/>
          <w:lang w:val="en-US"/>
        </w:rPr>
        <w:t>);</w:t>
      </w:r>
    </w:p>
    <w:p w14:paraId="7AE124F9" w14:textId="56C7298C"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p>
    <w:p w14:paraId="2A5464D0"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Test/verifierring --</w:t>
      </w:r>
    </w:p>
    <w:p w14:paraId="02AC38E3"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SELECT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ränteändring</w:t>
      </w:r>
      <w:r w:rsidRPr="00E84215">
        <w:rPr>
          <w:rFonts w:ascii="Courier New" w:eastAsia="Times New Roman" w:hAnsi="Courier New" w:cs="Courier New"/>
          <w:b/>
          <w:bCs/>
          <w:color w:val="000080"/>
          <w:sz w:val="20"/>
          <w:lang w:val="en-US"/>
        </w:rPr>
        <w:t>;</w:t>
      </w:r>
    </w:p>
    <w:p w14:paraId="240F0E38"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DESC</w:t>
      </w:r>
      <w:r w:rsidRPr="00E84215">
        <w:rPr>
          <w:rFonts w:ascii="Courier New" w:eastAsia="Times New Roman" w:hAnsi="Courier New" w:cs="Courier New"/>
          <w:color w:val="000000"/>
          <w:sz w:val="20"/>
          <w:lang w:val="en-US"/>
        </w:rPr>
        <w:t xml:space="preserve"> ränteändring</w:t>
      </w:r>
      <w:r w:rsidRPr="00E84215">
        <w:rPr>
          <w:rFonts w:ascii="Courier New" w:eastAsia="Times New Roman" w:hAnsi="Courier New" w:cs="Courier New"/>
          <w:b/>
          <w:bCs/>
          <w:color w:val="000080"/>
          <w:sz w:val="20"/>
          <w:lang w:val="en-US"/>
        </w:rPr>
        <w:t>;</w:t>
      </w:r>
    </w:p>
    <w:p w14:paraId="70A14532"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lastRenderedPageBreak/>
        <w:t>SELECT</w:t>
      </w:r>
      <w:r w:rsidRPr="00E84215">
        <w:rPr>
          <w:rFonts w:ascii="Courier New" w:eastAsia="Times New Roman" w:hAnsi="Courier New" w:cs="Courier New"/>
          <w:color w:val="000000"/>
          <w:sz w:val="20"/>
          <w:lang w:val="en-US"/>
        </w:rPr>
        <w:t xml:space="preserve"> constraint_name</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constraint_type</w:t>
      </w:r>
    </w:p>
    <w:p w14:paraId="75E8919C"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user_constraints</w:t>
      </w:r>
    </w:p>
    <w:p w14:paraId="76271703"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b/>
          <w:bCs/>
          <w:color w:val="0000FF"/>
          <w:sz w:val="20"/>
        </w:rPr>
        <w:t>WHERE</w:t>
      </w:r>
      <w:r w:rsidRPr="00E84215">
        <w:rPr>
          <w:rFonts w:ascii="Courier New" w:eastAsia="Times New Roman" w:hAnsi="Courier New" w:cs="Courier New"/>
          <w:color w:val="000000"/>
          <w:sz w:val="20"/>
        </w:rPr>
        <w:t xml:space="preserve"> table_name </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color w:val="808080"/>
          <w:sz w:val="20"/>
        </w:rPr>
        <w:t>'RÄNTEÄNDRING'</w:t>
      </w:r>
      <w:r w:rsidRPr="00E84215">
        <w:rPr>
          <w:rFonts w:ascii="Courier New" w:eastAsia="Times New Roman" w:hAnsi="Courier New" w:cs="Courier New"/>
          <w:b/>
          <w:bCs/>
          <w:color w:val="000080"/>
          <w:sz w:val="20"/>
        </w:rPr>
        <w:t>;</w:t>
      </w:r>
    </w:p>
    <w:p w14:paraId="54AACC58" w14:textId="77777777" w:rsidR="00E84215" w:rsidRPr="00E84215" w:rsidRDefault="00E84215" w:rsidP="00E84215">
      <w:pPr>
        <w:shd w:val="clear" w:color="auto" w:fill="FFFFFF"/>
        <w:rPr>
          <w:rFonts w:ascii="Courier New" w:eastAsia="Times New Roman" w:hAnsi="Courier New" w:cs="Courier New"/>
          <w:color w:val="000000"/>
          <w:sz w:val="20"/>
        </w:rPr>
      </w:pPr>
    </w:p>
    <w:p w14:paraId="376E285B" w14:textId="77777777" w:rsidR="00E84215" w:rsidRPr="00E84215" w:rsidRDefault="00E84215" w:rsidP="00E84215">
      <w:pPr>
        <w:shd w:val="clear" w:color="auto" w:fill="FFFFFF"/>
        <w:rPr>
          <w:rFonts w:ascii="Courier New" w:eastAsia="Times New Roman" w:hAnsi="Courier New" w:cs="Courier New"/>
          <w:color w:val="008000"/>
          <w:sz w:val="20"/>
        </w:rPr>
      </w:pPr>
      <w:r w:rsidRPr="00E84215">
        <w:rPr>
          <w:rFonts w:ascii="Courier New" w:eastAsia="Times New Roman" w:hAnsi="Courier New" w:cs="Courier New"/>
          <w:color w:val="008000"/>
          <w:sz w:val="20"/>
        </w:rPr>
        <w:t>-- Skapar table för konto--</w:t>
      </w:r>
    </w:p>
    <w:p w14:paraId="180F037A"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CREATE</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konto </w:t>
      </w:r>
      <w:r w:rsidRPr="00E84215">
        <w:rPr>
          <w:rFonts w:ascii="Courier New" w:eastAsia="Times New Roman" w:hAnsi="Courier New" w:cs="Courier New"/>
          <w:b/>
          <w:bCs/>
          <w:color w:val="000080"/>
          <w:sz w:val="20"/>
          <w:lang w:val="en-US"/>
        </w:rPr>
        <w:t>(</w:t>
      </w:r>
    </w:p>
    <w:p w14:paraId="13051FB0"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KNR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8</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469D5789"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KTNR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6</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1D34103E"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REGDATUM </w:t>
      </w:r>
      <w:r w:rsidRPr="00E84215">
        <w:rPr>
          <w:rFonts w:ascii="Courier New" w:eastAsia="Times New Roman" w:hAnsi="Courier New" w:cs="Courier New"/>
          <w:color w:val="800080"/>
          <w:sz w:val="20"/>
          <w:lang w:val="en-US"/>
        </w:rPr>
        <w:t>DATE</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715FDC75"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SALDO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10</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2</w:t>
      </w:r>
      <w:r w:rsidRPr="00E84215">
        <w:rPr>
          <w:rFonts w:ascii="Courier New" w:eastAsia="Times New Roman" w:hAnsi="Courier New" w:cs="Courier New"/>
          <w:b/>
          <w:bCs/>
          <w:color w:val="000080"/>
          <w:sz w:val="20"/>
          <w:lang w:val="en-US"/>
        </w:rPr>
        <w:t>)</w:t>
      </w:r>
    </w:p>
    <w:p w14:paraId="05996EB7"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80"/>
          <w:sz w:val="20"/>
          <w:lang w:val="en-US"/>
        </w:rPr>
        <w:t>);</w:t>
      </w:r>
    </w:p>
    <w:p w14:paraId="6A391FD8"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2C87989B"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primary key --</w:t>
      </w:r>
    </w:p>
    <w:p w14:paraId="68F644CD"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konto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PK_konto </w:t>
      </w:r>
      <w:r w:rsidRPr="00E84215">
        <w:rPr>
          <w:rFonts w:ascii="Courier New" w:eastAsia="Times New Roman" w:hAnsi="Courier New" w:cs="Courier New"/>
          <w:b/>
          <w:bCs/>
          <w:color w:val="0000FF"/>
          <w:sz w:val="20"/>
          <w:lang w:val="en-US"/>
        </w:rPr>
        <w:t>PRIMARY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KNR</w:t>
      </w:r>
      <w:r w:rsidRPr="00E84215">
        <w:rPr>
          <w:rFonts w:ascii="Courier New" w:eastAsia="Times New Roman" w:hAnsi="Courier New" w:cs="Courier New"/>
          <w:b/>
          <w:bCs/>
          <w:color w:val="000080"/>
          <w:sz w:val="20"/>
          <w:lang w:val="en-US"/>
        </w:rPr>
        <w:t>);</w:t>
      </w:r>
    </w:p>
    <w:p w14:paraId="4ABA6C26"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6CD3DB6C"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foreign key --</w:t>
      </w:r>
    </w:p>
    <w:p w14:paraId="1695B479"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konto </w:t>
      </w:r>
    </w:p>
    <w:p w14:paraId="083951B7"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FK_konto_kontotyp </w:t>
      </w:r>
      <w:r w:rsidRPr="00E84215">
        <w:rPr>
          <w:rFonts w:ascii="Courier New" w:eastAsia="Times New Roman" w:hAnsi="Courier New" w:cs="Courier New"/>
          <w:b/>
          <w:bCs/>
          <w:color w:val="0000FF"/>
          <w:sz w:val="20"/>
          <w:lang w:val="en-US"/>
        </w:rPr>
        <w:t>FOREIGN</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KTNR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REFERENCES</w:t>
      </w:r>
      <w:r w:rsidRPr="00E84215">
        <w:rPr>
          <w:rFonts w:ascii="Courier New" w:eastAsia="Times New Roman" w:hAnsi="Courier New" w:cs="Courier New"/>
          <w:color w:val="000000"/>
          <w:sz w:val="20"/>
          <w:lang w:val="en-US"/>
        </w:rPr>
        <w:t xml:space="preserve"> kontotyp</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KTNR</w:t>
      </w:r>
      <w:r w:rsidRPr="00E84215">
        <w:rPr>
          <w:rFonts w:ascii="Courier New" w:eastAsia="Times New Roman" w:hAnsi="Courier New" w:cs="Courier New"/>
          <w:b/>
          <w:bCs/>
          <w:color w:val="000080"/>
          <w:sz w:val="20"/>
          <w:lang w:val="en-US"/>
        </w:rPr>
        <w:t>);</w:t>
      </w:r>
    </w:p>
    <w:p w14:paraId="1A007F19"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6B3C9476"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Test/verifierring --</w:t>
      </w:r>
    </w:p>
    <w:p w14:paraId="0E186EE0"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SELECT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konto</w:t>
      </w:r>
      <w:r w:rsidRPr="00E84215">
        <w:rPr>
          <w:rFonts w:ascii="Courier New" w:eastAsia="Times New Roman" w:hAnsi="Courier New" w:cs="Courier New"/>
          <w:b/>
          <w:bCs/>
          <w:color w:val="000080"/>
          <w:sz w:val="20"/>
          <w:lang w:val="en-US"/>
        </w:rPr>
        <w:t>;</w:t>
      </w:r>
    </w:p>
    <w:p w14:paraId="5A625287"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DESC</w:t>
      </w:r>
      <w:r w:rsidRPr="00E84215">
        <w:rPr>
          <w:rFonts w:ascii="Courier New" w:eastAsia="Times New Roman" w:hAnsi="Courier New" w:cs="Courier New"/>
          <w:color w:val="000000"/>
          <w:sz w:val="20"/>
          <w:lang w:val="en-US"/>
        </w:rPr>
        <w:t xml:space="preserve"> ränteändring</w:t>
      </w:r>
      <w:r w:rsidRPr="00E84215">
        <w:rPr>
          <w:rFonts w:ascii="Courier New" w:eastAsia="Times New Roman" w:hAnsi="Courier New" w:cs="Courier New"/>
          <w:b/>
          <w:bCs/>
          <w:color w:val="000080"/>
          <w:sz w:val="20"/>
          <w:lang w:val="en-US"/>
        </w:rPr>
        <w:t>;</w:t>
      </w:r>
    </w:p>
    <w:p w14:paraId="0904E601"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SELECT</w:t>
      </w:r>
      <w:r w:rsidRPr="00E84215">
        <w:rPr>
          <w:rFonts w:ascii="Courier New" w:eastAsia="Times New Roman" w:hAnsi="Courier New" w:cs="Courier New"/>
          <w:color w:val="000000"/>
          <w:sz w:val="20"/>
          <w:lang w:val="en-US"/>
        </w:rPr>
        <w:t xml:space="preserve"> constraint_name</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constraint_type</w:t>
      </w:r>
    </w:p>
    <w:p w14:paraId="1BF8697D"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user_constraints</w:t>
      </w:r>
    </w:p>
    <w:p w14:paraId="23F3B1EF"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WHERE</w:t>
      </w:r>
      <w:r w:rsidRPr="00E84215">
        <w:rPr>
          <w:rFonts w:ascii="Courier New" w:eastAsia="Times New Roman" w:hAnsi="Courier New" w:cs="Courier New"/>
          <w:color w:val="000000"/>
          <w:sz w:val="20"/>
          <w:lang w:val="en-US"/>
        </w:rPr>
        <w:t xml:space="preserve"> table_name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'KONTO'</w:t>
      </w:r>
      <w:r w:rsidRPr="00E84215">
        <w:rPr>
          <w:rFonts w:ascii="Courier New" w:eastAsia="Times New Roman" w:hAnsi="Courier New" w:cs="Courier New"/>
          <w:b/>
          <w:bCs/>
          <w:color w:val="000080"/>
          <w:sz w:val="20"/>
          <w:lang w:val="en-US"/>
        </w:rPr>
        <w:t>;</w:t>
      </w:r>
    </w:p>
    <w:p w14:paraId="1281BAFE"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15EF5FA5" w14:textId="77777777" w:rsidR="00E84215" w:rsidRPr="00E84215" w:rsidRDefault="00E84215" w:rsidP="00E84215">
      <w:pPr>
        <w:shd w:val="clear" w:color="auto" w:fill="FFFFFF"/>
        <w:rPr>
          <w:rFonts w:ascii="Courier New" w:eastAsia="Times New Roman" w:hAnsi="Courier New" w:cs="Courier New"/>
          <w:color w:val="008000"/>
          <w:sz w:val="20"/>
        </w:rPr>
      </w:pPr>
      <w:r w:rsidRPr="00E84215">
        <w:rPr>
          <w:rFonts w:ascii="Courier New" w:eastAsia="Times New Roman" w:hAnsi="Courier New" w:cs="Courier New"/>
          <w:color w:val="008000"/>
          <w:sz w:val="20"/>
        </w:rPr>
        <w:t>-- Skapar table för kontoägare--</w:t>
      </w:r>
    </w:p>
    <w:p w14:paraId="1B34E75A"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b/>
          <w:bCs/>
          <w:color w:val="0000FF"/>
          <w:sz w:val="20"/>
        </w:rPr>
        <w:t>CREATE</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TABLE</w:t>
      </w:r>
      <w:r w:rsidRPr="00E84215">
        <w:rPr>
          <w:rFonts w:ascii="Courier New" w:eastAsia="Times New Roman" w:hAnsi="Courier New" w:cs="Courier New"/>
          <w:color w:val="000000"/>
          <w:sz w:val="20"/>
        </w:rPr>
        <w:t xml:space="preserve"> kontoägare </w:t>
      </w:r>
      <w:r w:rsidRPr="00E84215">
        <w:rPr>
          <w:rFonts w:ascii="Courier New" w:eastAsia="Times New Roman" w:hAnsi="Courier New" w:cs="Courier New"/>
          <w:b/>
          <w:bCs/>
          <w:color w:val="000080"/>
          <w:sz w:val="20"/>
        </w:rPr>
        <w:t>(</w:t>
      </w:r>
    </w:p>
    <w:p w14:paraId="579C3A31"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color w:val="000000"/>
          <w:sz w:val="20"/>
          <w:lang w:val="en-US"/>
        </w:rPr>
        <w:t xml:space="preserve">RADNR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9</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1F71431E"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PNR </w:t>
      </w:r>
      <w:r w:rsidRPr="00E84215">
        <w:rPr>
          <w:rFonts w:ascii="Courier New" w:eastAsia="Times New Roman" w:hAnsi="Courier New" w:cs="Courier New"/>
          <w:color w:val="800080"/>
          <w:sz w:val="20"/>
          <w:lang w:val="en-US"/>
        </w:rPr>
        <w:t>VARCHAR2</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11</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57289D27"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KNR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8</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p>
    <w:p w14:paraId="4C21D768"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80"/>
          <w:sz w:val="20"/>
          <w:lang w:val="en-US"/>
        </w:rPr>
        <w:t>);</w:t>
      </w:r>
    </w:p>
    <w:p w14:paraId="49517C62"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561DA001"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primary key --</w:t>
      </w:r>
    </w:p>
    <w:p w14:paraId="49902F7D"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kontoägare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PK_kontoägare </w:t>
      </w:r>
      <w:r w:rsidRPr="00E84215">
        <w:rPr>
          <w:rFonts w:ascii="Courier New" w:eastAsia="Times New Roman" w:hAnsi="Courier New" w:cs="Courier New"/>
          <w:b/>
          <w:bCs/>
          <w:color w:val="0000FF"/>
          <w:sz w:val="20"/>
          <w:lang w:val="en-US"/>
        </w:rPr>
        <w:t>PRIMARY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RADNR</w:t>
      </w:r>
      <w:r w:rsidRPr="00E84215">
        <w:rPr>
          <w:rFonts w:ascii="Courier New" w:eastAsia="Times New Roman" w:hAnsi="Courier New" w:cs="Courier New"/>
          <w:b/>
          <w:bCs/>
          <w:color w:val="000080"/>
          <w:sz w:val="20"/>
          <w:lang w:val="en-US"/>
        </w:rPr>
        <w:t>);</w:t>
      </w:r>
    </w:p>
    <w:p w14:paraId="3B7AA22E"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6AAC9B65"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foreign key --</w:t>
      </w:r>
    </w:p>
    <w:p w14:paraId="7AD265FA"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b/>
          <w:bCs/>
          <w:color w:val="0000FF"/>
          <w:sz w:val="20"/>
        </w:rPr>
        <w:t>ALTER</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TABLE</w:t>
      </w:r>
      <w:r w:rsidRPr="00E84215">
        <w:rPr>
          <w:rFonts w:ascii="Courier New" w:eastAsia="Times New Roman" w:hAnsi="Courier New" w:cs="Courier New"/>
          <w:color w:val="000000"/>
          <w:sz w:val="20"/>
        </w:rPr>
        <w:t xml:space="preserve"> kontoägare </w:t>
      </w:r>
    </w:p>
    <w:p w14:paraId="749F246C"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ADD</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CONSTRAINT</w:t>
      </w:r>
      <w:r w:rsidRPr="00E84215">
        <w:rPr>
          <w:rFonts w:ascii="Courier New" w:eastAsia="Times New Roman" w:hAnsi="Courier New" w:cs="Courier New"/>
          <w:color w:val="000000"/>
          <w:sz w:val="20"/>
        </w:rPr>
        <w:t xml:space="preserve"> FK_kontoägare_kund </w:t>
      </w:r>
    </w:p>
    <w:p w14:paraId="18454623"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lang w:val="en-US"/>
        </w:rPr>
        <w:t>FOREIGN</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PNR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REFERENCES</w:t>
      </w:r>
      <w:r w:rsidRPr="00E84215">
        <w:rPr>
          <w:rFonts w:ascii="Courier New" w:eastAsia="Times New Roman" w:hAnsi="Courier New" w:cs="Courier New"/>
          <w:color w:val="000000"/>
          <w:sz w:val="20"/>
          <w:lang w:val="en-US"/>
        </w:rPr>
        <w:t xml:space="preserve"> BANKKUND</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PNR</w:t>
      </w:r>
      <w:r w:rsidRPr="00E84215">
        <w:rPr>
          <w:rFonts w:ascii="Courier New" w:eastAsia="Times New Roman" w:hAnsi="Courier New" w:cs="Courier New"/>
          <w:b/>
          <w:bCs/>
          <w:color w:val="000080"/>
          <w:sz w:val="20"/>
          <w:lang w:val="en-US"/>
        </w:rPr>
        <w:t>);</w:t>
      </w:r>
    </w:p>
    <w:p w14:paraId="34A06CC8"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0979F3C0"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b/>
          <w:bCs/>
          <w:color w:val="0000FF"/>
          <w:sz w:val="20"/>
        </w:rPr>
        <w:t>ALTER</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TABLE</w:t>
      </w:r>
      <w:r w:rsidRPr="00E84215">
        <w:rPr>
          <w:rFonts w:ascii="Courier New" w:eastAsia="Times New Roman" w:hAnsi="Courier New" w:cs="Courier New"/>
          <w:color w:val="000000"/>
          <w:sz w:val="20"/>
        </w:rPr>
        <w:t xml:space="preserve"> kontoägare </w:t>
      </w:r>
    </w:p>
    <w:p w14:paraId="2688BDFB"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ADD</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CONSTRAINT</w:t>
      </w:r>
      <w:r w:rsidRPr="00E84215">
        <w:rPr>
          <w:rFonts w:ascii="Courier New" w:eastAsia="Times New Roman" w:hAnsi="Courier New" w:cs="Courier New"/>
          <w:color w:val="000000"/>
          <w:sz w:val="20"/>
        </w:rPr>
        <w:t xml:space="preserve"> FK_kontoägare_konto </w:t>
      </w:r>
    </w:p>
    <w:p w14:paraId="66ED069F"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lang w:val="en-US"/>
        </w:rPr>
        <w:t>FOREIGN</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KNR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REFERENCES</w:t>
      </w:r>
      <w:r w:rsidRPr="00E84215">
        <w:rPr>
          <w:rFonts w:ascii="Courier New" w:eastAsia="Times New Roman" w:hAnsi="Courier New" w:cs="Courier New"/>
          <w:color w:val="000000"/>
          <w:sz w:val="20"/>
          <w:lang w:val="en-US"/>
        </w:rPr>
        <w:t xml:space="preserve"> KONTO</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KNR</w:t>
      </w:r>
      <w:r w:rsidRPr="00E84215">
        <w:rPr>
          <w:rFonts w:ascii="Courier New" w:eastAsia="Times New Roman" w:hAnsi="Courier New" w:cs="Courier New"/>
          <w:b/>
          <w:bCs/>
          <w:color w:val="000080"/>
          <w:sz w:val="20"/>
          <w:lang w:val="en-US"/>
        </w:rPr>
        <w:t>);</w:t>
      </w:r>
    </w:p>
    <w:p w14:paraId="31E2E6A7"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68B756FA"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Test/verifierring --</w:t>
      </w:r>
    </w:p>
    <w:p w14:paraId="5C90AB81" w14:textId="77777777" w:rsidR="00E84215" w:rsidRPr="00276BD0" w:rsidRDefault="00E84215" w:rsidP="00E84215">
      <w:pPr>
        <w:shd w:val="clear" w:color="auto" w:fill="FFFFFF"/>
        <w:rPr>
          <w:rFonts w:ascii="Courier New" w:eastAsia="Times New Roman" w:hAnsi="Courier New" w:cs="Courier New"/>
          <w:color w:val="000000"/>
          <w:sz w:val="20"/>
        </w:rPr>
      </w:pPr>
      <w:r w:rsidRPr="00276BD0">
        <w:rPr>
          <w:rFonts w:ascii="Courier New" w:eastAsia="Times New Roman" w:hAnsi="Courier New" w:cs="Courier New"/>
          <w:b/>
          <w:bCs/>
          <w:color w:val="0000FF"/>
          <w:sz w:val="20"/>
        </w:rPr>
        <w:t>SELECT</w:t>
      </w:r>
      <w:r w:rsidRPr="00276BD0">
        <w:rPr>
          <w:rFonts w:ascii="Courier New" w:eastAsia="Times New Roman" w:hAnsi="Courier New" w:cs="Courier New"/>
          <w:color w:val="000000"/>
          <w:sz w:val="20"/>
        </w:rPr>
        <w:t xml:space="preserve"> </w:t>
      </w:r>
      <w:r w:rsidRPr="00276BD0">
        <w:rPr>
          <w:rFonts w:ascii="Courier New" w:eastAsia="Times New Roman" w:hAnsi="Courier New" w:cs="Courier New"/>
          <w:b/>
          <w:bCs/>
          <w:color w:val="000080"/>
          <w:sz w:val="20"/>
        </w:rPr>
        <w:t>*</w:t>
      </w:r>
      <w:r w:rsidRPr="00276BD0">
        <w:rPr>
          <w:rFonts w:ascii="Courier New" w:eastAsia="Times New Roman" w:hAnsi="Courier New" w:cs="Courier New"/>
          <w:color w:val="000000"/>
          <w:sz w:val="20"/>
        </w:rPr>
        <w:t xml:space="preserve"> </w:t>
      </w:r>
      <w:r w:rsidRPr="00276BD0">
        <w:rPr>
          <w:rFonts w:ascii="Courier New" w:eastAsia="Times New Roman" w:hAnsi="Courier New" w:cs="Courier New"/>
          <w:b/>
          <w:bCs/>
          <w:color w:val="0000FF"/>
          <w:sz w:val="20"/>
        </w:rPr>
        <w:t>from</w:t>
      </w:r>
      <w:r w:rsidRPr="00276BD0">
        <w:rPr>
          <w:rFonts w:ascii="Courier New" w:eastAsia="Times New Roman" w:hAnsi="Courier New" w:cs="Courier New"/>
          <w:color w:val="000000"/>
          <w:sz w:val="20"/>
        </w:rPr>
        <w:t xml:space="preserve"> kontoägare</w:t>
      </w:r>
      <w:r w:rsidRPr="00276BD0">
        <w:rPr>
          <w:rFonts w:ascii="Courier New" w:eastAsia="Times New Roman" w:hAnsi="Courier New" w:cs="Courier New"/>
          <w:b/>
          <w:bCs/>
          <w:color w:val="000080"/>
          <w:sz w:val="20"/>
        </w:rPr>
        <w:t>;</w:t>
      </w:r>
    </w:p>
    <w:p w14:paraId="35106947" w14:textId="77777777" w:rsidR="00E84215" w:rsidRPr="00276BD0" w:rsidRDefault="00E84215" w:rsidP="00E84215">
      <w:pPr>
        <w:shd w:val="clear" w:color="auto" w:fill="FFFFFF"/>
        <w:rPr>
          <w:rFonts w:ascii="Courier New" w:eastAsia="Times New Roman" w:hAnsi="Courier New" w:cs="Courier New"/>
          <w:color w:val="000000"/>
          <w:sz w:val="20"/>
        </w:rPr>
      </w:pPr>
      <w:r w:rsidRPr="00276BD0">
        <w:rPr>
          <w:rFonts w:ascii="Courier New" w:eastAsia="Times New Roman" w:hAnsi="Courier New" w:cs="Courier New"/>
          <w:b/>
          <w:bCs/>
          <w:color w:val="0000FF"/>
          <w:sz w:val="20"/>
        </w:rPr>
        <w:t>DESC</w:t>
      </w:r>
      <w:r w:rsidRPr="00276BD0">
        <w:rPr>
          <w:rFonts w:ascii="Courier New" w:eastAsia="Times New Roman" w:hAnsi="Courier New" w:cs="Courier New"/>
          <w:color w:val="000000"/>
          <w:sz w:val="20"/>
        </w:rPr>
        <w:t xml:space="preserve"> ränteändring</w:t>
      </w:r>
      <w:r w:rsidRPr="00276BD0">
        <w:rPr>
          <w:rFonts w:ascii="Courier New" w:eastAsia="Times New Roman" w:hAnsi="Courier New" w:cs="Courier New"/>
          <w:b/>
          <w:bCs/>
          <w:color w:val="000080"/>
          <w:sz w:val="20"/>
        </w:rPr>
        <w:t>;</w:t>
      </w:r>
    </w:p>
    <w:p w14:paraId="51A39478"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SELECT</w:t>
      </w:r>
      <w:r w:rsidRPr="00E84215">
        <w:rPr>
          <w:rFonts w:ascii="Courier New" w:eastAsia="Times New Roman" w:hAnsi="Courier New" w:cs="Courier New"/>
          <w:color w:val="000000"/>
          <w:sz w:val="20"/>
          <w:lang w:val="en-US"/>
        </w:rPr>
        <w:t xml:space="preserve"> constraint_name</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constraint_type</w:t>
      </w:r>
    </w:p>
    <w:p w14:paraId="0B83AAF8"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user_constraints</w:t>
      </w:r>
    </w:p>
    <w:p w14:paraId="5542AABC"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WHERE</w:t>
      </w:r>
      <w:r w:rsidRPr="00E84215">
        <w:rPr>
          <w:rFonts w:ascii="Courier New" w:eastAsia="Times New Roman" w:hAnsi="Courier New" w:cs="Courier New"/>
          <w:color w:val="000000"/>
          <w:sz w:val="20"/>
          <w:lang w:val="en-US"/>
        </w:rPr>
        <w:t xml:space="preserve"> table_name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'KONTOÄGARE'</w:t>
      </w:r>
      <w:r w:rsidRPr="00E84215">
        <w:rPr>
          <w:rFonts w:ascii="Courier New" w:eastAsia="Times New Roman" w:hAnsi="Courier New" w:cs="Courier New"/>
          <w:b/>
          <w:bCs/>
          <w:color w:val="000080"/>
          <w:sz w:val="20"/>
          <w:lang w:val="en-US"/>
        </w:rPr>
        <w:t>;</w:t>
      </w:r>
    </w:p>
    <w:p w14:paraId="41FA9241" w14:textId="77777777" w:rsidR="00E84215" w:rsidRDefault="00E84215" w:rsidP="00E84215">
      <w:pPr>
        <w:shd w:val="clear" w:color="auto" w:fill="FFFFFF"/>
        <w:rPr>
          <w:rFonts w:ascii="Courier New" w:eastAsia="Times New Roman" w:hAnsi="Courier New" w:cs="Courier New"/>
          <w:color w:val="008000"/>
          <w:sz w:val="20"/>
        </w:rPr>
      </w:pPr>
    </w:p>
    <w:p w14:paraId="4086AC03" w14:textId="3191D08D" w:rsidR="00E84215" w:rsidRPr="00E84215" w:rsidRDefault="00E84215" w:rsidP="00E84215">
      <w:pPr>
        <w:shd w:val="clear" w:color="auto" w:fill="FFFFFF"/>
        <w:rPr>
          <w:rFonts w:ascii="Courier New" w:eastAsia="Times New Roman" w:hAnsi="Courier New" w:cs="Courier New"/>
          <w:color w:val="008000"/>
          <w:sz w:val="20"/>
        </w:rPr>
      </w:pPr>
      <w:r w:rsidRPr="00E84215">
        <w:rPr>
          <w:rFonts w:ascii="Courier New" w:eastAsia="Times New Roman" w:hAnsi="Courier New" w:cs="Courier New"/>
          <w:color w:val="008000"/>
          <w:sz w:val="20"/>
        </w:rPr>
        <w:t>-- Skapar table för uttag--</w:t>
      </w:r>
    </w:p>
    <w:p w14:paraId="0981B4ED"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b/>
          <w:bCs/>
          <w:color w:val="0000FF"/>
          <w:sz w:val="20"/>
        </w:rPr>
        <w:t>CREATE</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TABLE</w:t>
      </w:r>
      <w:r w:rsidRPr="00E84215">
        <w:rPr>
          <w:rFonts w:ascii="Courier New" w:eastAsia="Times New Roman" w:hAnsi="Courier New" w:cs="Courier New"/>
          <w:color w:val="000000"/>
          <w:sz w:val="20"/>
        </w:rPr>
        <w:t xml:space="preserve"> uttag </w:t>
      </w:r>
      <w:r w:rsidRPr="00E84215">
        <w:rPr>
          <w:rFonts w:ascii="Courier New" w:eastAsia="Times New Roman" w:hAnsi="Courier New" w:cs="Courier New"/>
          <w:b/>
          <w:bCs/>
          <w:color w:val="000080"/>
          <w:sz w:val="20"/>
        </w:rPr>
        <w:t>(</w:t>
      </w:r>
    </w:p>
    <w:p w14:paraId="5006A6AA"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rPr>
        <w:lastRenderedPageBreak/>
        <w:t xml:space="preserve">    </w:t>
      </w:r>
      <w:r w:rsidRPr="00E84215">
        <w:rPr>
          <w:rFonts w:ascii="Courier New" w:eastAsia="Times New Roman" w:hAnsi="Courier New" w:cs="Courier New"/>
          <w:color w:val="000000"/>
          <w:sz w:val="20"/>
          <w:lang w:val="en-US"/>
        </w:rPr>
        <w:t xml:space="preserve">RADNR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9</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2A3494F0"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PNR    </w:t>
      </w:r>
      <w:r w:rsidRPr="00E84215">
        <w:rPr>
          <w:rFonts w:ascii="Courier New" w:eastAsia="Times New Roman" w:hAnsi="Courier New" w:cs="Courier New"/>
          <w:color w:val="800080"/>
          <w:sz w:val="20"/>
          <w:lang w:val="en-US"/>
        </w:rPr>
        <w:t>VARCHAR2</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11</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3E42721C"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KNR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8</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16207B7C"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BELOPP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10</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FF8000"/>
          <w:sz w:val="20"/>
          <w:lang w:val="en-US"/>
        </w:rPr>
        <w:t>2</w:t>
      </w:r>
      <w:r w:rsidRPr="00E84215">
        <w:rPr>
          <w:rFonts w:ascii="Courier New" w:eastAsia="Times New Roman" w:hAnsi="Courier New" w:cs="Courier New"/>
          <w:b/>
          <w:bCs/>
          <w:color w:val="000080"/>
          <w:sz w:val="20"/>
          <w:lang w:val="en-US"/>
        </w:rPr>
        <w:t>),</w:t>
      </w:r>
    </w:p>
    <w:p w14:paraId="772DF951"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DATUM  </w:t>
      </w:r>
      <w:r w:rsidRPr="00E84215">
        <w:rPr>
          <w:rFonts w:ascii="Courier New" w:eastAsia="Times New Roman" w:hAnsi="Courier New" w:cs="Courier New"/>
          <w:color w:val="800080"/>
          <w:sz w:val="20"/>
          <w:lang w:val="en-US"/>
        </w:rPr>
        <w:t>DATE</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p>
    <w:p w14:paraId="37D0F532" w14:textId="77777777" w:rsidR="00E84215" w:rsidRDefault="00E84215" w:rsidP="00E84215">
      <w:pPr>
        <w:shd w:val="clear" w:color="auto" w:fill="FFFFFF"/>
        <w:rPr>
          <w:rFonts w:ascii="Courier New" w:eastAsia="Times New Roman" w:hAnsi="Courier New" w:cs="Courier New"/>
          <w:b/>
          <w:bCs/>
          <w:color w:val="000080"/>
          <w:sz w:val="20"/>
          <w:lang w:val="en-US"/>
        </w:rPr>
      </w:pPr>
      <w:r w:rsidRPr="00E84215">
        <w:rPr>
          <w:rFonts w:ascii="Courier New" w:eastAsia="Times New Roman" w:hAnsi="Courier New" w:cs="Courier New"/>
          <w:b/>
          <w:bCs/>
          <w:color w:val="000080"/>
          <w:sz w:val="20"/>
          <w:lang w:val="en-US"/>
        </w:rPr>
        <w:t>);</w:t>
      </w:r>
    </w:p>
    <w:p w14:paraId="2E1305D4" w14:textId="3AC1CC8C"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primary key --</w:t>
      </w:r>
    </w:p>
    <w:p w14:paraId="2AD351E3"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uttag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PK_uttag </w:t>
      </w:r>
      <w:r w:rsidRPr="00E84215">
        <w:rPr>
          <w:rFonts w:ascii="Courier New" w:eastAsia="Times New Roman" w:hAnsi="Courier New" w:cs="Courier New"/>
          <w:b/>
          <w:bCs/>
          <w:color w:val="0000FF"/>
          <w:sz w:val="20"/>
          <w:lang w:val="en-US"/>
        </w:rPr>
        <w:t>PRIMARY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RADNR</w:t>
      </w:r>
      <w:r w:rsidRPr="00E84215">
        <w:rPr>
          <w:rFonts w:ascii="Courier New" w:eastAsia="Times New Roman" w:hAnsi="Courier New" w:cs="Courier New"/>
          <w:b/>
          <w:bCs/>
          <w:color w:val="000080"/>
          <w:sz w:val="20"/>
          <w:lang w:val="en-US"/>
        </w:rPr>
        <w:t>);</w:t>
      </w:r>
    </w:p>
    <w:p w14:paraId="07F929F7"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7CCB9A8E"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foreign key --</w:t>
      </w:r>
    </w:p>
    <w:p w14:paraId="29F531C6"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uttag </w:t>
      </w:r>
    </w:p>
    <w:p w14:paraId="3E8339E5"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FK_uttag_kund </w:t>
      </w:r>
      <w:r w:rsidRPr="00E84215">
        <w:rPr>
          <w:rFonts w:ascii="Courier New" w:eastAsia="Times New Roman" w:hAnsi="Courier New" w:cs="Courier New"/>
          <w:b/>
          <w:bCs/>
          <w:color w:val="0000FF"/>
          <w:sz w:val="20"/>
          <w:lang w:val="en-US"/>
        </w:rPr>
        <w:t>FOREIGN</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PNR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REFERENCES</w:t>
      </w:r>
      <w:r w:rsidRPr="00E84215">
        <w:rPr>
          <w:rFonts w:ascii="Courier New" w:eastAsia="Times New Roman" w:hAnsi="Courier New" w:cs="Courier New"/>
          <w:color w:val="000000"/>
          <w:sz w:val="20"/>
          <w:lang w:val="en-US"/>
        </w:rPr>
        <w:t xml:space="preserve"> bankkund</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PNR</w:t>
      </w:r>
      <w:r w:rsidRPr="00E84215">
        <w:rPr>
          <w:rFonts w:ascii="Courier New" w:eastAsia="Times New Roman" w:hAnsi="Courier New" w:cs="Courier New"/>
          <w:b/>
          <w:bCs/>
          <w:color w:val="000080"/>
          <w:sz w:val="20"/>
          <w:lang w:val="en-US"/>
        </w:rPr>
        <w:t>);</w:t>
      </w:r>
    </w:p>
    <w:p w14:paraId="4B50CC2D"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uttag </w:t>
      </w:r>
    </w:p>
    <w:p w14:paraId="0FFF7C73" w14:textId="1CD237C5"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FK_uttag_konto </w:t>
      </w:r>
      <w:r w:rsidRPr="00E84215">
        <w:rPr>
          <w:rFonts w:ascii="Courier New" w:eastAsia="Times New Roman" w:hAnsi="Courier New" w:cs="Courier New"/>
          <w:b/>
          <w:bCs/>
          <w:color w:val="0000FF"/>
          <w:sz w:val="20"/>
          <w:lang w:val="en-US"/>
        </w:rPr>
        <w:t>FOREIGN</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KNR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REFERENCES</w:t>
      </w:r>
      <w:r w:rsidRPr="00E84215">
        <w:rPr>
          <w:rFonts w:ascii="Courier New" w:eastAsia="Times New Roman" w:hAnsi="Courier New" w:cs="Courier New"/>
          <w:color w:val="000000"/>
          <w:sz w:val="20"/>
          <w:lang w:val="en-US"/>
        </w:rPr>
        <w:t xml:space="preserve"> konto</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KNR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p>
    <w:p w14:paraId="5755FA34"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p>
    <w:p w14:paraId="186C8019"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Test/verifierring --</w:t>
      </w:r>
    </w:p>
    <w:p w14:paraId="157B0571" w14:textId="77777777" w:rsidR="00E84215" w:rsidRPr="00276BD0" w:rsidRDefault="00E84215" w:rsidP="00E84215">
      <w:pPr>
        <w:shd w:val="clear" w:color="auto" w:fill="FFFFFF"/>
        <w:rPr>
          <w:rFonts w:ascii="Courier New" w:eastAsia="Times New Roman" w:hAnsi="Courier New" w:cs="Courier New"/>
          <w:color w:val="000000"/>
          <w:sz w:val="20"/>
        </w:rPr>
      </w:pPr>
      <w:r w:rsidRPr="00276BD0">
        <w:rPr>
          <w:rFonts w:ascii="Courier New" w:eastAsia="Times New Roman" w:hAnsi="Courier New" w:cs="Courier New"/>
          <w:b/>
          <w:bCs/>
          <w:color w:val="0000FF"/>
          <w:sz w:val="20"/>
        </w:rPr>
        <w:t>SELECT</w:t>
      </w:r>
      <w:r w:rsidRPr="00276BD0">
        <w:rPr>
          <w:rFonts w:ascii="Courier New" w:eastAsia="Times New Roman" w:hAnsi="Courier New" w:cs="Courier New"/>
          <w:color w:val="000000"/>
          <w:sz w:val="20"/>
        </w:rPr>
        <w:t xml:space="preserve"> </w:t>
      </w:r>
      <w:r w:rsidRPr="00276BD0">
        <w:rPr>
          <w:rFonts w:ascii="Courier New" w:eastAsia="Times New Roman" w:hAnsi="Courier New" w:cs="Courier New"/>
          <w:b/>
          <w:bCs/>
          <w:color w:val="000080"/>
          <w:sz w:val="20"/>
        </w:rPr>
        <w:t>*</w:t>
      </w:r>
      <w:r w:rsidRPr="00276BD0">
        <w:rPr>
          <w:rFonts w:ascii="Courier New" w:eastAsia="Times New Roman" w:hAnsi="Courier New" w:cs="Courier New"/>
          <w:color w:val="000000"/>
          <w:sz w:val="20"/>
        </w:rPr>
        <w:t xml:space="preserve"> </w:t>
      </w:r>
      <w:r w:rsidRPr="00276BD0">
        <w:rPr>
          <w:rFonts w:ascii="Courier New" w:eastAsia="Times New Roman" w:hAnsi="Courier New" w:cs="Courier New"/>
          <w:b/>
          <w:bCs/>
          <w:color w:val="0000FF"/>
          <w:sz w:val="20"/>
        </w:rPr>
        <w:t>from</w:t>
      </w:r>
      <w:r w:rsidRPr="00276BD0">
        <w:rPr>
          <w:rFonts w:ascii="Courier New" w:eastAsia="Times New Roman" w:hAnsi="Courier New" w:cs="Courier New"/>
          <w:color w:val="000000"/>
          <w:sz w:val="20"/>
        </w:rPr>
        <w:t xml:space="preserve"> uttag</w:t>
      </w:r>
      <w:r w:rsidRPr="00276BD0">
        <w:rPr>
          <w:rFonts w:ascii="Courier New" w:eastAsia="Times New Roman" w:hAnsi="Courier New" w:cs="Courier New"/>
          <w:b/>
          <w:bCs/>
          <w:color w:val="000080"/>
          <w:sz w:val="20"/>
        </w:rPr>
        <w:t>;</w:t>
      </w:r>
    </w:p>
    <w:p w14:paraId="2B8C8908" w14:textId="77777777" w:rsidR="00E84215" w:rsidRPr="00276BD0" w:rsidRDefault="00E84215" w:rsidP="00E84215">
      <w:pPr>
        <w:shd w:val="clear" w:color="auto" w:fill="FFFFFF"/>
        <w:rPr>
          <w:rFonts w:ascii="Courier New" w:eastAsia="Times New Roman" w:hAnsi="Courier New" w:cs="Courier New"/>
          <w:color w:val="000000"/>
          <w:sz w:val="20"/>
        </w:rPr>
      </w:pPr>
      <w:r w:rsidRPr="00276BD0">
        <w:rPr>
          <w:rFonts w:ascii="Courier New" w:eastAsia="Times New Roman" w:hAnsi="Courier New" w:cs="Courier New"/>
          <w:b/>
          <w:bCs/>
          <w:color w:val="0000FF"/>
          <w:sz w:val="20"/>
        </w:rPr>
        <w:t>DESC</w:t>
      </w:r>
      <w:r w:rsidRPr="00276BD0">
        <w:rPr>
          <w:rFonts w:ascii="Courier New" w:eastAsia="Times New Roman" w:hAnsi="Courier New" w:cs="Courier New"/>
          <w:color w:val="000000"/>
          <w:sz w:val="20"/>
        </w:rPr>
        <w:t xml:space="preserve"> uttag</w:t>
      </w:r>
      <w:r w:rsidRPr="00276BD0">
        <w:rPr>
          <w:rFonts w:ascii="Courier New" w:eastAsia="Times New Roman" w:hAnsi="Courier New" w:cs="Courier New"/>
          <w:b/>
          <w:bCs/>
          <w:color w:val="000080"/>
          <w:sz w:val="20"/>
        </w:rPr>
        <w:t>;</w:t>
      </w:r>
    </w:p>
    <w:p w14:paraId="4971CE99"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SELECT</w:t>
      </w:r>
      <w:r w:rsidRPr="00E84215">
        <w:rPr>
          <w:rFonts w:ascii="Courier New" w:eastAsia="Times New Roman" w:hAnsi="Courier New" w:cs="Courier New"/>
          <w:color w:val="000000"/>
          <w:sz w:val="20"/>
          <w:lang w:val="en-US"/>
        </w:rPr>
        <w:t xml:space="preserve"> constraint_name</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constraint_type</w:t>
      </w:r>
    </w:p>
    <w:p w14:paraId="2E0FA37E"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user_constraints</w:t>
      </w:r>
    </w:p>
    <w:p w14:paraId="28FFDF6F"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WHERE</w:t>
      </w:r>
      <w:r w:rsidRPr="00E84215">
        <w:rPr>
          <w:rFonts w:ascii="Courier New" w:eastAsia="Times New Roman" w:hAnsi="Courier New" w:cs="Courier New"/>
          <w:color w:val="000000"/>
          <w:sz w:val="20"/>
          <w:lang w:val="en-US"/>
        </w:rPr>
        <w:t xml:space="preserve"> table_name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'UTTAG'</w:t>
      </w:r>
      <w:r w:rsidRPr="00E84215">
        <w:rPr>
          <w:rFonts w:ascii="Courier New" w:eastAsia="Times New Roman" w:hAnsi="Courier New" w:cs="Courier New"/>
          <w:b/>
          <w:bCs/>
          <w:color w:val="000080"/>
          <w:sz w:val="20"/>
          <w:lang w:val="en-US"/>
        </w:rPr>
        <w:t>;</w:t>
      </w:r>
    </w:p>
    <w:p w14:paraId="14345E32"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380E723D" w14:textId="77777777" w:rsidR="00E84215" w:rsidRPr="00E84215" w:rsidRDefault="00E84215" w:rsidP="00E84215">
      <w:pPr>
        <w:shd w:val="clear" w:color="auto" w:fill="FFFFFF"/>
        <w:rPr>
          <w:rFonts w:ascii="Courier New" w:eastAsia="Times New Roman" w:hAnsi="Courier New" w:cs="Courier New"/>
          <w:color w:val="008000"/>
          <w:sz w:val="20"/>
        </w:rPr>
      </w:pPr>
      <w:r w:rsidRPr="00E84215">
        <w:rPr>
          <w:rFonts w:ascii="Courier New" w:eastAsia="Times New Roman" w:hAnsi="Courier New" w:cs="Courier New"/>
          <w:color w:val="008000"/>
          <w:sz w:val="20"/>
        </w:rPr>
        <w:t>-- Skapar table för insättning--</w:t>
      </w:r>
    </w:p>
    <w:p w14:paraId="1D417257" w14:textId="77777777" w:rsidR="00E84215" w:rsidRPr="00E84215" w:rsidRDefault="00E84215" w:rsidP="00E84215">
      <w:pPr>
        <w:shd w:val="clear" w:color="auto" w:fill="FFFFFF"/>
        <w:rPr>
          <w:rFonts w:ascii="Courier New" w:eastAsia="Times New Roman" w:hAnsi="Courier New" w:cs="Courier New"/>
          <w:color w:val="000000"/>
          <w:sz w:val="20"/>
        </w:rPr>
      </w:pPr>
    </w:p>
    <w:p w14:paraId="72CC47D2"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b/>
          <w:bCs/>
          <w:color w:val="0000FF"/>
          <w:sz w:val="20"/>
        </w:rPr>
        <w:t>CREATE</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TABLE</w:t>
      </w:r>
      <w:r w:rsidRPr="00E84215">
        <w:rPr>
          <w:rFonts w:ascii="Courier New" w:eastAsia="Times New Roman" w:hAnsi="Courier New" w:cs="Courier New"/>
          <w:color w:val="000000"/>
          <w:sz w:val="20"/>
        </w:rPr>
        <w:t xml:space="preserve"> insättning </w:t>
      </w:r>
      <w:r w:rsidRPr="00E84215">
        <w:rPr>
          <w:rFonts w:ascii="Courier New" w:eastAsia="Times New Roman" w:hAnsi="Courier New" w:cs="Courier New"/>
          <w:b/>
          <w:bCs/>
          <w:color w:val="000080"/>
          <w:sz w:val="20"/>
        </w:rPr>
        <w:t>(</w:t>
      </w:r>
    </w:p>
    <w:p w14:paraId="21EC49CA"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color w:val="000000"/>
          <w:sz w:val="20"/>
          <w:lang w:val="en-US"/>
        </w:rPr>
        <w:t xml:space="preserve">RADNR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9</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00D77FA9"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PNR    </w:t>
      </w:r>
      <w:r w:rsidRPr="00E84215">
        <w:rPr>
          <w:rFonts w:ascii="Courier New" w:eastAsia="Times New Roman" w:hAnsi="Courier New" w:cs="Courier New"/>
          <w:color w:val="800080"/>
          <w:sz w:val="20"/>
          <w:lang w:val="en-US"/>
        </w:rPr>
        <w:t>VARCHAR2</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11</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66492F7D"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KNR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8</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20AFB7FD"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BELOPP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10</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FF8000"/>
          <w:sz w:val="20"/>
          <w:lang w:val="en-US"/>
        </w:rPr>
        <w:t>2</w:t>
      </w:r>
      <w:r w:rsidRPr="00E84215">
        <w:rPr>
          <w:rFonts w:ascii="Courier New" w:eastAsia="Times New Roman" w:hAnsi="Courier New" w:cs="Courier New"/>
          <w:b/>
          <w:bCs/>
          <w:color w:val="000080"/>
          <w:sz w:val="20"/>
          <w:lang w:val="en-US"/>
        </w:rPr>
        <w:t>),</w:t>
      </w:r>
    </w:p>
    <w:p w14:paraId="1032213B"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DATUM  </w:t>
      </w:r>
      <w:r w:rsidRPr="00E84215">
        <w:rPr>
          <w:rFonts w:ascii="Courier New" w:eastAsia="Times New Roman" w:hAnsi="Courier New" w:cs="Courier New"/>
          <w:color w:val="800080"/>
          <w:sz w:val="20"/>
          <w:lang w:val="en-US"/>
        </w:rPr>
        <w:t>DATE</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p>
    <w:p w14:paraId="6E319060"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80"/>
          <w:sz w:val="20"/>
          <w:lang w:val="en-US"/>
        </w:rPr>
        <w:t>);</w:t>
      </w:r>
    </w:p>
    <w:p w14:paraId="7E7C98B3"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0CFB058A"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primary key --</w:t>
      </w:r>
    </w:p>
    <w:p w14:paraId="15103203"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insättning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PK_insättning </w:t>
      </w:r>
      <w:r w:rsidRPr="00E84215">
        <w:rPr>
          <w:rFonts w:ascii="Courier New" w:eastAsia="Times New Roman" w:hAnsi="Courier New" w:cs="Courier New"/>
          <w:b/>
          <w:bCs/>
          <w:color w:val="0000FF"/>
          <w:sz w:val="20"/>
          <w:lang w:val="en-US"/>
        </w:rPr>
        <w:t>PRIMARY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RADNR </w:t>
      </w:r>
      <w:r w:rsidRPr="00E84215">
        <w:rPr>
          <w:rFonts w:ascii="Courier New" w:eastAsia="Times New Roman" w:hAnsi="Courier New" w:cs="Courier New"/>
          <w:b/>
          <w:bCs/>
          <w:color w:val="000080"/>
          <w:sz w:val="20"/>
          <w:lang w:val="en-US"/>
        </w:rPr>
        <w:t>);</w:t>
      </w:r>
    </w:p>
    <w:p w14:paraId="295B5D61"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311A263C"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foreign key --</w:t>
      </w:r>
    </w:p>
    <w:p w14:paraId="53399706"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insättning</w:t>
      </w:r>
    </w:p>
    <w:p w14:paraId="6363A91A"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FK_insättning_kund </w:t>
      </w:r>
      <w:r w:rsidRPr="00E84215">
        <w:rPr>
          <w:rFonts w:ascii="Courier New" w:eastAsia="Times New Roman" w:hAnsi="Courier New" w:cs="Courier New"/>
          <w:b/>
          <w:bCs/>
          <w:color w:val="0000FF"/>
          <w:sz w:val="20"/>
          <w:lang w:val="en-US"/>
        </w:rPr>
        <w:t>FOREIGN</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PNR </w:t>
      </w:r>
      <w:r w:rsidRPr="00E84215">
        <w:rPr>
          <w:rFonts w:ascii="Courier New" w:eastAsia="Times New Roman" w:hAnsi="Courier New" w:cs="Courier New"/>
          <w:b/>
          <w:bCs/>
          <w:color w:val="000080"/>
          <w:sz w:val="20"/>
          <w:lang w:val="en-US"/>
        </w:rPr>
        <w:t>)</w:t>
      </w:r>
    </w:p>
    <w:p w14:paraId="015B482E"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rPr>
        <w:t>REFERENCES</w:t>
      </w:r>
      <w:r w:rsidRPr="00E84215">
        <w:rPr>
          <w:rFonts w:ascii="Courier New" w:eastAsia="Times New Roman" w:hAnsi="Courier New" w:cs="Courier New"/>
          <w:color w:val="000000"/>
          <w:sz w:val="20"/>
        </w:rPr>
        <w:t xml:space="preserve"> BANKKUND </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000000"/>
          <w:sz w:val="20"/>
        </w:rPr>
        <w:t xml:space="preserve"> PNR </w:t>
      </w:r>
      <w:r w:rsidRPr="00E84215">
        <w:rPr>
          <w:rFonts w:ascii="Courier New" w:eastAsia="Times New Roman" w:hAnsi="Courier New" w:cs="Courier New"/>
          <w:b/>
          <w:bCs/>
          <w:color w:val="000080"/>
          <w:sz w:val="20"/>
        </w:rPr>
        <w:t>);</w:t>
      </w:r>
    </w:p>
    <w:p w14:paraId="25ECB83F" w14:textId="77777777" w:rsidR="00E84215" w:rsidRPr="00E84215" w:rsidRDefault="00E84215" w:rsidP="00E84215">
      <w:pPr>
        <w:shd w:val="clear" w:color="auto" w:fill="FFFFFF"/>
        <w:rPr>
          <w:rFonts w:ascii="Courier New" w:eastAsia="Times New Roman" w:hAnsi="Courier New" w:cs="Courier New"/>
          <w:color w:val="000000"/>
          <w:sz w:val="20"/>
        </w:rPr>
      </w:pPr>
    </w:p>
    <w:p w14:paraId="056510D3"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insättning</w:t>
      </w:r>
    </w:p>
    <w:p w14:paraId="114315A8"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FK_insättning_konto </w:t>
      </w:r>
      <w:r w:rsidRPr="00E84215">
        <w:rPr>
          <w:rFonts w:ascii="Courier New" w:eastAsia="Times New Roman" w:hAnsi="Courier New" w:cs="Courier New"/>
          <w:b/>
          <w:bCs/>
          <w:color w:val="0000FF"/>
          <w:sz w:val="20"/>
          <w:lang w:val="en-US"/>
        </w:rPr>
        <w:t>FOREIGN</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KNR </w:t>
      </w:r>
      <w:r w:rsidRPr="00E84215">
        <w:rPr>
          <w:rFonts w:ascii="Courier New" w:eastAsia="Times New Roman" w:hAnsi="Courier New" w:cs="Courier New"/>
          <w:b/>
          <w:bCs/>
          <w:color w:val="000080"/>
          <w:sz w:val="20"/>
          <w:lang w:val="en-US"/>
        </w:rPr>
        <w:t>)</w:t>
      </w:r>
    </w:p>
    <w:p w14:paraId="55A28331"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REFERENCES</w:t>
      </w:r>
      <w:r w:rsidRPr="00E84215">
        <w:rPr>
          <w:rFonts w:ascii="Courier New" w:eastAsia="Times New Roman" w:hAnsi="Courier New" w:cs="Courier New"/>
          <w:color w:val="000000"/>
          <w:sz w:val="20"/>
          <w:lang w:val="en-US"/>
        </w:rPr>
        <w:t xml:space="preserve"> KONTO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KNR </w:t>
      </w:r>
      <w:r w:rsidRPr="00E84215">
        <w:rPr>
          <w:rFonts w:ascii="Courier New" w:eastAsia="Times New Roman" w:hAnsi="Courier New" w:cs="Courier New"/>
          <w:b/>
          <w:bCs/>
          <w:color w:val="000080"/>
          <w:sz w:val="20"/>
          <w:lang w:val="en-US"/>
        </w:rPr>
        <w:t>);</w:t>
      </w:r>
    </w:p>
    <w:p w14:paraId="57E3CFA3" w14:textId="47B240EE"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p>
    <w:p w14:paraId="59A17A94"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Test/verifierring --</w:t>
      </w:r>
    </w:p>
    <w:p w14:paraId="22E85BDB"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p>
    <w:p w14:paraId="47189D1A"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SELECT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insättning</w:t>
      </w:r>
      <w:r w:rsidRPr="00E84215">
        <w:rPr>
          <w:rFonts w:ascii="Courier New" w:eastAsia="Times New Roman" w:hAnsi="Courier New" w:cs="Courier New"/>
          <w:b/>
          <w:bCs/>
          <w:color w:val="000080"/>
          <w:sz w:val="20"/>
          <w:lang w:val="en-US"/>
        </w:rPr>
        <w:t>;</w:t>
      </w:r>
    </w:p>
    <w:p w14:paraId="164FBF4C"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DESC</w:t>
      </w:r>
      <w:r w:rsidRPr="00E84215">
        <w:rPr>
          <w:rFonts w:ascii="Courier New" w:eastAsia="Times New Roman" w:hAnsi="Courier New" w:cs="Courier New"/>
          <w:color w:val="000000"/>
          <w:sz w:val="20"/>
          <w:lang w:val="en-US"/>
        </w:rPr>
        <w:t xml:space="preserve"> insättning</w:t>
      </w:r>
      <w:r w:rsidRPr="00E84215">
        <w:rPr>
          <w:rFonts w:ascii="Courier New" w:eastAsia="Times New Roman" w:hAnsi="Courier New" w:cs="Courier New"/>
          <w:b/>
          <w:bCs/>
          <w:color w:val="000080"/>
          <w:sz w:val="20"/>
          <w:lang w:val="en-US"/>
        </w:rPr>
        <w:t>;</w:t>
      </w:r>
    </w:p>
    <w:p w14:paraId="0C6A79B7"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SELECT</w:t>
      </w:r>
      <w:r w:rsidRPr="00E84215">
        <w:rPr>
          <w:rFonts w:ascii="Courier New" w:eastAsia="Times New Roman" w:hAnsi="Courier New" w:cs="Courier New"/>
          <w:color w:val="000000"/>
          <w:sz w:val="20"/>
          <w:lang w:val="en-US"/>
        </w:rPr>
        <w:t xml:space="preserve"> constraint_name</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constraint_type</w:t>
      </w:r>
    </w:p>
    <w:p w14:paraId="6BCC104F"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user_constraints</w:t>
      </w:r>
    </w:p>
    <w:p w14:paraId="0E9A94B3"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WHERE</w:t>
      </w:r>
      <w:r w:rsidRPr="00E84215">
        <w:rPr>
          <w:rFonts w:ascii="Courier New" w:eastAsia="Times New Roman" w:hAnsi="Courier New" w:cs="Courier New"/>
          <w:color w:val="000000"/>
          <w:sz w:val="20"/>
          <w:lang w:val="en-US"/>
        </w:rPr>
        <w:t xml:space="preserve"> table_name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'INSÄTTNING'</w:t>
      </w:r>
      <w:r w:rsidRPr="00E84215">
        <w:rPr>
          <w:rFonts w:ascii="Courier New" w:eastAsia="Times New Roman" w:hAnsi="Courier New" w:cs="Courier New"/>
          <w:b/>
          <w:bCs/>
          <w:color w:val="000080"/>
          <w:sz w:val="20"/>
          <w:lang w:val="en-US"/>
        </w:rPr>
        <w:t>;</w:t>
      </w:r>
    </w:p>
    <w:p w14:paraId="6787ECB8"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64913438" w14:textId="77777777" w:rsidR="00E84215" w:rsidRPr="00E84215" w:rsidRDefault="00E84215" w:rsidP="00E84215">
      <w:pPr>
        <w:shd w:val="clear" w:color="auto" w:fill="FFFFFF"/>
        <w:rPr>
          <w:rFonts w:ascii="Courier New" w:eastAsia="Times New Roman" w:hAnsi="Courier New" w:cs="Courier New"/>
          <w:color w:val="008000"/>
          <w:sz w:val="20"/>
        </w:rPr>
      </w:pPr>
      <w:r w:rsidRPr="00E84215">
        <w:rPr>
          <w:rFonts w:ascii="Courier New" w:eastAsia="Times New Roman" w:hAnsi="Courier New" w:cs="Courier New"/>
          <w:color w:val="008000"/>
          <w:sz w:val="20"/>
        </w:rPr>
        <w:t>-- Skapar table för överföring--</w:t>
      </w:r>
    </w:p>
    <w:p w14:paraId="318D3F55"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b/>
          <w:bCs/>
          <w:color w:val="0000FF"/>
          <w:sz w:val="20"/>
        </w:rPr>
        <w:lastRenderedPageBreak/>
        <w:t>CREATE</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TABLE</w:t>
      </w:r>
      <w:r w:rsidRPr="00E84215">
        <w:rPr>
          <w:rFonts w:ascii="Courier New" w:eastAsia="Times New Roman" w:hAnsi="Courier New" w:cs="Courier New"/>
          <w:color w:val="000000"/>
          <w:sz w:val="20"/>
        </w:rPr>
        <w:t xml:space="preserve"> överföring </w:t>
      </w:r>
      <w:r w:rsidRPr="00E84215">
        <w:rPr>
          <w:rFonts w:ascii="Courier New" w:eastAsia="Times New Roman" w:hAnsi="Courier New" w:cs="Courier New"/>
          <w:b/>
          <w:bCs/>
          <w:color w:val="000080"/>
          <w:sz w:val="20"/>
        </w:rPr>
        <w:t>(</w:t>
      </w:r>
    </w:p>
    <w:p w14:paraId="12C36471"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color w:val="000000"/>
          <w:sz w:val="20"/>
          <w:lang w:val="en-US"/>
        </w:rPr>
        <w:t xml:space="preserve">RADNR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9</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6CF0FE3E"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PNR </w:t>
      </w:r>
      <w:r w:rsidRPr="00E84215">
        <w:rPr>
          <w:rFonts w:ascii="Courier New" w:eastAsia="Times New Roman" w:hAnsi="Courier New" w:cs="Courier New"/>
          <w:color w:val="800080"/>
          <w:sz w:val="20"/>
          <w:lang w:val="en-US"/>
        </w:rPr>
        <w:t>VARCHAR2</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11</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74567D64"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FRÅN_KNR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8</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351562AF"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TILL_KNR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8</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r w:rsidRPr="00E84215">
        <w:rPr>
          <w:rFonts w:ascii="Courier New" w:eastAsia="Times New Roman" w:hAnsi="Courier New" w:cs="Courier New"/>
          <w:b/>
          <w:bCs/>
          <w:color w:val="000080"/>
          <w:sz w:val="20"/>
          <w:lang w:val="en-US"/>
        </w:rPr>
        <w:t>,</w:t>
      </w:r>
    </w:p>
    <w:p w14:paraId="1077A912"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BELOPP </w:t>
      </w:r>
      <w:r w:rsidRPr="00E84215">
        <w:rPr>
          <w:rFonts w:ascii="Courier New" w:eastAsia="Times New Roman" w:hAnsi="Courier New" w:cs="Courier New"/>
          <w:color w:val="800080"/>
          <w:sz w:val="20"/>
          <w:lang w:val="en-US"/>
        </w:rPr>
        <w:t>NUMBER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10</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FF8000"/>
          <w:sz w:val="20"/>
          <w:lang w:val="en-US"/>
        </w:rPr>
        <w:t>2</w:t>
      </w:r>
      <w:r w:rsidRPr="00E84215">
        <w:rPr>
          <w:rFonts w:ascii="Courier New" w:eastAsia="Times New Roman" w:hAnsi="Courier New" w:cs="Courier New"/>
          <w:b/>
          <w:bCs/>
          <w:color w:val="000080"/>
          <w:sz w:val="20"/>
          <w:lang w:val="en-US"/>
        </w:rPr>
        <w:t>),</w:t>
      </w:r>
    </w:p>
    <w:p w14:paraId="599DD4AE"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DATUM </w:t>
      </w:r>
      <w:r w:rsidRPr="00E84215">
        <w:rPr>
          <w:rFonts w:ascii="Courier New" w:eastAsia="Times New Roman" w:hAnsi="Courier New" w:cs="Courier New"/>
          <w:color w:val="800080"/>
          <w:sz w:val="20"/>
          <w:lang w:val="en-US"/>
        </w:rPr>
        <w:t>DATE</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NOT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NULL</w:t>
      </w:r>
    </w:p>
    <w:p w14:paraId="16F4F972"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80"/>
          <w:sz w:val="20"/>
          <w:lang w:val="en-US"/>
        </w:rPr>
        <w:t>);</w:t>
      </w:r>
    </w:p>
    <w:p w14:paraId="4F1242E9"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0A9DBCD7"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primary key --</w:t>
      </w:r>
    </w:p>
    <w:p w14:paraId="60622F90"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överföring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PK_överföring </w:t>
      </w:r>
      <w:r w:rsidRPr="00E84215">
        <w:rPr>
          <w:rFonts w:ascii="Courier New" w:eastAsia="Times New Roman" w:hAnsi="Courier New" w:cs="Courier New"/>
          <w:b/>
          <w:bCs/>
          <w:color w:val="0000FF"/>
          <w:sz w:val="20"/>
          <w:lang w:val="en-US"/>
        </w:rPr>
        <w:t>PRIMARY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RADNR</w:t>
      </w:r>
      <w:r w:rsidRPr="00E84215">
        <w:rPr>
          <w:rFonts w:ascii="Courier New" w:eastAsia="Times New Roman" w:hAnsi="Courier New" w:cs="Courier New"/>
          <w:b/>
          <w:bCs/>
          <w:color w:val="000080"/>
          <w:sz w:val="20"/>
          <w:lang w:val="en-US"/>
        </w:rPr>
        <w:t>);</w:t>
      </w:r>
    </w:p>
    <w:p w14:paraId="5E6E33D0"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44C69DDC"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Lägger till constraint och foreign key --</w:t>
      </w:r>
    </w:p>
    <w:p w14:paraId="12A2DEF6"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överföring </w:t>
      </w:r>
    </w:p>
    <w:p w14:paraId="0D503546"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FK_överföring_kund </w:t>
      </w:r>
      <w:r w:rsidRPr="00E84215">
        <w:rPr>
          <w:rFonts w:ascii="Courier New" w:eastAsia="Times New Roman" w:hAnsi="Courier New" w:cs="Courier New"/>
          <w:b/>
          <w:bCs/>
          <w:color w:val="0000FF"/>
          <w:sz w:val="20"/>
          <w:lang w:val="en-US"/>
        </w:rPr>
        <w:t>FOREIGN</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PNR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REFERENCES</w:t>
      </w:r>
      <w:r w:rsidRPr="00E84215">
        <w:rPr>
          <w:rFonts w:ascii="Courier New" w:eastAsia="Times New Roman" w:hAnsi="Courier New" w:cs="Courier New"/>
          <w:color w:val="000000"/>
          <w:sz w:val="20"/>
          <w:lang w:val="en-US"/>
        </w:rPr>
        <w:t xml:space="preserve"> bankkund</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PNR</w:t>
      </w:r>
      <w:r w:rsidRPr="00E84215">
        <w:rPr>
          <w:rFonts w:ascii="Courier New" w:eastAsia="Times New Roman" w:hAnsi="Courier New" w:cs="Courier New"/>
          <w:b/>
          <w:bCs/>
          <w:color w:val="000080"/>
          <w:sz w:val="20"/>
          <w:lang w:val="en-US"/>
        </w:rPr>
        <w:t>);</w:t>
      </w:r>
    </w:p>
    <w:p w14:paraId="591870DB"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överföring</w:t>
      </w:r>
    </w:p>
    <w:p w14:paraId="19AE64C4"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FK_överföring_från </w:t>
      </w:r>
      <w:r w:rsidRPr="00E84215">
        <w:rPr>
          <w:rFonts w:ascii="Courier New" w:eastAsia="Times New Roman" w:hAnsi="Courier New" w:cs="Courier New"/>
          <w:b/>
          <w:bCs/>
          <w:color w:val="0000FF"/>
          <w:sz w:val="20"/>
          <w:lang w:val="en-US"/>
        </w:rPr>
        <w:t>FOREIGN</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FRÅN_KNR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REFERENCES</w:t>
      </w:r>
      <w:r w:rsidRPr="00E84215">
        <w:rPr>
          <w:rFonts w:ascii="Courier New" w:eastAsia="Times New Roman" w:hAnsi="Courier New" w:cs="Courier New"/>
          <w:color w:val="000000"/>
          <w:sz w:val="20"/>
          <w:lang w:val="en-US"/>
        </w:rPr>
        <w:t xml:space="preserve"> konto</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KNR</w:t>
      </w:r>
      <w:r w:rsidRPr="00E84215">
        <w:rPr>
          <w:rFonts w:ascii="Courier New" w:eastAsia="Times New Roman" w:hAnsi="Courier New" w:cs="Courier New"/>
          <w:b/>
          <w:bCs/>
          <w:color w:val="000080"/>
          <w:sz w:val="20"/>
          <w:lang w:val="en-US"/>
        </w:rPr>
        <w:t>);</w:t>
      </w:r>
    </w:p>
    <w:p w14:paraId="525C798F"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ALTER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TABLE</w:t>
      </w:r>
      <w:r w:rsidRPr="00E84215">
        <w:rPr>
          <w:rFonts w:ascii="Courier New" w:eastAsia="Times New Roman" w:hAnsi="Courier New" w:cs="Courier New"/>
          <w:color w:val="000000"/>
          <w:sz w:val="20"/>
          <w:lang w:val="en-US"/>
        </w:rPr>
        <w:t xml:space="preserve"> överföring</w:t>
      </w:r>
    </w:p>
    <w:p w14:paraId="40B0524B"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ADD</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CONSTRAINT</w:t>
      </w:r>
      <w:r w:rsidRPr="00E84215">
        <w:rPr>
          <w:rFonts w:ascii="Courier New" w:eastAsia="Times New Roman" w:hAnsi="Courier New" w:cs="Courier New"/>
          <w:color w:val="000000"/>
          <w:sz w:val="20"/>
          <w:lang w:val="en-US"/>
        </w:rPr>
        <w:t xml:space="preserve"> FK_överföring_till </w:t>
      </w:r>
      <w:r w:rsidRPr="00E84215">
        <w:rPr>
          <w:rFonts w:ascii="Courier New" w:eastAsia="Times New Roman" w:hAnsi="Courier New" w:cs="Courier New"/>
          <w:b/>
          <w:bCs/>
          <w:color w:val="0000FF"/>
          <w:sz w:val="20"/>
          <w:lang w:val="en-US"/>
        </w:rPr>
        <w:t>FOREIGN</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KEY</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TILL_KNR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REFERENCES</w:t>
      </w:r>
      <w:r w:rsidRPr="00E84215">
        <w:rPr>
          <w:rFonts w:ascii="Courier New" w:eastAsia="Times New Roman" w:hAnsi="Courier New" w:cs="Courier New"/>
          <w:color w:val="000000"/>
          <w:sz w:val="20"/>
          <w:lang w:val="en-US"/>
        </w:rPr>
        <w:t xml:space="preserve"> konto</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KNR</w:t>
      </w:r>
      <w:r w:rsidRPr="00E84215">
        <w:rPr>
          <w:rFonts w:ascii="Courier New" w:eastAsia="Times New Roman" w:hAnsi="Courier New" w:cs="Courier New"/>
          <w:b/>
          <w:bCs/>
          <w:color w:val="000080"/>
          <w:sz w:val="20"/>
          <w:lang w:val="en-US"/>
        </w:rPr>
        <w:t>);</w:t>
      </w:r>
    </w:p>
    <w:p w14:paraId="0E2825BE"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353CA884"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Test/verifierring --</w:t>
      </w:r>
    </w:p>
    <w:p w14:paraId="73199628"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b/>
          <w:bCs/>
          <w:color w:val="0000FF"/>
          <w:sz w:val="20"/>
        </w:rPr>
        <w:t>SELECT</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b/>
          <w:bCs/>
          <w:color w:val="0000FF"/>
          <w:sz w:val="20"/>
        </w:rPr>
        <w:t>from</w:t>
      </w:r>
      <w:r w:rsidRPr="00E84215">
        <w:rPr>
          <w:rFonts w:ascii="Courier New" w:eastAsia="Times New Roman" w:hAnsi="Courier New" w:cs="Courier New"/>
          <w:color w:val="000000"/>
          <w:sz w:val="20"/>
        </w:rPr>
        <w:t xml:space="preserve"> överföring</w:t>
      </w:r>
      <w:r w:rsidRPr="00E84215">
        <w:rPr>
          <w:rFonts w:ascii="Courier New" w:eastAsia="Times New Roman" w:hAnsi="Courier New" w:cs="Courier New"/>
          <w:b/>
          <w:bCs/>
          <w:color w:val="000080"/>
          <w:sz w:val="20"/>
        </w:rPr>
        <w:t>;</w:t>
      </w:r>
    </w:p>
    <w:p w14:paraId="37A2844D"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b/>
          <w:bCs/>
          <w:color w:val="0000FF"/>
          <w:sz w:val="20"/>
        </w:rPr>
        <w:t>DESC</w:t>
      </w:r>
      <w:r w:rsidRPr="00E84215">
        <w:rPr>
          <w:rFonts w:ascii="Courier New" w:eastAsia="Times New Roman" w:hAnsi="Courier New" w:cs="Courier New"/>
          <w:color w:val="000000"/>
          <w:sz w:val="20"/>
        </w:rPr>
        <w:t xml:space="preserve"> överföring</w:t>
      </w:r>
      <w:r w:rsidRPr="00E84215">
        <w:rPr>
          <w:rFonts w:ascii="Courier New" w:eastAsia="Times New Roman" w:hAnsi="Courier New" w:cs="Courier New"/>
          <w:b/>
          <w:bCs/>
          <w:color w:val="000080"/>
          <w:sz w:val="20"/>
        </w:rPr>
        <w:t>;</w:t>
      </w:r>
    </w:p>
    <w:p w14:paraId="70BA5CE7"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SELECT</w:t>
      </w:r>
      <w:r w:rsidRPr="00E84215">
        <w:rPr>
          <w:rFonts w:ascii="Courier New" w:eastAsia="Times New Roman" w:hAnsi="Courier New" w:cs="Courier New"/>
          <w:color w:val="000000"/>
          <w:sz w:val="20"/>
          <w:lang w:val="en-US"/>
        </w:rPr>
        <w:t xml:space="preserve"> constraint_name</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constraint_type</w:t>
      </w:r>
    </w:p>
    <w:p w14:paraId="388B0F71"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user_constraints</w:t>
      </w:r>
    </w:p>
    <w:p w14:paraId="49DC2FE7" w14:textId="77777777" w:rsidR="00E84215" w:rsidRPr="00E84215" w:rsidRDefault="00E84215" w:rsidP="00E84215">
      <w:pPr>
        <w:shd w:val="clear" w:color="auto" w:fill="FFFFFF"/>
        <w:rPr>
          <w:rFonts w:eastAsia="Times New Roman"/>
          <w:szCs w:val="24"/>
        </w:rPr>
      </w:pPr>
      <w:r w:rsidRPr="00E84215">
        <w:rPr>
          <w:rFonts w:ascii="Courier New" w:eastAsia="Times New Roman" w:hAnsi="Courier New" w:cs="Courier New"/>
          <w:b/>
          <w:bCs/>
          <w:color w:val="0000FF"/>
          <w:sz w:val="20"/>
        </w:rPr>
        <w:t>WHERE</w:t>
      </w:r>
      <w:r w:rsidRPr="00E84215">
        <w:rPr>
          <w:rFonts w:ascii="Courier New" w:eastAsia="Times New Roman" w:hAnsi="Courier New" w:cs="Courier New"/>
          <w:color w:val="000000"/>
          <w:sz w:val="20"/>
        </w:rPr>
        <w:t xml:space="preserve"> table_name </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color w:val="808080"/>
          <w:sz w:val="20"/>
        </w:rPr>
        <w:t>'ÖVERFÖRING'</w:t>
      </w:r>
      <w:r w:rsidRPr="00E84215">
        <w:rPr>
          <w:rFonts w:ascii="Courier New" w:eastAsia="Times New Roman" w:hAnsi="Courier New" w:cs="Courier New"/>
          <w:b/>
          <w:bCs/>
          <w:color w:val="000080"/>
          <w:sz w:val="20"/>
        </w:rPr>
        <w:t>;</w:t>
      </w:r>
    </w:p>
    <w:p w14:paraId="3D44FD16" w14:textId="762B27E2" w:rsidR="00330A4B" w:rsidRPr="00330A4B" w:rsidRDefault="00E84215" w:rsidP="00E84215">
      <w:pPr>
        <w:rPr>
          <w:b/>
        </w:rPr>
      </w:pPr>
      <w:r>
        <w:rPr>
          <w:sz w:val="26"/>
        </w:rPr>
        <w:br w:type="page"/>
      </w:r>
      <w:r w:rsidR="00330A4B" w:rsidRPr="00330A4B">
        <w:rPr>
          <w:b/>
        </w:rPr>
        <w:lastRenderedPageBreak/>
        <w:t>Uppgift 2</w:t>
      </w:r>
    </w:p>
    <w:p w14:paraId="3D44FD17" w14:textId="77777777" w:rsidR="0095110B" w:rsidRDefault="00261819" w:rsidP="0095110B">
      <w:r w:rsidRPr="00261819">
        <w:t xml:space="preserve">Nu </w:t>
      </w:r>
      <w:r>
        <w:t>är det dags att du ritar en datamodell över de tabeller som du skapade i uppgift 1.</w:t>
      </w:r>
    </w:p>
    <w:p w14:paraId="3D44FD18" w14:textId="77777777" w:rsidR="00261819" w:rsidRDefault="00261819" w:rsidP="0095110B"/>
    <w:p w14:paraId="3D44FD19" w14:textId="59EF6293" w:rsidR="00261819" w:rsidRPr="00261819" w:rsidRDefault="00261819" w:rsidP="0095110B">
      <w:r>
        <w:t>Du klistrar in en bild på din datamodell i labbrapporten.</w:t>
      </w:r>
      <w:r w:rsidR="00E101C0">
        <w:t xml:space="preserve"> Eller så kan du bifoga den som en jpg-bild.</w:t>
      </w:r>
    </w:p>
    <w:p w14:paraId="3D44FD1A" w14:textId="77777777" w:rsidR="0095110B" w:rsidRDefault="0095110B" w:rsidP="0095110B">
      <w:pPr>
        <w:rPr>
          <w:b/>
          <w:color w:val="FF0000"/>
        </w:rPr>
      </w:pPr>
    </w:p>
    <w:p w14:paraId="3D44FD1B" w14:textId="77777777" w:rsidR="00330A4B" w:rsidRDefault="0095110B" w:rsidP="00C30FE1">
      <w:pPr>
        <w:rPr>
          <w:b/>
        </w:rPr>
      </w:pPr>
      <w:r w:rsidRPr="0095110B">
        <w:rPr>
          <w:b/>
          <w:color w:val="FF0000"/>
        </w:rPr>
        <w:t>OBS! Fula oläsliga och röriga datamodeller underkänns direkt.</w:t>
      </w:r>
      <w:r w:rsidRPr="0095110B">
        <w:rPr>
          <w:color w:val="FF0000"/>
        </w:rPr>
        <w:t xml:space="preserve"> </w:t>
      </w:r>
      <w:r w:rsidRPr="0095110B">
        <w:rPr>
          <w:b/>
        </w:rPr>
        <w:t>Använd principer från föreläsningen för att gruppera tabeller enligt: Aktiva objekt, Komplexa objekt och passiva objekt.</w:t>
      </w:r>
    </w:p>
    <w:p w14:paraId="1EBC37D7" w14:textId="77777777" w:rsidR="00E84215" w:rsidRDefault="00E84215" w:rsidP="00C30FE1">
      <w:pPr>
        <w:rPr>
          <w:b/>
        </w:rPr>
      </w:pPr>
    </w:p>
    <w:p w14:paraId="04D14265" w14:textId="193A3BF6" w:rsidR="00E84215" w:rsidRPr="00E84215" w:rsidRDefault="00E84215" w:rsidP="00E84215">
      <w:pPr>
        <w:rPr>
          <w:b/>
          <w:sz w:val="28"/>
          <w:szCs w:val="22"/>
        </w:rPr>
      </w:pPr>
      <w:r w:rsidRPr="00E84215">
        <w:rPr>
          <w:b/>
          <w:sz w:val="28"/>
          <w:szCs w:val="22"/>
        </w:rPr>
        <w:t xml:space="preserve">Svar </w:t>
      </w:r>
      <w:r>
        <w:rPr>
          <w:b/>
          <w:sz w:val="28"/>
          <w:szCs w:val="22"/>
        </w:rPr>
        <w:t>2</w:t>
      </w:r>
      <w:r w:rsidRPr="00E84215">
        <w:rPr>
          <w:b/>
          <w:sz w:val="28"/>
          <w:szCs w:val="22"/>
        </w:rPr>
        <w:t xml:space="preserve">: </w:t>
      </w:r>
    </w:p>
    <w:p w14:paraId="29E9C6BA" w14:textId="12229E2D" w:rsidR="00E84215" w:rsidRDefault="00E84215" w:rsidP="00C30FE1">
      <w:pPr>
        <w:rPr>
          <w:b/>
        </w:rPr>
      </w:pPr>
      <w:r>
        <w:rPr>
          <w:noProof/>
        </w:rPr>
        <w:drawing>
          <wp:anchor distT="0" distB="0" distL="114300" distR="114300" simplePos="0" relativeHeight="251658240" behindDoc="0" locked="0" layoutInCell="1" allowOverlap="1" wp14:anchorId="6FEA2EC8" wp14:editId="07E822A4">
            <wp:simplePos x="0" y="0"/>
            <wp:positionH relativeFrom="column">
              <wp:posOffset>-464185</wp:posOffset>
            </wp:positionH>
            <wp:positionV relativeFrom="paragraph">
              <wp:posOffset>227330</wp:posOffset>
            </wp:positionV>
            <wp:extent cx="6644640" cy="5977255"/>
            <wp:effectExtent l="0" t="0" r="3810" b="4445"/>
            <wp:wrapSquare wrapText="bothSides"/>
            <wp:docPr id="1109415189" name="Bildobjekt 1" descr="En bild som visar text, diagram, svart och vit, Parallell&#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15189" name="Bildobjekt 1" descr="En bild som visar text, diagram, svart och vit, Parallell&#10;&#10;AI-genererat innehåll kan vara felaktig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4640" cy="5977255"/>
                    </a:xfrm>
                    <a:prstGeom prst="rect">
                      <a:avLst/>
                    </a:prstGeom>
                    <a:noFill/>
                    <a:ln>
                      <a:noFill/>
                    </a:ln>
                  </pic:spPr>
                </pic:pic>
              </a:graphicData>
            </a:graphic>
            <wp14:sizeRelH relativeFrom="margin">
              <wp14:pctWidth>0</wp14:pctWidth>
            </wp14:sizeRelH>
          </wp:anchor>
        </w:drawing>
      </w:r>
    </w:p>
    <w:p w14:paraId="3BE9434B" w14:textId="77777777" w:rsidR="00E84215" w:rsidRDefault="00E84215" w:rsidP="00C30FE1">
      <w:pPr>
        <w:rPr>
          <w:b/>
        </w:rPr>
      </w:pPr>
    </w:p>
    <w:p w14:paraId="3D44FD1D" w14:textId="77777777" w:rsidR="00330A4B" w:rsidRPr="00994003" w:rsidRDefault="00330A4B" w:rsidP="00C30FE1">
      <w:pPr>
        <w:rPr>
          <w:b/>
        </w:rPr>
      </w:pPr>
      <w:r w:rsidRPr="00994003">
        <w:rPr>
          <w:b/>
        </w:rPr>
        <w:t>Uppgift 3</w:t>
      </w:r>
    </w:p>
    <w:p w14:paraId="3D44FD1E" w14:textId="77777777" w:rsidR="00330A4B" w:rsidRDefault="00994003" w:rsidP="00C30FE1">
      <w:r>
        <w:t xml:space="preserve">Skapa en trigger med namnet </w:t>
      </w:r>
      <w:r w:rsidRPr="00994003">
        <w:rPr>
          <w:color w:val="0000FF"/>
        </w:rPr>
        <w:t>biufer_bankkund</w:t>
      </w:r>
      <w:r>
        <w:t xml:space="preserve"> som startar </w:t>
      </w:r>
      <w:r w:rsidRPr="00994003">
        <w:rPr>
          <w:b/>
        </w:rPr>
        <w:t>före</w:t>
      </w:r>
      <w:r>
        <w:t xml:space="preserve"> </w:t>
      </w:r>
      <w:r w:rsidRPr="007C01BF">
        <w:rPr>
          <w:color w:val="0000FF"/>
        </w:rPr>
        <w:t>insert</w:t>
      </w:r>
      <w:r>
        <w:t xml:space="preserve"> eller </w:t>
      </w:r>
      <w:r w:rsidRPr="007C01BF">
        <w:rPr>
          <w:color w:val="0000FF"/>
        </w:rPr>
        <w:t>update</w:t>
      </w:r>
      <w:r>
        <w:t xml:space="preserve"> av kolumnen </w:t>
      </w:r>
      <w:r w:rsidRPr="007C01BF">
        <w:rPr>
          <w:color w:val="0000FF"/>
        </w:rPr>
        <w:t>passwd</w:t>
      </w:r>
      <w:r>
        <w:t xml:space="preserve"> i tabellen </w:t>
      </w:r>
      <w:r w:rsidRPr="007C01BF">
        <w:rPr>
          <w:color w:val="0000FF"/>
        </w:rPr>
        <w:t>bankkund</w:t>
      </w:r>
      <w:r>
        <w:t>. Triggern skall kontrollera att lösenordet är exakt sex tecken långt, varken mer eller mindre. Om inte detta krav uppfylls skall triggern stoppa transaktionen och meddela att detta var felet.</w:t>
      </w:r>
    </w:p>
    <w:p w14:paraId="3C020F38" w14:textId="77777777" w:rsidR="00E84215" w:rsidRDefault="00E84215" w:rsidP="00C30FE1"/>
    <w:p w14:paraId="543A885C" w14:textId="05AF8947" w:rsidR="00E84215" w:rsidRDefault="00E84215" w:rsidP="00E84215">
      <w:r w:rsidRPr="00E84215">
        <w:rPr>
          <w:b/>
          <w:sz w:val="26"/>
          <w:szCs w:val="26"/>
        </w:rPr>
        <w:t>Svar 3</w:t>
      </w:r>
    </w:p>
    <w:p w14:paraId="62B491E0" w14:textId="77777777" w:rsidR="00E84215" w:rsidRDefault="00E84215" w:rsidP="00C30FE1"/>
    <w:p w14:paraId="6B55D618"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CREATE</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OR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REPLACE</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TRIGGER</w:t>
      </w:r>
      <w:r w:rsidRPr="00E84215">
        <w:rPr>
          <w:rFonts w:ascii="Courier New" w:eastAsia="Times New Roman" w:hAnsi="Courier New" w:cs="Courier New"/>
          <w:color w:val="000000"/>
          <w:sz w:val="20"/>
          <w:lang w:val="en-US"/>
        </w:rPr>
        <w:t xml:space="preserve"> biufer_bankkund</w:t>
      </w:r>
    </w:p>
    <w:p w14:paraId="570348D5"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BEFORE</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INSERT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OR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UPDATE</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ON</w:t>
      </w:r>
      <w:r w:rsidRPr="00E84215">
        <w:rPr>
          <w:rFonts w:ascii="Courier New" w:eastAsia="Times New Roman" w:hAnsi="Courier New" w:cs="Courier New"/>
          <w:color w:val="000000"/>
          <w:sz w:val="20"/>
          <w:lang w:val="en-US"/>
        </w:rPr>
        <w:t xml:space="preserve"> bankkund</w:t>
      </w:r>
    </w:p>
    <w:p w14:paraId="340E05CC"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FOR</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EACH</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ROW</w:t>
      </w:r>
    </w:p>
    <w:p w14:paraId="19012499"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WHEN</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b/>
          <w:bCs/>
          <w:color w:val="0000FF"/>
          <w:sz w:val="20"/>
          <w:lang w:val="en-US"/>
        </w:rPr>
        <w:t>length</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b/>
          <w:bCs/>
          <w:color w:val="0000FF"/>
          <w:sz w:val="20"/>
          <w:lang w:val="en-US"/>
        </w:rPr>
        <w:t>new</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passwd</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&lt;&gt;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FF8000"/>
          <w:sz w:val="20"/>
          <w:lang w:val="en-US"/>
        </w:rPr>
        <w:t>6</w:t>
      </w:r>
      <w:r w:rsidRPr="00E84215">
        <w:rPr>
          <w:rFonts w:ascii="Courier New" w:eastAsia="Times New Roman" w:hAnsi="Courier New" w:cs="Courier New"/>
          <w:b/>
          <w:bCs/>
          <w:color w:val="000080"/>
          <w:sz w:val="20"/>
          <w:lang w:val="en-US"/>
        </w:rPr>
        <w:t>)</w:t>
      </w:r>
    </w:p>
    <w:p w14:paraId="5BE5D1FB"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b/>
          <w:bCs/>
          <w:color w:val="0000FF"/>
          <w:sz w:val="20"/>
        </w:rPr>
        <w:t>BEGIN</w:t>
      </w:r>
      <w:r w:rsidRPr="00E84215">
        <w:rPr>
          <w:rFonts w:ascii="Courier New" w:eastAsia="Times New Roman" w:hAnsi="Courier New" w:cs="Courier New"/>
          <w:color w:val="000000"/>
          <w:sz w:val="20"/>
        </w:rPr>
        <w:t xml:space="preserve">  </w:t>
      </w:r>
    </w:p>
    <w:p w14:paraId="1AB56034" w14:textId="77777777" w:rsidR="00E84215" w:rsidRPr="00E84215" w:rsidRDefault="00E84215" w:rsidP="00E84215">
      <w:pPr>
        <w:shd w:val="clear" w:color="auto" w:fill="FFFFFF"/>
        <w:rPr>
          <w:rFonts w:ascii="Courier New" w:eastAsia="Times New Roman" w:hAnsi="Courier New" w:cs="Courier New"/>
          <w:color w:val="000000"/>
          <w:sz w:val="20"/>
        </w:rPr>
      </w:pPr>
      <w:r w:rsidRPr="00E84215">
        <w:rPr>
          <w:rFonts w:ascii="Courier New" w:eastAsia="Times New Roman" w:hAnsi="Courier New" w:cs="Courier New"/>
          <w:color w:val="000000"/>
          <w:sz w:val="20"/>
        </w:rPr>
        <w:t xml:space="preserve">    RAISE_APPLICATION_ERROR</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FF8000"/>
          <w:sz w:val="20"/>
        </w:rPr>
        <w:t>-20001</w:t>
      </w:r>
      <w:r w:rsidRPr="00E84215">
        <w:rPr>
          <w:rFonts w:ascii="Courier New" w:eastAsia="Times New Roman" w:hAnsi="Courier New" w:cs="Courier New"/>
          <w:b/>
          <w:bCs/>
          <w:color w:val="000080"/>
          <w:sz w:val="20"/>
        </w:rPr>
        <w:t>,</w:t>
      </w:r>
      <w:r w:rsidRPr="00E84215">
        <w:rPr>
          <w:rFonts w:ascii="Courier New" w:eastAsia="Times New Roman" w:hAnsi="Courier New" w:cs="Courier New"/>
          <w:color w:val="000000"/>
          <w:sz w:val="20"/>
        </w:rPr>
        <w:t xml:space="preserve"> </w:t>
      </w:r>
      <w:r w:rsidRPr="00E84215">
        <w:rPr>
          <w:rFonts w:ascii="Courier New" w:eastAsia="Times New Roman" w:hAnsi="Courier New" w:cs="Courier New"/>
          <w:color w:val="808080"/>
          <w:sz w:val="20"/>
        </w:rPr>
        <w:t>'Ditt lösenord måste vara exakt 6 tecken långt.'</w:t>
      </w:r>
      <w:r w:rsidRPr="00E84215">
        <w:rPr>
          <w:rFonts w:ascii="Courier New" w:eastAsia="Times New Roman" w:hAnsi="Courier New" w:cs="Courier New"/>
          <w:b/>
          <w:bCs/>
          <w:color w:val="000080"/>
          <w:sz w:val="20"/>
        </w:rPr>
        <w:t>);</w:t>
      </w:r>
    </w:p>
    <w:p w14:paraId="3B387273"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END</w:t>
      </w:r>
      <w:r w:rsidRPr="00E84215">
        <w:rPr>
          <w:rFonts w:ascii="Courier New" w:eastAsia="Times New Roman" w:hAnsi="Courier New" w:cs="Courier New"/>
          <w:b/>
          <w:bCs/>
          <w:color w:val="000080"/>
          <w:sz w:val="20"/>
          <w:lang w:val="en-US"/>
        </w:rPr>
        <w:t>;</w:t>
      </w:r>
    </w:p>
    <w:p w14:paraId="2B5E79DB" w14:textId="3057DA75"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80"/>
          <w:sz w:val="20"/>
          <w:lang w:val="en-US"/>
        </w:rPr>
        <w:t>/</w:t>
      </w:r>
    </w:p>
    <w:p w14:paraId="62758233"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Test/verifierring --</w:t>
      </w:r>
    </w:p>
    <w:p w14:paraId="5110CED8"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SELECT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p>
    <w:p w14:paraId="0CDC1907"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user_triggers</w:t>
      </w:r>
    </w:p>
    <w:p w14:paraId="72B8CBE0"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WHERE</w:t>
      </w:r>
      <w:r w:rsidRPr="00E84215">
        <w:rPr>
          <w:rFonts w:ascii="Courier New" w:eastAsia="Times New Roman" w:hAnsi="Courier New" w:cs="Courier New"/>
          <w:color w:val="000000"/>
          <w:sz w:val="20"/>
          <w:lang w:val="en-US"/>
        </w:rPr>
        <w:t xml:space="preserve"> trigger_name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'BIUFER_BANKKUND'</w:t>
      </w:r>
      <w:r w:rsidRPr="00E84215">
        <w:rPr>
          <w:rFonts w:ascii="Courier New" w:eastAsia="Times New Roman" w:hAnsi="Courier New" w:cs="Courier New"/>
          <w:b/>
          <w:bCs/>
          <w:color w:val="000080"/>
          <w:sz w:val="20"/>
          <w:lang w:val="en-US"/>
        </w:rPr>
        <w:t>;</w:t>
      </w:r>
    </w:p>
    <w:p w14:paraId="58650823"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36F613F6" w14:textId="77777777" w:rsidR="00E84215" w:rsidRPr="00E84215" w:rsidRDefault="00E84215" w:rsidP="00E84215">
      <w:pPr>
        <w:shd w:val="clear" w:color="auto" w:fill="FFFFFF"/>
        <w:rPr>
          <w:rFonts w:ascii="Courier New" w:eastAsia="Times New Roman" w:hAnsi="Courier New" w:cs="Courier New"/>
          <w:color w:val="008000"/>
          <w:sz w:val="20"/>
        </w:rPr>
      </w:pPr>
      <w:r w:rsidRPr="00E84215">
        <w:rPr>
          <w:rFonts w:ascii="Courier New" w:eastAsia="Times New Roman" w:hAnsi="Courier New" w:cs="Courier New"/>
          <w:color w:val="008000"/>
          <w:sz w:val="20"/>
        </w:rPr>
        <w:t xml:space="preserve">-- ORA-20001: Lösenordet måste vara exakt 6 tecken långt. Lång-- </w:t>
      </w:r>
    </w:p>
    <w:p w14:paraId="196897C4" w14:textId="77777777" w:rsidR="00E84215" w:rsidRPr="00276BD0" w:rsidRDefault="00E84215" w:rsidP="00E84215">
      <w:pPr>
        <w:shd w:val="clear" w:color="auto" w:fill="FFFFFF"/>
        <w:rPr>
          <w:rFonts w:ascii="Courier New" w:eastAsia="Times New Roman" w:hAnsi="Courier New" w:cs="Courier New"/>
          <w:color w:val="000000"/>
          <w:sz w:val="20"/>
          <w:lang w:val="en-US"/>
        </w:rPr>
      </w:pPr>
      <w:r w:rsidRPr="00276BD0">
        <w:rPr>
          <w:rFonts w:ascii="Courier New" w:eastAsia="Times New Roman" w:hAnsi="Courier New" w:cs="Courier New"/>
          <w:b/>
          <w:bCs/>
          <w:color w:val="0000FF"/>
          <w:sz w:val="20"/>
          <w:lang w:val="en-US"/>
        </w:rPr>
        <w:t>insert</w:t>
      </w:r>
      <w:r w:rsidRPr="00276BD0">
        <w:rPr>
          <w:rFonts w:ascii="Courier New" w:eastAsia="Times New Roman" w:hAnsi="Courier New" w:cs="Courier New"/>
          <w:color w:val="000000"/>
          <w:sz w:val="20"/>
          <w:lang w:val="en-US"/>
        </w:rPr>
        <w:t xml:space="preserve"> </w:t>
      </w:r>
      <w:r w:rsidRPr="00276BD0">
        <w:rPr>
          <w:rFonts w:ascii="Courier New" w:eastAsia="Times New Roman" w:hAnsi="Courier New" w:cs="Courier New"/>
          <w:b/>
          <w:bCs/>
          <w:color w:val="0000FF"/>
          <w:sz w:val="20"/>
          <w:lang w:val="en-US"/>
        </w:rPr>
        <w:t>into</w:t>
      </w:r>
      <w:r w:rsidRPr="00276BD0">
        <w:rPr>
          <w:rFonts w:ascii="Courier New" w:eastAsia="Times New Roman" w:hAnsi="Courier New" w:cs="Courier New"/>
          <w:color w:val="000000"/>
          <w:sz w:val="20"/>
          <w:lang w:val="en-US"/>
        </w:rPr>
        <w:t xml:space="preserve"> bankkund</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pnr</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fnamn</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enamn</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passwd</w:t>
      </w:r>
      <w:r w:rsidRPr="00276BD0">
        <w:rPr>
          <w:rFonts w:ascii="Courier New" w:eastAsia="Times New Roman" w:hAnsi="Courier New" w:cs="Courier New"/>
          <w:b/>
          <w:bCs/>
          <w:color w:val="000080"/>
          <w:sz w:val="20"/>
          <w:lang w:val="en-US"/>
        </w:rPr>
        <w:t>)</w:t>
      </w:r>
    </w:p>
    <w:p w14:paraId="5C92F40C"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VALUES</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808080"/>
          <w:sz w:val="20"/>
          <w:lang w:val="en-US"/>
        </w:rPr>
        <w:t>'900101-0101'</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'HTML'</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'CSS'</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'javascript'</w:t>
      </w:r>
      <w:r w:rsidRPr="00E84215">
        <w:rPr>
          <w:rFonts w:ascii="Courier New" w:eastAsia="Times New Roman" w:hAnsi="Courier New" w:cs="Courier New"/>
          <w:b/>
          <w:bCs/>
          <w:color w:val="000080"/>
          <w:sz w:val="20"/>
          <w:lang w:val="en-US"/>
        </w:rPr>
        <w:t>)</w:t>
      </w:r>
    </w:p>
    <w:p w14:paraId="0CA952E5"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56DDC932" w14:textId="77777777" w:rsidR="00E84215" w:rsidRPr="00E84215" w:rsidRDefault="00E84215" w:rsidP="00E84215">
      <w:pPr>
        <w:shd w:val="clear" w:color="auto" w:fill="FFFFFF"/>
        <w:rPr>
          <w:rFonts w:ascii="Courier New" w:eastAsia="Times New Roman" w:hAnsi="Courier New" w:cs="Courier New"/>
          <w:color w:val="008000"/>
          <w:sz w:val="20"/>
        </w:rPr>
      </w:pPr>
      <w:r w:rsidRPr="00E84215">
        <w:rPr>
          <w:rFonts w:ascii="Courier New" w:eastAsia="Times New Roman" w:hAnsi="Courier New" w:cs="Courier New"/>
          <w:color w:val="008000"/>
          <w:sz w:val="20"/>
        </w:rPr>
        <w:t>--ORA-20001: Lösenordet måste vara exakt 6 tecken långt. Kort --</w:t>
      </w:r>
    </w:p>
    <w:p w14:paraId="157C713D" w14:textId="77777777" w:rsidR="00E84215" w:rsidRPr="00276BD0" w:rsidRDefault="00E84215" w:rsidP="00E84215">
      <w:pPr>
        <w:shd w:val="clear" w:color="auto" w:fill="FFFFFF"/>
        <w:rPr>
          <w:rFonts w:ascii="Courier New" w:eastAsia="Times New Roman" w:hAnsi="Courier New" w:cs="Courier New"/>
          <w:color w:val="000000"/>
          <w:sz w:val="20"/>
          <w:lang w:val="en-US"/>
        </w:rPr>
      </w:pPr>
      <w:r w:rsidRPr="00276BD0">
        <w:rPr>
          <w:rFonts w:ascii="Courier New" w:eastAsia="Times New Roman" w:hAnsi="Courier New" w:cs="Courier New"/>
          <w:b/>
          <w:bCs/>
          <w:color w:val="0000FF"/>
          <w:sz w:val="20"/>
          <w:lang w:val="en-US"/>
        </w:rPr>
        <w:t>insert</w:t>
      </w:r>
      <w:r w:rsidRPr="00276BD0">
        <w:rPr>
          <w:rFonts w:ascii="Courier New" w:eastAsia="Times New Roman" w:hAnsi="Courier New" w:cs="Courier New"/>
          <w:color w:val="000000"/>
          <w:sz w:val="20"/>
          <w:lang w:val="en-US"/>
        </w:rPr>
        <w:t xml:space="preserve"> </w:t>
      </w:r>
      <w:r w:rsidRPr="00276BD0">
        <w:rPr>
          <w:rFonts w:ascii="Courier New" w:eastAsia="Times New Roman" w:hAnsi="Courier New" w:cs="Courier New"/>
          <w:b/>
          <w:bCs/>
          <w:color w:val="0000FF"/>
          <w:sz w:val="20"/>
          <w:lang w:val="en-US"/>
        </w:rPr>
        <w:t>into</w:t>
      </w:r>
      <w:r w:rsidRPr="00276BD0">
        <w:rPr>
          <w:rFonts w:ascii="Courier New" w:eastAsia="Times New Roman" w:hAnsi="Courier New" w:cs="Courier New"/>
          <w:color w:val="000000"/>
          <w:sz w:val="20"/>
          <w:lang w:val="en-US"/>
        </w:rPr>
        <w:t xml:space="preserve"> bankkund</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pnr</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fnamn</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enamn</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passwd</w:t>
      </w:r>
      <w:r w:rsidRPr="00276BD0">
        <w:rPr>
          <w:rFonts w:ascii="Courier New" w:eastAsia="Times New Roman" w:hAnsi="Courier New" w:cs="Courier New"/>
          <w:b/>
          <w:bCs/>
          <w:color w:val="000080"/>
          <w:sz w:val="20"/>
          <w:lang w:val="en-US"/>
        </w:rPr>
        <w:t>)</w:t>
      </w:r>
    </w:p>
    <w:p w14:paraId="6210DE1E"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VALUES</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808080"/>
          <w:sz w:val="20"/>
          <w:lang w:val="en-US"/>
        </w:rPr>
        <w:t>'890101-0101'</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'Responsive'</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'Design'</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'react'</w:t>
      </w:r>
      <w:r w:rsidRPr="00E84215">
        <w:rPr>
          <w:rFonts w:ascii="Courier New" w:eastAsia="Times New Roman" w:hAnsi="Courier New" w:cs="Courier New"/>
          <w:b/>
          <w:bCs/>
          <w:color w:val="000080"/>
          <w:sz w:val="20"/>
          <w:lang w:val="en-US"/>
        </w:rPr>
        <w:t>)</w:t>
      </w:r>
    </w:p>
    <w:p w14:paraId="18936B5F" w14:textId="35649252"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color w:val="008000"/>
          <w:sz w:val="20"/>
          <w:lang w:val="en-US"/>
        </w:rPr>
        <w:t>---------------------------------------</w:t>
      </w:r>
    </w:p>
    <w:p w14:paraId="6A8AC924"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--1 row inserted.--</w:t>
      </w:r>
    </w:p>
    <w:p w14:paraId="69535BAB"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insert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into</w:t>
      </w:r>
      <w:r w:rsidRPr="00E84215">
        <w:rPr>
          <w:rFonts w:ascii="Courier New" w:eastAsia="Times New Roman" w:hAnsi="Courier New" w:cs="Courier New"/>
          <w:color w:val="000000"/>
          <w:sz w:val="20"/>
          <w:lang w:val="en-US"/>
        </w:rPr>
        <w:t xml:space="preserve"> bankkund</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pnr</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fnamn</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enamn</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passwd</w:t>
      </w:r>
      <w:r w:rsidRPr="00E84215">
        <w:rPr>
          <w:rFonts w:ascii="Courier New" w:eastAsia="Times New Roman" w:hAnsi="Courier New" w:cs="Courier New"/>
          <w:b/>
          <w:bCs/>
          <w:color w:val="000080"/>
          <w:sz w:val="20"/>
          <w:lang w:val="en-US"/>
        </w:rPr>
        <w:t>)</w:t>
      </w:r>
    </w:p>
    <w:p w14:paraId="3DF0970C"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VALUES</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808080"/>
          <w:sz w:val="20"/>
          <w:lang w:val="en-US"/>
        </w:rPr>
        <w:t>'880101-0101'</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'MY'</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'SQL'</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color w:val="808080"/>
          <w:sz w:val="20"/>
          <w:lang w:val="en-US"/>
        </w:rPr>
        <w:t>'oracle'</w:t>
      </w:r>
      <w:r w:rsidRPr="00E84215">
        <w:rPr>
          <w:rFonts w:ascii="Courier New" w:eastAsia="Times New Roman" w:hAnsi="Courier New" w:cs="Courier New"/>
          <w:b/>
          <w:bCs/>
          <w:color w:val="000080"/>
          <w:sz w:val="20"/>
          <w:lang w:val="en-US"/>
        </w:rPr>
        <w:t>)</w:t>
      </w:r>
    </w:p>
    <w:p w14:paraId="51DF7EBA"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w:t>
      </w:r>
    </w:p>
    <w:p w14:paraId="4DACFE86"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--test-</w:t>
      </w:r>
    </w:p>
    <w:p w14:paraId="00AD42E9"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select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BANKKUND</w:t>
      </w:r>
      <w:r w:rsidRPr="00E84215">
        <w:rPr>
          <w:rFonts w:ascii="Courier New" w:eastAsia="Times New Roman" w:hAnsi="Courier New" w:cs="Courier New"/>
          <w:b/>
          <w:bCs/>
          <w:color w:val="000080"/>
          <w:sz w:val="20"/>
          <w:lang w:val="en-US"/>
        </w:rPr>
        <w:t>;</w:t>
      </w:r>
    </w:p>
    <w:p w14:paraId="11EC8B29"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3AA3654F" w14:textId="77777777" w:rsidR="00E84215" w:rsidRPr="00E84215" w:rsidRDefault="00E84215" w:rsidP="00E84215">
      <w:pPr>
        <w:shd w:val="clear" w:color="auto" w:fill="FFFFFF"/>
        <w:rPr>
          <w:rFonts w:ascii="Courier New" w:eastAsia="Times New Roman" w:hAnsi="Courier New" w:cs="Courier New"/>
          <w:color w:val="008000"/>
          <w:sz w:val="20"/>
          <w:lang w:val="en-US"/>
        </w:rPr>
      </w:pPr>
      <w:r w:rsidRPr="00E84215">
        <w:rPr>
          <w:rFonts w:ascii="Courier New" w:eastAsia="Times New Roman" w:hAnsi="Courier New" w:cs="Courier New"/>
          <w:color w:val="008000"/>
          <w:sz w:val="20"/>
          <w:lang w:val="en-US"/>
        </w:rPr>
        <w:t>-- tabort inmattade data from bakkund--</w:t>
      </w:r>
    </w:p>
    <w:p w14:paraId="29725CA2" w14:textId="77777777" w:rsidR="00E84215" w:rsidRPr="00E84215" w:rsidRDefault="00E84215" w:rsidP="00E84215">
      <w:pPr>
        <w:shd w:val="clear" w:color="auto" w:fill="FFFFFF"/>
        <w:rPr>
          <w:rFonts w:ascii="Courier New" w:eastAsia="Times New Roman" w:hAnsi="Courier New" w:cs="Courier New"/>
          <w:color w:val="000000"/>
          <w:sz w:val="20"/>
          <w:lang w:val="en-US"/>
        </w:rPr>
      </w:pPr>
    </w:p>
    <w:p w14:paraId="2358753D" w14:textId="77777777" w:rsidR="00E84215" w:rsidRPr="00E84215" w:rsidRDefault="00E84215" w:rsidP="00E84215">
      <w:pPr>
        <w:shd w:val="clear" w:color="auto" w:fill="FFFFFF"/>
        <w:rPr>
          <w:rFonts w:ascii="Courier New" w:eastAsia="Times New Roman" w:hAnsi="Courier New" w:cs="Courier New"/>
          <w:color w:val="000000"/>
          <w:sz w:val="20"/>
          <w:lang w:val="en-US"/>
        </w:rPr>
      </w:pPr>
      <w:r w:rsidRPr="00E84215">
        <w:rPr>
          <w:rFonts w:ascii="Courier New" w:eastAsia="Times New Roman" w:hAnsi="Courier New" w:cs="Courier New"/>
          <w:b/>
          <w:bCs/>
          <w:color w:val="0000FF"/>
          <w:sz w:val="20"/>
          <w:lang w:val="en-US"/>
        </w:rPr>
        <w:t>DELETE</w:t>
      </w:r>
      <w:r w:rsidRPr="00E84215">
        <w:rPr>
          <w:rFonts w:ascii="Courier New" w:eastAsia="Times New Roman" w:hAnsi="Courier New" w:cs="Courier New"/>
          <w:color w:val="000000"/>
          <w:sz w:val="20"/>
          <w:lang w:val="en-US"/>
        </w:rPr>
        <w:t xml:space="preserve"> </w:t>
      </w:r>
      <w:r w:rsidRPr="00E84215">
        <w:rPr>
          <w:rFonts w:ascii="Courier New" w:eastAsia="Times New Roman" w:hAnsi="Courier New" w:cs="Courier New"/>
          <w:b/>
          <w:bCs/>
          <w:color w:val="0000FF"/>
          <w:sz w:val="20"/>
          <w:lang w:val="en-US"/>
        </w:rPr>
        <w:t>FROM</w:t>
      </w:r>
      <w:r w:rsidRPr="00E84215">
        <w:rPr>
          <w:rFonts w:ascii="Courier New" w:eastAsia="Times New Roman" w:hAnsi="Courier New" w:cs="Courier New"/>
          <w:color w:val="000000"/>
          <w:sz w:val="20"/>
          <w:lang w:val="en-US"/>
        </w:rPr>
        <w:t xml:space="preserve"> BANKKUND </w:t>
      </w:r>
      <w:r w:rsidRPr="00E84215">
        <w:rPr>
          <w:rFonts w:ascii="Courier New" w:eastAsia="Times New Roman" w:hAnsi="Courier New" w:cs="Courier New"/>
          <w:b/>
          <w:bCs/>
          <w:color w:val="0000FF"/>
          <w:sz w:val="20"/>
          <w:lang w:val="en-US"/>
        </w:rPr>
        <w:t>WHERE</w:t>
      </w:r>
      <w:r w:rsidRPr="00E84215">
        <w:rPr>
          <w:rFonts w:ascii="Courier New" w:eastAsia="Times New Roman" w:hAnsi="Courier New" w:cs="Courier New"/>
          <w:color w:val="000000"/>
          <w:sz w:val="20"/>
          <w:lang w:val="en-US"/>
        </w:rPr>
        <w:t xml:space="preserve"> fnamn</w:t>
      </w:r>
      <w:r w:rsidRPr="00E84215">
        <w:rPr>
          <w:rFonts w:ascii="Courier New" w:eastAsia="Times New Roman" w:hAnsi="Courier New" w:cs="Courier New"/>
          <w:b/>
          <w:bCs/>
          <w:color w:val="000080"/>
          <w:sz w:val="20"/>
          <w:lang w:val="en-US"/>
        </w:rPr>
        <w:t>=</w:t>
      </w:r>
      <w:r w:rsidRPr="00E84215">
        <w:rPr>
          <w:rFonts w:ascii="Courier New" w:eastAsia="Times New Roman" w:hAnsi="Courier New" w:cs="Courier New"/>
          <w:color w:val="808080"/>
          <w:sz w:val="20"/>
          <w:lang w:val="en-US"/>
        </w:rPr>
        <w:t>'MY'</w:t>
      </w:r>
      <w:r w:rsidRPr="00E84215">
        <w:rPr>
          <w:rFonts w:ascii="Courier New" w:eastAsia="Times New Roman" w:hAnsi="Courier New" w:cs="Courier New"/>
          <w:b/>
          <w:bCs/>
          <w:color w:val="000080"/>
          <w:sz w:val="20"/>
          <w:lang w:val="en-US"/>
        </w:rPr>
        <w:t>;</w:t>
      </w:r>
    </w:p>
    <w:p w14:paraId="3D44FD20" w14:textId="00846C00" w:rsidR="00994003" w:rsidRPr="00994003" w:rsidRDefault="00E84215" w:rsidP="00E84215">
      <w:pPr>
        <w:rPr>
          <w:b/>
        </w:rPr>
      </w:pPr>
      <w:r w:rsidRPr="00E84215">
        <w:rPr>
          <w:lang w:val="en-US"/>
        </w:rPr>
        <w:br w:type="page"/>
      </w:r>
      <w:r w:rsidR="00994003" w:rsidRPr="00994003">
        <w:rPr>
          <w:b/>
        </w:rPr>
        <w:lastRenderedPageBreak/>
        <w:t>Uppgift 4</w:t>
      </w:r>
    </w:p>
    <w:p w14:paraId="3D44FD21" w14:textId="77777777" w:rsidR="00994003" w:rsidRDefault="00994003" w:rsidP="00C30FE1">
      <w:r>
        <w:t xml:space="preserve">Skapa en procedur med namnet </w:t>
      </w:r>
      <w:r w:rsidRPr="00994003">
        <w:rPr>
          <w:color w:val="0000FF"/>
        </w:rPr>
        <w:t>do_bankkund</w:t>
      </w:r>
      <w:r>
        <w:t xml:space="preserve">. Proceduren skall användas för att lägga till nya kunder i tabellen bankkund. </w:t>
      </w:r>
      <w:r w:rsidR="00E65BF1" w:rsidRPr="00E65BF1">
        <w:rPr>
          <w:b/>
        </w:rPr>
        <w:t>Skapa inparametrarna i ordningen</w:t>
      </w:r>
      <w:r w:rsidR="00E65BF1">
        <w:t xml:space="preserve"> pnr, fnamn, enamn, passwd.</w:t>
      </w:r>
    </w:p>
    <w:p w14:paraId="1157EDE4" w14:textId="77777777" w:rsidR="00E84215" w:rsidRDefault="00E84215"/>
    <w:p w14:paraId="754DF953" w14:textId="60B408A2" w:rsidR="00E84215" w:rsidRPr="00E84215" w:rsidRDefault="00E84215" w:rsidP="00E84215">
      <w:pPr>
        <w:rPr>
          <w:b/>
          <w:sz w:val="26"/>
          <w:szCs w:val="26"/>
        </w:rPr>
      </w:pPr>
      <w:r w:rsidRPr="00E84215">
        <w:rPr>
          <w:b/>
          <w:sz w:val="26"/>
          <w:szCs w:val="26"/>
        </w:rPr>
        <w:t>Svar 4</w:t>
      </w:r>
    </w:p>
    <w:p w14:paraId="38134659" w14:textId="77777777" w:rsidR="00E831DE" w:rsidRPr="00E831DE" w:rsidRDefault="00E831DE" w:rsidP="00E831DE">
      <w:pPr>
        <w:shd w:val="clear" w:color="auto" w:fill="FFFFFF"/>
        <w:rPr>
          <w:rFonts w:ascii="Courier New" w:eastAsia="Times New Roman" w:hAnsi="Courier New" w:cs="Courier New"/>
          <w:color w:val="000000"/>
          <w:sz w:val="20"/>
        </w:rPr>
      </w:pPr>
    </w:p>
    <w:p w14:paraId="5A6B7563"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Här skapas eller ersättas proceduren "do_bankkund". Den används för att lägga till nya kunder i tabellen "bankkund"</w:t>
      </w:r>
    </w:p>
    <w:p w14:paraId="67833FB6" w14:textId="77777777" w:rsidR="00E831DE" w:rsidRPr="00E831DE" w:rsidRDefault="00E831DE" w:rsidP="00E831DE">
      <w:pPr>
        <w:shd w:val="clear" w:color="auto" w:fill="FFFFFF"/>
        <w:rPr>
          <w:rFonts w:ascii="Courier New" w:eastAsia="Times New Roman" w:hAnsi="Courier New" w:cs="Courier New"/>
          <w:color w:val="000000"/>
          <w:sz w:val="20"/>
        </w:rPr>
      </w:pPr>
    </w:p>
    <w:p w14:paraId="313026C6"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CREATE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REPLACE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PROCEDURE</w:t>
      </w:r>
      <w:r w:rsidRPr="00E831DE">
        <w:rPr>
          <w:rFonts w:ascii="Courier New" w:eastAsia="Times New Roman" w:hAnsi="Courier New" w:cs="Courier New"/>
          <w:color w:val="000000"/>
          <w:sz w:val="20"/>
          <w:lang w:val="en-US"/>
        </w:rPr>
        <w:t xml:space="preserve"> do_bankkund </w:t>
      </w:r>
      <w:r w:rsidRPr="00E831DE">
        <w:rPr>
          <w:rFonts w:ascii="Courier New" w:eastAsia="Times New Roman" w:hAnsi="Courier New" w:cs="Courier New"/>
          <w:b/>
          <w:bCs/>
          <w:color w:val="000080"/>
          <w:sz w:val="20"/>
          <w:lang w:val="en-US"/>
        </w:rPr>
        <w:t>(</w:t>
      </w:r>
    </w:p>
    <w:p w14:paraId="1F4C44DC"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rPr>
        <w:t>-- Inparametrar:</w:t>
      </w:r>
    </w:p>
    <w:p w14:paraId="4BFA77F9"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p_pnr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bankkund</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pnr</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Personnummer</w:t>
      </w:r>
    </w:p>
    <w:p w14:paraId="62D9734E"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p_fnamn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bankkund</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fnamn</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Förnamn</w:t>
      </w:r>
    </w:p>
    <w:p w14:paraId="4B296E19"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p_enamn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bankkund</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enamn</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Efternamn</w:t>
      </w:r>
    </w:p>
    <w:p w14:paraId="0F718B1A"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p_passwd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bankkund</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passwd</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Lösenord</w:t>
      </w:r>
    </w:p>
    <w:p w14:paraId="11F22C01"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80"/>
          <w:sz w:val="20"/>
        </w:rPr>
        <w:t>)</w:t>
      </w:r>
    </w:p>
    <w:p w14:paraId="128EE7C0"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IS</w:t>
      </w:r>
    </w:p>
    <w:p w14:paraId="0F5D6BDF" w14:textId="77777777" w:rsidR="00E831DE" w:rsidRPr="00E831DE" w:rsidRDefault="00E831DE" w:rsidP="00E831DE">
      <w:pPr>
        <w:shd w:val="clear" w:color="auto" w:fill="FFFFFF"/>
        <w:rPr>
          <w:rFonts w:ascii="Courier New" w:eastAsia="Times New Roman" w:hAnsi="Courier New" w:cs="Courier New"/>
          <w:color w:val="000000"/>
          <w:sz w:val="20"/>
        </w:rPr>
      </w:pPr>
    </w:p>
    <w:p w14:paraId="0E00098E"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BEGIN</w:t>
      </w:r>
    </w:p>
    <w:p w14:paraId="327B4143"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Lägger till en ny rad i tabellen bankkund med värden från inparametrarna</w:t>
      </w:r>
    </w:p>
    <w:p w14:paraId="3D83756A"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INTO</w:t>
      </w:r>
      <w:r w:rsidRPr="00E831DE">
        <w:rPr>
          <w:rFonts w:ascii="Courier New" w:eastAsia="Times New Roman" w:hAnsi="Courier New" w:cs="Courier New"/>
          <w:color w:val="000000"/>
          <w:sz w:val="20"/>
        </w:rPr>
        <w:t xml:space="preserve"> bankkund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fnamn</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enamn</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passwd</w:t>
      </w:r>
      <w:r w:rsidRPr="00E831DE">
        <w:rPr>
          <w:rFonts w:ascii="Courier New" w:eastAsia="Times New Roman" w:hAnsi="Courier New" w:cs="Courier New"/>
          <w:b/>
          <w:bCs/>
          <w:color w:val="000080"/>
          <w:sz w:val="20"/>
        </w:rPr>
        <w:t>)</w:t>
      </w:r>
    </w:p>
    <w:p w14:paraId="773C47AF"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VALUES</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p_pnr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p_fnamn</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p_enamn</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p_passwd</w:t>
      </w:r>
      <w:r w:rsidRPr="00E831DE">
        <w:rPr>
          <w:rFonts w:ascii="Courier New" w:eastAsia="Times New Roman" w:hAnsi="Courier New" w:cs="Courier New"/>
          <w:b/>
          <w:bCs/>
          <w:color w:val="000080"/>
          <w:sz w:val="20"/>
        </w:rPr>
        <w:t>);</w:t>
      </w:r>
    </w:p>
    <w:p w14:paraId="5E96FF28"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END</w:t>
      </w:r>
      <w:r w:rsidRPr="00E831DE">
        <w:rPr>
          <w:rFonts w:ascii="Courier New" w:eastAsia="Times New Roman" w:hAnsi="Courier New" w:cs="Courier New"/>
          <w:b/>
          <w:bCs/>
          <w:color w:val="000080"/>
          <w:sz w:val="20"/>
        </w:rPr>
        <w:t>;</w:t>
      </w:r>
    </w:p>
    <w:p w14:paraId="61C781AA" w14:textId="77777777" w:rsidR="00E831DE" w:rsidRPr="00E831DE" w:rsidRDefault="00E831DE" w:rsidP="00E831DE">
      <w:pPr>
        <w:shd w:val="clear" w:color="auto" w:fill="FFFFFF"/>
        <w:rPr>
          <w:rFonts w:eastAsia="Times New Roman"/>
          <w:szCs w:val="24"/>
        </w:rPr>
      </w:pPr>
      <w:r w:rsidRPr="00E831DE">
        <w:rPr>
          <w:rFonts w:ascii="Courier New" w:eastAsia="Times New Roman" w:hAnsi="Courier New" w:cs="Courier New"/>
          <w:b/>
          <w:bCs/>
          <w:color w:val="000080"/>
          <w:sz w:val="20"/>
        </w:rPr>
        <w:t>/</w:t>
      </w:r>
    </w:p>
    <w:p w14:paraId="15673423" w14:textId="77777777" w:rsidR="00E831DE" w:rsidRDefault="00E831DE"/>
    <w:p w14:paraId="7567923D"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Test/verifierring --</w:t>
      </w:r>
    </w:p>
    <w:p w14:paraId="0C50BB95" w14:textId="77777777" w:rsidR="00E831DE" w:rsidRPr="00E831DE" w:rsidRDefault="00E831DE" w:rsidP="00E831DE">
      <w:pPr>
        <w:shd w:val="clear" w:color="auto" w:fill="FFFFFF"/>
        <w:rPr>
          <w:rFonts w:ascii="Courier New" w:eastAsia="Times New Roman" w:hAnsi="Courier New" w:cs="Courier New"/>
          <w:color w:val="000000"/>
          <w:sz w:val="20"/>
        </w:rPr>
      </w:pPr>
    </w:p>
    <w:p w14:paraId="1038F46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BEGIN</w:t>
      </w:r>
    </w:p>
    <w:p w14:paraId="74060DB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do_bankkund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'870101-0101'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'Data'</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'Bas'</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'höst24'</w:t>
      </w:r>
      <w:r w:rsidRPr="00E831DE">
        <w:rPr>
          <w:rFonts w:ascii="Courier New" w:eastAsia="Times New Roman" w:hAnsi="Courier New" w:cs="Courier New"/>
          <w:b/>
          <w:bCs/>
          <w:color w:val="000080"/>
          <w:sz w:val="20"/>
          <w:lang w:val="en-US"/>
        </w:rPr>
        <w:t>);</w:t>
      </w:r>
    </w:p>
    <w:p w14:paraId="27499CB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commit</w:t>
      </w:r>
      <w:r w:rsidRPr="00E831DE">
        <w:rPr>
          <w:rFonts w:ascii="Courier New" w:eastAsia="Times New Roman" w:hAnsi="Courier New" w:cs="Courier New"/>
          <w:b/>
          <w:bCs/>
          <w:color w:val="000080"/>
          <w:sz w:val="20"/>
          <w:lang w:val="en-US"/>
        </w:rPr>
        <w:t>;</w:t>
      </w:r>
    </w:p>
    <w:p w14:paraId="4E0F0EB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b/>
          <w:bCs/>
          <w:color w:val="000080"/>
          <w:sz w:val="20"/>
          <w:lang w:val="en-US"/>
        </w:rPr>
        <w:t>;</w:t>
      </w:r>
    </w:p>
    <w:p w14:paraId="32B59A8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80"/>
          <w:sz w:val="20"/>
          <w:lang w:val="en-US"/>
        </w:rPr>
        <w:t>/</w:t>
      </w:r>
    </w:p>
    <w:p w14:paraId="7BF68236"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AEE48E7"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p>
    <w:p w14:paraId="626FA65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bankkund</w:t>
      </w:r>
      <w:r w:rsidRPr="00E831DE">
        <w:rPr>
          <w:rFonts w:ascii="Courier New" w:eastAsia="Times New Roman" w:hAnsi="Courier New" w:cs="Courier New"/>
          <w:b/>
          <w:bCs/>
          <w:color w:val="000080"/>
          <w:sz w:val="20"/>
          <w:lang w:val="en-US"/>
        </w:rPr>
        <w:t>;</w:t>
      </w:r>
    </w:p>
    <w:p w14:paraId="704D9BC4"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6C5D9C9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status</w:t>
      </w:r>
    </w:p>
    <w:p w14:paraId="5E4C7C4E"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user_objects</w:t>
      </w:r>
    </w:p>
    <w:p w14:paraId="3749B280"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object_type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'PROCEDURE'</w:t>
      </w:r>
    </w:p>
    <w:p w14:paraId="21519D23"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AND</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'DO_BANKKUND'</w:t>
      </w:r>
      <w:r w:rsidRPr="00E831DE">
        <w:rPr>
          <w:rFonts w:ascii="Courier New" w:eastAsia="Times New Roman" w:hAnsi="Courier New" w:cs="Courier New"/>
          <w:b/>
          <w:bCs/>
          <w:color w:val="000080"/>
          <w:sz w:val="20"/>
          <w:lang w:val="en-US"/>
        </w:rPr>
        <w:t>;</w:t>
      </w:r>
    </w:p>
    <w:p w14:paraId="6440E512" w14:textId="77777777" w:rsidR="00E831DE" w:rsidRPr="00E831DE" w:rsidRDefault="00E831DE">
      <w:pPr>
        <w:rPr>
          <w:lang w:val="en-US"/>
        </w:rPr>
      </w:pPr>
    </w:p>
    <w:p w14:paraId="3A9C37C1" w14:textId="77777777" w:rsidR="00E831DE" w:rsidRPr="00E831DE" w:rsidRDefault="00E831DE">
      <w:pPr>
        <w:rPr>
          <w:lang w:val="en-US"/>
        </w:rPr>
      </w:pPr>
    </w:p>
    <w:p w14:paraId="0E3D298F" w14:textId="77777777" w:rsidR="00E831DE" w:rsidRPr="00E831DE" w:rsidRDefault="00E831DE">
      <w:pPr>
        <w:rPr>
          <w:lang w:val="en-US"/>
        </w:rPr>
      </w:pPr>
    </w:p>
    <w:p w14:paraId="73B91502" w14:textId="77777777" w:rsidR="00E831DE" w:rsidRDefault="00E831DE">
      <w:pPr>
        <w:rPr>
          <w:lang w:val="en-US"/>
        </w:rPr>
      </w:pPr>
    </w:p>
    <w:p w14:paraId="22898CE6" w14:textId="77777777" w:rsidR="00E831DE" w:rsidRDefault="00E831DE">
      <w:pPr>
        <w:rPr>
          <w:lang w:val="en-US"/>
        </w:rPr>
      </w:pPr>
    </w:p>
    <w:p w14:paraId="1C77325A" w14:textId="77777777" w:rsidR="00E831DE" w:rsidRDefault="00E831DE">
      <w:pPr>
        <w:rPr>
          <w:lang w:val="en-US"/>
        </w:rPr>
      </w:pPr>
    </w:p>
    <w:p w14:paraId="024D6C96" w14:textId="77777777" w:rsidR="00E831DE" w:rsidRDefault="00E831DE">
      <w:pPr>
        <w:rPr>
          <w:lang w:val="en-US"/>
        </w:rPr>
      </w:pPr>
    </w:p>
    <w:p w14:paraId="3A866845" w14:textId="77777777" w:rsidR="00E831DE" w:rsidRDefault="00E831DE">
      <w:pPr>
        <w:rPr>
          <w:lang w:val="en-US"/>
        </w:rPr>
      </w:pPr>
    </w:p>
    <w:p w14:paraId="290339DA" w14:textId="77777777" w:rsidR="00E831DE" w:rsidRPr="00E831DE" w:rsidRDefault="00E831DE">
      <w:pPr>
        <w:rPr>
          <w:lang w:val="en-US"/>
        </w:rPr>
      </w:pPr>
    </w:p>
    <w:p w14:paraId="71B465E8" w14:textId="77777777" w:rsidR="00E831DE" w:rsidRDefault="00E831DE" w:rsidP="00C30FE1">
      <w:pPr>
        <w:rPr>
          <w:lang w:val="en-US"/>
        </w:rPr>
      </w:pPr>
    </w:p>
    <w:p w14:paraId="3D44FD23" w14:textId="042DF248" w:rsidR="00994003" w:rsidRPr="00994003" w:rsidRDefault="00994003" w:rsidP="00C30FE1">
      <w:pPr>
        <w:rPr>
          <w:b/>
        </w:rPr>
      </w:pPr>
      <w:r w:rsidRPr="00994003">
        <w:rPr>
          <w:b/>
        </w:rPr>
        <w:lastRenderedPageBreak/>
        <w:t>Uppgift 5</w:t>
      </w:r>
    </w:p>
    <w:p w14:paraId="3D44FD24" w14:textId="77777777" w:rsidR="00994003" w:rsidRDefault="00994003" w:rsidP="00C30FE1">
      <w:r>
        <w:t xml:space="preserve">Lägg till fyra kunder med hjälp av proceduren </w:t>
      </w:r>
      <w:r w:rsidRPr="00994003">
        <w:rPr>
          <w:color w:val="0000FF"/>
        </w:rPr>
        <w:t>do_bankkund</w:t>
      </w:r>
      <w:r>
        <w:t xml:space="preserve">. Testa om triggern </w:t>
      </w:r>
      <w:r w:rsidRPr="00994003">
        <w:rPr>
          <w:color w:val="0000FF"/>
        </w:rPr>
        <w:t>biufer_bankkund</w:t>
      </w:r>
      <w:r>
        <w:t xml:space="preserve"> fungerar genom att försöka stoppa in ett lösenord som är fel.</w:t>
      </w:r>
      <w:r w:rsidR="00E65BF1">
        <w:t xml:space="preserve"> Gör detta genom att kopiera och klistra in nedanstående: Kör </w:t>
      </w:r>
      <w:r w:rsidR="002448CB" w:rsidRPr="002448CB">
        <w:rPr>
          <w:b/>
        </w:rPr>
        <w:t>triggertest</w:t>
      </w:r>
      <w:r w:rsidR="00361018">
        <w:t xml:space="preserve"> före </w:t>
      </w:r>
      <w:r w:rsidR="00361018" w:rsidRPr="00361018">
        <w:rPr>
          <w:rFonts w:ascii="Courier New" w:hAnsi="Courier New" w:cs="Courier New"/>
          <w:color w:val="008000"/>
          <w:sz w:val="18"/>
          <w:szCs w:val="18"/>
        </w:rPr>
        <w:t>"</w:t>
      </w:r>
      <w:r w:rsidR="00361018">
        <w:rPr>
          <w:rFonts w:ascii="Courier New" w:hAnsi="Courier New" w:cs="Courier New"/>
          <w:color w:val="008000"/>
          <w:sz w:val="18"/>
          <w:szCs w:val="18"/>
        </w:rPr>
        <w:t>Start copy..</w:t>
      </w:r>
      <w:r w:rsidR="00361018" w:rsidRPr="00361018">
        <w:rPr>
          <w:rFonts w:ascii="Courier New" w:hAnsi="Courier New" w:cs="Courier New"/>
          <w:color w:val="008000"/>
          <w:sz w:val="18"/>
          <w:szCs w:val="18"/>
        </w:rPr>
        <w:t>"</w:t>
      </w:r>
      <w:r w:rsidR="00E65BF1" w:rsidRPr="00361018">
        <w:rPr>
          <w:rFonts w:ascii="Courier New" w:hAnsi="Courier New" w:cs="Courier New"/>
          <w:color w:val="008000"/>
          <w:sz w:val="18"/>
          <w:szCs w:val="18"/>
        </w:rPr>
        <w:t>:</w:t>
      </w:r>
    </w:p>
    <w:p w14:paraId="3D44FD25" w14:textId="77777777" w:rsidR="00E65BF1" w:rsidRDefault="00E65BF1" w:rsidP="00C30FE1"/>
    <w:p w14:paraId="3D44FD26" w14:textId="0110852E" w:rsidR="00361018" w:rsidRPr="00E65BF1" w:rsidRDefault="00361018" w:rsidP="00361018">
      <w:pPr>
        <w:rPr>
          <w:rFonts w:ascii="Courier New" w:hAnsi="Courier New" w:cs="Courier New"/>
          <w:color w:val="0000FF"/>
          <w:sz w:val="18"/>
          <w:szCs w:val="18"/>
          <w:lang w:val="en-GB"/>
        </w:rPr>
      </w:pPr>
      <w:r w:rsidRPr="002448CB">
        <w:rPr>
          <w:b/>
          <w:lang w:val="en-GB"/>
        </w:rPr>
        <w:t>Triggertest</w:t>
      </w:r>
      <w:r>
        <w:rPr>
          <w:lang w:val="en-GB"/>
        </w:rPr>
        <w:t xml:space="preserve"> </w:t>
      </w:r>
      <w:r w:rsidRPr="00361018">
        <w:rPr>
          <w:lang w:val="en-GB"/>
        </w:rPr>
        <w:t xml:space="preserve"> = </w:t>
      </w:r>
      <w:r>
        <w:rPr>
          <w:lang w:val="en-GB"/>
        </w:rPr>
        <w:t xml:space="preserve">  </w:t>
      </w:r>
      <w:r w:rsidR="00F14894">
        <w:rPr>
          <w:rFonts w:ascii="Courier New" w:hAnsi="Courier New" w:cs="Courier New"/>
          <w:color w:val="0000FF"/>
          <w:sz w:val="18"/>
          <w:szCs w:val="18"/>
          <w:lang w:val="en-GB"/>
        </w:rPr>
        <w:t xml:space="preserve">begin </w:t>
      </w:r>
      <w:r w:rsidRPr="00E65BF1">
        <w:rPr>
          <w:rFonts w:ascii="Courier New" w:hAnsi="Courier New" w:cs="Courier New"/>
          <w:color w:val="0000FF"/>
          <w:sz w:val="18"/>
          <w:szCs w:val="18"/>
          <w:lang w:val="en-GB"/>
        </w:rPr>
        <w:t>do_bankkund('6911</w:t>
      </w:r>
      <w:r>
        <w:rPr>
          <w:rFonts w:ascii="Courier New" w:hAnsi="Courier New" w:cs="Courier New"/>
          <w:color w:val="0000FF"/>
          <w:sz w:val="18"/>
          <w:szCs w:val="18"/>
          <w:lang w:val="en-GB"/>
        </w:rPr>
        <w:t>24-4478','</w:t>
      </w:r>
      <w:r w:rsidR="00F14894">
        <w:rPr>
          <w:rFonts w:ascii="Courier New" w:hAnsi="Courier New" w:cs="Courier New"/>
          <w:color w:val="0000FF"/>
          <w:sz w:val="18"/>
          <w:szCs w:val="18"/>
          <w:lang w:val="en-GB"/>
        </w:rPr>
        <w:t>Bo</w:t>
      </w:r>
      <w:r>
        <w:rPr>
          <w:rFonts w:ascii="Courier New" w:hAnsi="Courier New" w:cs="Courier New"/>
          <w:color w:val="0000FF"/>
          <w:sz w:val="18"/>
          <w:szCs w:val="18"/>
          <w:lang w:val="en-GB"/>
        </w:rPr>
        <w:t>','</w:t>
      </w:r>
      <w:r w:rsidR="00F14894">
        <w:rPr>
          <w:rFonts w:ascii="Courier New" w:hAnsi="Courier New" w:cs="Courier New"/>
          <w:color w:val="0000FF"/>
          <w:sz w:val="18"/>
          <w:szCs w:val="18"/>
          <w:lang w:val="en-GB"/>
        </w:rPr>
        <w:t>Ek</w:t>
      </w:r>
      <w:r>
        <w:rPr>
          <w:rFonts w:ascii="Courier New" w:hAnsi="Courier New" w:cs="Courier New"/>
          <w:color w:val="0000FF"/>
          <w:sz w:val="18"/>
          <w:szCs w:val="18"/>
          <w:lang w:val="en-GB"/>
        </w:rPr>
        <w:t>','qwe</w:t>
      </w:r>
      <w:r w:rsidRPr="00E65BF1">
        <w:rPr>
          <w:rFonts w:ascii="Courier New" w:hAnsi="Courier New" w:cs="Courier New"/>
          <w:color w:val="0000FF"/>
          <w:sz w:val="18"/>
          <w:szCs w:val="18"/>
          <w:lang w:val="en-GB"/>
        </w:rPr>
        <w:t>');</w:t>
      </w:r>
      <w:r w:rsidR="00F14894">
        <w:rPr>
          <w:rFonts w:ascii="Courier New" w:hAnsi="Courier New" w:cs="Courier New"/>
          <w:color w:val="0000FF"/>
          <w:sz w:val="18"/>
          <w:szCs w:val="18"/>
          <w:lang w:val="en-GB"/>
        </w:rPr>
        <w:t xml:space="preserve"> end;</w:t>
      </w:r>
    </w:p>
    <w:p w14:paraId="3D44FD27" w14:textId="77777777" w:rsidR="00E65BF1" w:rsidRPr="00361018" w:rsidRDefault="00E65BF1" w:rsidP="00C30FE1">
      <w:pPr>
        <w:rPr>
          <w:lang w:val="en-GB"/>
        </w:rPr>
      </w:pPr>
    </w:p>
    <w:p w14:paraId="3D44FD28" w14:textId="77777777" w:rsidR="00E65BF1" w:rsidRPr="0092392F" w:rsidRDefault="00E65BF1" w:rsidP="00C30FE1">
      <w:pPr>
        <w:rPr>
          <w:rFonts w:ascii="Courier New" w:hAnsi="Courier New" w:cs="Courier New"/>
          <w:color w:val="008000"/>
          <w:sz w:val="18"/>
          <w:szCs w:val="18"/>
          <w:lang w:val="en-US"/>
        </w:rPr>
      </w:pPr>
      <w:r w:rsidRPr="0092392F">
        <w:rPr>
          <w:rFonts w:ascii="Courier New" w:hAnsi="Courier New" w:cs="Courier New"/>
          <w:color w:val="008000"/>
          <w:sz w:val="18"/>
          <w:szCs w:val="18"/>
          <w:lang w:val="en-US"/>
        </w:rPr>
        <w:t>-------------------------Start copy and paste---------------------------------</w:t>
      </w:r>
    </w:p>
    <w:p w14:paraId="3D44FD29" w14:textId="77777777" w:rsidR="00E65BF1" w:rsidRPr="00E65BF1" w:rsidRDefault="00E65BF1" w:rsidP="00E65BF1">
      <w:pPr>
        <w:rPr>
          <w:rFonts w:ascii="Courier New" w:hAnsi="Courier New" w:cs="Courier New"/>
          <w:color w:val="0000FF"/>
          <w:sz w:val="18"/>
          <w:szCs w:val="18"/>
          <w:lang w:val="en-GB"/>
        </w:rPr>
      </w:pPr>
      <w:r w:rsidRPr="00E65BF1">
        <w:rPr>
          <w:rFonts w:ascii="Courier New" w:hAnsi="Courier New" w:cs="Courier New"/>
          <w:color w:val="0000FF"/>
          <w:sz w:val="18"/>
          <w:szCs w:val="18"/>
          <w:lang w:val="en-GB"/>
        </w:rPr>
        <w:t>BEGIN</w:t>
      </w:r>
    </w:p>
    <w:p w14:paraId="3D44FD2A" w14:textId="77777777" w:rsidR="00E65BF1" w:rsidRPr="00E65BF1" w:rsidRDefault="00E65BF1" w:rsidP="00E65BF1">
      <w:pPr>
        <w:rPr>
          <w:rFonts w:ascii="Courier New" w:hAnsi="Courier New" w:cs="Courier New"/>
          <w:color w:val="0000FF"/>
          <w:sz w:val="18"/>
          <w:szCs w:val="18"/>
          <w:lang w:val="en-GB"/>
        </w:rPr>
      </w:pPr>
      <w:r w:rsidRPr="00E65BF1">
        <w:rPr>
          <w:rFonts w:ascii="Courier New" w:hAnsi="Courier New" w:cs="Courier New"/>
          <w:color w:val="0000FF"/>
          <w:sz w:val="18"/>
          <w:szCs w:val="18"/>
          <w:lang w:val="en-GB"/>
        </w:rPr>
        <w:t>do_bankkund('540126-1111','Hans','Rosendahl','olle45');</w:t>
      </w:r>
    </w:p>
    <w:p w14:paraId="3D44FD2B" w14:textId="77777777" w:rsidR="00E65BF1" w:rsidRPr="00E65BF1" w:rsidRDefault="00E65BF1" w:rsidP="00E65BF1">
      <w:pPr>
        <w:rPr>
          <w:rFonts w:ascii="Courier New" w:hAnsi="Courier New" w:cs="Courier New"/>
          <w:color w:val="0000FF"/>
          <w:sz w:val="18"/>
          <w:szCs w:val="18"/>
          <w:lang w:val="en-GB"/>
        </w:rPr>
      </w:pPr>
      <w:r w:rsidRPr="00E65BF1">
        <w:rPr>
          <w:rFonts w:ascii="Courier New" w:hAnsi="Courier New" w:cs="Courier New"/>
          <w:color w:val="0000FF"/>
          <w:sz w:val="18"/>
          <w:szCs w:val="18"/>
          <w:lang w:val="en-GB"/>
        </w:rPr>
        <w:t>do_bankkund('560126-1111','Hans','Rosengårdh','olle85');</w:t>
      </w:r>
    </w:p>
    <w:p w14:paraId="3D44FD2C" w14:textId="77777777" w:rsidR="00E65BF1" w:rsidRPr="00E65BF1" w:rsidRDefault="00E65BF1" w:rsidP="00E65BF1">
      <w:pPr>
        <w:rPr>
          <w:rFonts w:ascii="Courier New" w:hAnsi="Courier New" w:cs="Courier New"/>
          <w:color w:val="0000FF"/>
          <w:sz w:val="18"/>
          <w:szCs w:val="18"/>
          <w:lang w:val="en-GB"/>
        </w:rPr>
      </w:pPr>
      <w:r w:rsidRPr="00E65BF1">
        <w:rPr>
          <w:rFonts w:ascii="Courier New" w:hAnsi="Courier New" w:cs="Courier New"/>
          <w:color w:val="0000FF"/>
          <w:sz w:val="18"/>
          <w:szCs w:val="18"/>
          <w:lang w:val="en-GB"/>
        </w:rPr>
        <w:t>do_bankkund('540126-1457','Lina','Karlsson','asdfgh');</w:t>
      </w:r>
    </w:p>
    <w:p w14:paraId="3D44FD2D" w14:textId="77777777" w:rsidR="00E65BF1" w:rsidRPr="00E65BF1" w:rsidRDefault="00E65BF1" w:rsidP="00E65BF1">
      <w:pPr>
        <w:rPr>
          <w:rFonts w:ascii="Courier New" w:hAnsi="Courier New" w:cs="Courier New"/>
          <w:color w:val="0000FF"/>
          <w:sz w:val="18"/>
          <w:szCs w:val="18"/>
          <w:lang w:val="en-GB"/>
        </w:rPr>
      </w:pPr>
      <w:r w:rsidRPr="00E65BF1">
        <w:rPr>
          <w:rFonts w:ascii="Courier New" w:hAnsi="Courier New" w:cs="Courier New"/>
          <w:color w:val="0000FF"/>
          <w:sz w:val="18"/>
          <w:szCs w:val="18"/>
          <w:lang w:val="en-GB"/>
        </w:rPr>
        <w:t>do_bankkund('6911</w:t>
      </w:r>
      <w:r>
        <w:rPr>
          <w:rFonts w:ascii="Courier New" w:hAnsi="Courier New" w:cs="Courier New"/>
          <w:color w:val="0000FF"/>
          <w:sz w:val="18"/>
          <w:szCs w:val="18"/>
          <w:lang w:val="en-GB"/>
        </w:rPr>
        <w:t>24-4478','Leena','Kvist','qwerty</w:t>
      </w:r>
      <w:r w:rsidRPr="00E65BF1">
        <w:rPr>
          <w:rFonts w:ascii="Courier New" w:hAnsi="Courier New" w:cs="Courier New"/>
          <w:color w:val="0000FF"/>
          <w:sz w:val="18"/>
          <w:szCs w:val="18"/>
          <w:lang w:val="en-GB"/>
        </w:rPr>
        <w:t>');</w:t>
      </w:r>
    </w:p>
    <w:p w14:paraId="3D44FD2E" w14:textId="77777777" w:rsidR="00E65BF1" w:rsidRPr="001B4FB1" w:rsidRDefault="00E65BF1" w:rsidP="00E65BF1">
      <w:pPr>
        <w:rPr>
          <w:rFonts w:ascii="Courier New" w:hAnsi="Courier New" w:cs="Courier New"/>
          <w:color w:val="0000FF"/>
          <w:sz w:val="18"/>
          <w:szCs w:val="18"/>
          <w:lang w:val="en-US"/>
        </w:rPr>
      </w:pPr>
      <w:r w:rsidRPr="001B4FB1">
        <w:rPr>
          <w:rFonts w:ascii="Courier New" w:hAnsi="Courier New" w:cs="Courier New"/>
          <w:color w:val="0000FF"/>
          <w:sz w:val="18"/>
          <w:szCs w:val="18"/>
          <w:lang w:val="en-US"/>
        </w:rPr>
        <w:t>COMMIT;</w:t>
      </w:r>
    </w:p>
    <w:p w14:paraId="3D44FD2F" w14:textId="77777777" w:rsidR="00E65BF1" w:rsidRPr="001B4FB1" w:rsidRDefault="00E65BF1" w:rsidP="00E65BF1">
      <w:pPr>
        <w:rPr>
          <w:rFonts w:ascii="Courier New" w:hAnsi="Courier New" w:cs="Courier New"/>
          <w:color w:val="0000FF"/>
          <w:sz w:val="18"/>
          <w:szCs w:val="18"/>
          <w:lang w:val="en-US"/>
        </w:rPr>
      </w:pPr>
      <w:r w:rsidRPr="001B4FB1">
        <w:rPr>
          <w:rFonts w:ascii="Courier New" w:hAnsi="Courier New" w:cs="Courier New"/>
          <w:color w:val="0000FF"/>
          <w:sz w:val="18"/>
          <w:szCs w:val="18"/>
          <w:lang w:val="en-US"/>
        </w:rPr>
        <w:t>END;</w:t>
      </w:r>
    </w:p>
    <w:p w14:paraId="3D44FD30" w14:textId="77777777" w:rsidR="00E65BF1" w:rsidRPr="001B4FB1" w:rsidRDefault="00E65BF1" w:rsidP="00E65BF1">
      <w:pPr>
        <w:rPr>
          <w:rFonts w:ascii="Courier New" w:hAnsi="Courier New" w:cs="Courier New"/>
          <w:color w:val="0000FF"/>
          <w:sz w:val="18"/>
          <w:szCs w:val="18"/>
          <w:lang w:val="en-US"/>
        </w:rPr>
      </w:pPr>
      <w:r w:rsidRPr="001B4FB1">
        <w:rPr>
          <w:rFonts w:ascii="Courier New" w:hAnsi="Courier New" w:cs="Courier New"/>
          <w:color w:val="0000FF"/>
          <w:sz w:val="18"/>
          <w:szCs w:val="18"/>
          <w:lang w:val="en-US"/>
        </w:rPr>
        <w:t>/</w:t>
      </w:r>
    </w:p>
    <w:p w14:paraId="3D44FD31" w14:textId="77777777" w:rsidR="00994003" w:rsidRPr="001B4FB1" w:rsidRDefault="00E65BF1" w:rsidP="00C30FE1">
      <w:pPr>
        <w:rPr>
          <w:color w:val="008000"/>
          <w:lang w:val="en-US"/>
        </w:rPr>
      </w:pPr>
      <w:r w:rsidRPr="001B4FB1">
        <w:rPr>
          <w:rFonts w:ascii="Courier New" w:hAnsi="Courier New" w:cs="Courier New"/>
          <w:sz w:val="18"/>
          <w:szCs w:val="18"/>
          <w:lang w:val="en-US"/>
        </w:rPr>
        <w:t>--</w:t>
      </w:r>
      <w:r w:rsidRPr="001B4FB1">
        <w:rPr>
          <w:rFonts w:ascii="Courier New" w:hAnsi="Courier New" w:cs="Courier New"/>
          <w:color w:val="008000"/>
          <w:sz w:val="18"/>
          <w:szCs w:val="18"/>
          <w:lang w:val="en-US"/>
        </w:rPr>
        <w:t>-----------------------</w:t>
      </w:r>
      <w:r w:rsidR="002448CB" w:rsidRPr="001B4FB1">
        <w:rPr>
          <w:rFonts w:ascii="Courier New" w:hAnsi="Courier New" w:cs="Courier New"/>
          <w:color w:val="008000"/>
          <w:sz w:val="18"/>
          <w:szCs w:val="18"/>
          <w:lang w:val="en-US"/>
        </w:rPr>
        <w:t>End</w:t>
      </w:r>
      <w:r w:rsidRPr="001B4FB1">
        <w:rPr>
          <w:rFonts w:ascii="Courier New" w:hAnsi="Courier New" w:cs="Courier New"/>
          <w:color w:val="008000"/>
          <w:sz w:val="18"/>
          <w:szCs w:val="18"/>
          <w:lang w:val="en-US"/>
        </w:rPr>
        <w:t xml:space="preserve"> copy and paste---------------------------------</w:t>
      </w:r>
    </w:p>
    <w:p w14:paraId="2DF42F17" w14:textId="77777777" w:rsidR="009F598C" w:rsidRPr="00940A38" w:rsidRDefault="009F598C" w:rsidP="00C30FE1">
      <w:pPr>
        <w:rPr>
          <w:b/>
          <w:lang w:val="en-US"/>
        </w:rPr>
      </w:pPr>
    </w:p>
    <w:p w14:paraId="2ACA8B77" w14:textId="77777777" w:rsidR="009F598C" w:rsidRPr="009F598C" w:rsidRDefault="009F598C" w:rsidP="009F598C">
      <w:pPr>
        <w:numPr>
          <w:ilvl w:val="0"/>
          <w:numId w:val="9"/>
        </w:numPr>
        <w:rPr>
          <w:bCs/>
          <w:color w:val="7030A0"/>
        </w:rPr>
      </w:pPr>
      <w:r w:rsidRPr="009F598C">
        <w:rPr>
          <w:bCs/>
          <w:color w:val="7030A0"/>
        </w:rPr>
        <w:t>Verifiera trigger-test med för få tecken</w:t>
      </w:r>
    </w:p>
    <w:p w14:paraId="375523F4" w14:textId="77777777" w:rsidR="009F598C" w:rsidRPr="009F598C" w:rsidRDefault="009F598C" w:rsidP="009F598C">
      <w:pPr>
        <w:numPr>
          <w:ilvl w:val="0"/>
          <w:numId w:val="9"/>
        </w:numPr>
        <w:rPr>
          <w:bCs/>
          <w:color w:val="7030A0"/>
        </w:rPr>
      </w:pPr>
      <w:r w:rsidRPr="009F598C">
        <w:rPr>
          <w:bCs/>
          <w:color w:val="7030A0"/>
        </w:rPr>
        <w:t>Verifiera trigger-test med för många tecken</w:t>
      </w:r>
    </w:p>
    <w:p w14:paraId="58512BAB" w14:textId="77777777" w:rsidR="009F598C" w:rsidRPr="009F598C" w:rsidRDefault="009F598C" w:rsidP="009F598C">
      <w:pPr>
        <w:numPr>
          <w:ilvl w:val="0"/>
          <w:numId w:val="9"/>
        </w:numPr>
        <w:rPr>
          <w:bCs/>
          <w:color w:val="7030A0"/>
        </w:rPr>
      </w:pPr>
      <w:r w:rsidRPr="009F598C">
        <w:rPr>
          <w:bCs/>
          <w:color w:val="7030A0"/>
        </w:rPr>
        <w:t>Verifiera därefter innehåll i tabellen bankkund efter ’copy paste’ vilket då utgör bevis för att triggern fungerar med rätt inparameter för lösenord</w:t>
      </w:r>
    </w:p>
    <w:p w14:paraId="0DCF000C" w14:textId="77777777" w:rsidR="009F598C" w:rsidRDefault="009F598C" w:rsidP="00C30FE1">
      <w:pPr>
        <w:rPr>
          <w:b/>
        </w:rPr>
      </w:pPr>
    </w:p>
    <w:p w14:paraId="5F05DDD8" w14:textId="77777777" w:rsidR="00E831DE" w:rsidRPr="00E84215" w:rsidRDefault="00E831DE" w:rsidP="00E831DE">
      <w:pPr>
        <w:rPr>
          <w:b/>
          <w:sz w:val="26"/>
          <w:szCs w:val="26"/>
        </w:rPr>
      </w:pPr>
      <w:r w:rsidRPr="00E84215">
        <w:rPr>
          <w:b/>
          <w:sz w:val="26"/>
          <w:szCs w:val="26"/>
        </w:rPr>
        <w:t xml:space="preserve">Svar </w:t>
      </w:r>
      <w:r>
        <w:rPr>
          <w:b/>
          <w:sz w:val="26"/>
          <w:szCs w:val="26"/>
        </w:rPr>
        <w:t>5</w:t>
      </w:r>
    </w:p>
    <w:p w14:paraId="60919EE6" w14:textId="77777777" w:rsidR="00E831DE" w:rsidRPr="00E831DE" w:rsidRDefault="00E831DE" w:rsidP="00E831DE">
      <w:pPr>
        <w:shd w:val="clear" w:color="auto" w:fill="FFFFFF"/>
        <w:rPr>
          <w:rFonts w:ascii="Courier New" w:eastAsia="Times New Roman" w:hAnsi="Courier New" w:cs="Courier New"/>
          <w:color w:val="000000"/>
          <w:sz w:val="20"/>
        </w:rPr>
      </w:pPr>
    </w:p>
    <w:p w14:paraId="4D89C867"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Triggertest med nedan insert men den funger inte då lösenordet är mindre än 6 ord. </w:t>
      </w:r>
    </w:p>
    <w:p w14:paraId="39D9F202"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Får fel meddelandet ERROR at line 1:</w:t>
      </w:r>
    </w:p>
    <w:p w14:paraId="7926015A"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ORA-20001: Lösenordet måste vara exakt 6 tecken långt.</w:t>
      </w:r>
    </w:p>
    <w:p w14:paraId="420ED69A"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ORA-06512: at "SQL_DC0EVZB8UCJV124OU9JVZHDXEL.BIUFER_BANKKUND", line 5</w:t>
      </w:r>
    </w:p>
    <w:p w14:paraId="4E4BA3FE"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ORA-04088: error during execution of trigger 'SQL_DC0EVZB8UCJV124OU9JVZHDXEL.BIUFER_BANKKUND'</w:t>
      </w:r>
    </w:p>
    <w:p w14:paraId="46DF1D2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ORA-06512: at "SQL_DC0EVZB8UCJV124OU9JVZHDXEL.DO_BANKKUND", line 12</w:t>
      </w:r>
    </w:p>
    <w:p w14:paraId="786DCE0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ORA-06512: at line 1.*/</w:t>
      </w:r>
    </w:p>
    <w:p w14:paraId="17A7ADE9" w14:textId="77777777" w:rsidR="00E831DE" w:rsidRDefault="00E831DE" w:rsidP="00E831DE">
      <w:pPr>
        <w:shd w:val="clear" w:color="auto" w:fill="FFFFFF"/>
        <w:rPr>
          <w:rFonts w:ascii="Courier New" w:eastAsia="Times New Roman" w:hAnsi="Courier New" w:cs="Courier New"/>
          <w:b/>
          <w:bCs/>
          <w:color w:val="0000FF"/>
          <w:sz w:val="20"/>
          <w:lang w:val="en-US"/>
        </w:rPr>
      </w:pPr>
    </w:p>
    <w:p w14:paraId="66A81496" w14:textId="77777777" w:rsid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begin</w:t>
      </w:r>
      <w:r w:rsidRPr="00E831DE">
        <w:rPr>
          <w:rFonts w:ascii="Courier New" w:eastAsia="Times New Roman" w:hAnsi="Courier New" w:cs="Courier New"/>
          <w:color w:val="000000"/>
          <w:sz w:val="20"/>
          <w:lang w:val="en-US"/>
        </w:rPr>
        <w:t xml:space="preserve"> </w:t>
      </w:r>
    </w:p>
    <w:p w14:paraId="56AEF22C" w14:textId="77777777" w:rsid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do_bankkund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'691124-4478'</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'Bo'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'Ek'</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'qwe'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p>
    <w:p w14:paraId="0281EE6D" w14:textId="592AB6AD" w:rsid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p>
    <w:p w14:paraId="14BDF71B" w14:textId="77777777" w:rsidR="00E831DE" w:rsidRDefault="00E831DE" w:rsidP="00E831DE">
      <w:pPr>
        <w:shd w:val="clear" w:color="auto" w:fill="FFFFFF"/>
        <w:rPr>
          <w:rFonts w:ascii="Courier New" w:eastAsia="Times New Roman" w:hAnsi="Courier New" w:cs="Courier New"/>
          <w:color w:val="000000"/>
          <w:sz w:val="20"/>
          <w:lang w:val="en-US"/>
        </w:rPr>
      </w:pPr>
    </w:p>
    <w:p w14:paraId="757EAAB8" w14:textId="77777777" w:rsid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begin</w:t>
      </w:r>
      <w:r w:rsidRPr="00E831DE">
        <w:rPr>
          <w:rFonts w:ascii="Courier New" w:eastAsia="Times New Roman" w:hAnsi="Courier New" w:cs="Courier New"/>
          <w:color w:val="000000"/>
          <w:sz w:val="20"/>
          <w:lang w:val="en-US"/>
        </w:rPr>
        <w:t xml:space="preserve"> </w:t>
      </w:r>
    </w:p>
    <w:p w14:paraId="17684431" w14:textId="5EA3658F" w:rsid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do_bankkund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'691124-4478'</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'Bo'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'Ek'</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'qwe</w:t>
      </w:r>
      <w:r>
        <w:rPr>
          <w:rFonts w:ascii="Courier New" w:eastAsia="Times New Roman" w:hAnsi="Courier New" w:cs="Courier New"/>
          <w:color w:val="808080"/>
          <w:sz w:val="20"/>
          <w:lang w:val="en-US"/>
        </w:rPr>
        <w:t>12356</w:t>
      </w:r>
      <w:r w:rsidRPr="00E831DE">
        <w:rPr>
          <w:rFonts w:ascii="Courier New" w:eastAsia="Times New Roman" w:hAnsi="Courier New" w:cs="Courier New"/>
          <w:color w:val="808080"/>
          <w:sz w:val="20"/>
          <w:lang w:val="en-US"/>
        </w:rPr>
        <w:t>'</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p>
    <w:p w14:paraId="160CBC48"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p>
    <w:p w14:paraId="4DA46BD1"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74A22E5" w14:textId="30B66680"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8000"/>
          <w:sz w:val="20"/>
        </w:rPr>
        <w:t xml:space="preserve">-- </w:t>
      </w:r>
      <w:r>
        <w:rPr>
          <w:rFonts w:ascii="Courier New" w:eastAsia="Times New Roman" w:hAnsi="Courier New" w:cs="Courier New"/>
          <w:color w:val="008000"/>
          <w:sz w:val="20"/>
        </w:rPr>
        <w:t xml:space="preserve">Dessa insert </w:t>
      </w:r>
      <w:r w:rsidRPr="00E831DE">
        <w:rPr>
          <w:rFonts w:ascii="Courier New" w:eastAsia="Times New Roman" w:hAnsi="Courier New" w:cs="Courier New"/>
          <w:color w:val="008000"/>
          <w:sz w:val="20"/>
        </w:rPr>
        <w:t>fungerar då dem uppfyller kriterierna--</w:t>
      </w:r>
    </w:p>
    <w:p w14:paraId="3229832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BEGIN</w:t>
      </w:r>
    </w:p>
    <w:p w14:paraId="7D9978C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do_bankkund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'Hans'</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'Rosendahl'</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'olle45'</w:t>
      </w:r>
      <w:r w:rsidRPr="00E831DE">
        <w:rPr>
          <w:rFonts w:ascii="Courier New" w:eastAsia="Times New Roman" w:hAnsi="Courier New" w:cs="Courier New"/>
          <w:b/>
          <w:bCs/>
          <w:color w:val="000080"/>
          <w:sz w:val="20"/>
          <w:lang w:val="en-US"/>
        </w:rPr>
        <w:t>);</w:t>
      </w:r>
    </w:p>
    <w:p w14:paraId="03BC90E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do_bankkund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'560126-1111'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'Hans'</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'Rosengårdh'</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'olle85'</w:t>
      </w:r>
      <w:r w:rsidRPr="00E831DE">
        <w:rPr>
          <w:rFonts w:ascii="Courier New" w:eastAsia="Times New Roman" w:hAnsi="Courier New" w:cs="Courier New"/>
          <w:b/>
          <w:bCs/>
          <w:color w:val="000080"/>
          <w:sz w:val="20"/>
          <w:lang w:val="en-US"/>
        </w:rPr>
        <w:t>);</w:t>
      </w:r>
    </w:p>
    <w:p w14:paraId="740F3FA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do_bankkund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'540126-1457'</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'Lina'</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'Karlsson'</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'asdfgh'</w:t>
      </w:r>
      <w:r w:rsidRPr="00E831DE">
        <w:rPr>
          <w:rFonts w:ascii="Courier New" w:eastAsia="Times New Roman" w:hAnsi="Courier New" w:cs="Courier New"/>
          <w:b/>
          <w:bCs/>
          <w:color w:val="000080"/>
          <w:sz w:val="20"/>
          <w:lang w:val="en-US"/>
        </w:rPr>
        <w:t>);</w:t>
      </w:r>
    </w:p>
    <w:p w14:paraId="080B1A0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do_bankkund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'691124-4478'</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'Leena'</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'Kvist'</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'qwerty'</w:t>
      </w:r>
      <w:r w:rsidRPr="00E831DE">
        <w:rPr>
          <w:rFonts w:ascii="Courier New" w:eastAsia="Times New Roman" w:hAnsi="Courier New" w:cs="Courier New"/>
          <w:b/>
          <w:bCs/>
          <w:color w:val="000080"/>
          <w:sz w:val="20"/>
          <w:lang w:val="en-US"/>
        </w:rPr>
        <w:t>);</w:t>
      </w:r>
    </w:p>
    <w:p w14:paraId="2CF174E7"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COMMIT</w:t>
      </w:r>
      <w:r w:rsidRPr="00E831DE">
        <w:rPr>
          <w:rFonts w:ascii="Courier New" w:eastAsia="Times New Roman" w:hAnsi="Courier New" w:cs="Courier New"/>
          <w:b/>
          <w:bCs/>
          <w:color w:val="000080"/>
          <w:sz w:val="20"/>
        </w:rPr>
        <w:t>;</w:t>
      </w:r>
    </w:p>
    <w:p w14:paraId="461E81E8"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END</w:t>
      </w:r>
      <w:r w:rsidRPr="00E831DE">
        <w:rPr>
          <w:rFonts w:ascii="Courier New" w:eastAsia="Times New Roman" w:hAnsi="Courier New" w:cs="Courier New"/>
          <w:b/>
          <w:bCs/>
          <w:color w:val="000080"/>
          <w:sz w:val="20"/>
        </w:rPr>
        <w:t>;</w:t>
      </w:r>
    </w:p>
    <w:p w14:paraId="1B6A7FC5"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80"/>
          <w:sz w:val="20"/>
        </w:rPr>
        <w:t>/</w:t>
      </w:r>
    </w:p>
    <w:p w14:paraId="4A7A47C7" w14:textId="7ECF7810" w:rsidR="00E831DE" w:rsidRPr="00E831DE" w:rsidRDefault="00E831DE" w:rsidP="00E831DE">
      <w:pPr>
        <w:shd w:val="clear" w:color="auto" w:fill="FFFFFF"/>
        <w:rPr>
          <w:rFonts w:ascii="Courier New" w:eastAsia="Times New Roman" w:hAnsi="Courier New" w:cs="Courier New"/>
          <w:color w:val="000000"/>
          <w:sz w:val="20"/>
        </w:rPr>
      </w:pPr>
      <w:r>
        <w:rPr>
          <w:rFonts w:ascii="Courier New" w:eastAsia="Times New Roman" w:hAnsi="Courier New" w:cs="Courier New"/>
          <w:color w:val="008000"/>
          <w:sz w:val="20"/>
        </w:rPr>
        <w:t xml:space="preserve">-- </w:t>
      </w:r>
      <w:r w:rsidRPr="00E831DE">
        <w:rPr>
          <w:rFonts w:ascii="Courier New" w:eastAsia="Times New Roman" w:hAnsi="Courier New" w:cs="Courier New"/>
          <w:color w:val="008000"/>
          <w:sz w:val="20"/>
        </w:rPr>
        <w:t>tester med ---</w:t>
      </w:r>
    </w:p>
    <w:p w14:paraId="0830E8E8" w14:textId="520AE75B" w:rsidR="00E831DE" w:rsidRPr="00E831DE" w:rsidRDefault="00E831DE" w:rsidP="00E831DE">
      <w:pPr>
        <w:shd w:val="clear" w:color="auto" w:fill="FFFFFF"/>
        <w:rPr>
          <w:rFonts w:eastAsia="Times New Roman"/>
          <w:szCs w:val="24"/>
        </w:rPr>
      </w:pPr>
      <w:r w:rsidRPr="00E831DE">
        <w:rPr>
          <w:rFonts w:ascii="Courier New" w:eastAsia="Times New Roman" w:hAnsi="Courier New" w:cs="Courier New"/>
          <w:b/>
          <w:bCs/>
          <w:color w:val="0000FF"/>
          <w:sz w:val="20"/>
        </w:rPr>
        <w:t>select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Pr>
          <w:rFonts w:ascii="Courier New" w:eastAsia="Times New Roman" w:hAnsi="Courier New" w:cs="Courier New"/>
          <w:b/>
          <w:bCs/>
          <w:color w:val="000080"/>
          <w:sz w:val="20"/>
        </w:rPr>
        <w:t xml:space="preserve"> </w:t>
      </w:r>
      <w:r w:rsidRPr="00E831DE">
        <w:rPr>
          <w:rFonts w:ascii="Courier New" w:eastAsia="Times New Roman" w:hAnsi="Courier New" w:cs="Courier New"/>
          <w:b/>
          <w:bCs/>
          <w:color w:val="0000FF"/>
          <w:sz w:val="20"/>
        </w:rPr>
        <w:t>from</w:t>
      </w:r>
      <w:r w:rsidRPr="00E831DE">
        <w:rPr>
          <w:rFonts w:ascii="Courier New" w:eastAsia="Times New Roman" w:hAnsi="Courier New" w:cs="Courier New"/>
          <w:color w:val="000000"/>
          <w:sz w:val="20"/>
        </w:rPr>
        <w:t xml:space="preserve"> bankkund</w:t>
      </w:r>
      <w:r w:rsidRPr="00E831DE">
        <w:rPr>
          <w:rFonts w:ascii="Courier New" w:eastAsia="Times New Roman" w:hAnsi="Courier New" w:cs="Courier New"/>
          <w:b/>
          <w:bCs/>
          <w:color w:val="000080"/>
          <w:sz w:val="20"/>
        </w:rPr>
        <w:t>;</w:t>
      </w:r>
    </w:p>
    <w:p w14:paraId="3D44FD32" w14:textId="32B6A228" w:rsidR="00994003" w:rsidRPr="00FD57E0" w:rsidRDefault="00994003" w:rsidP="00C30FE1">
      <w:pPr>
        <w:rPr>
          <w:b/>
        </w:rPr>
      </w:pPr>
      <w:r w:rsidRPr="00FD57E0">
        <w:rPr>
          <w:b/>
        </w:rPr>
        <w:lastRenderedPageBreak/>
        <w:t>Uppgift 6</w:t>
      </w:r>
    </w:p>
    <w:p w14:paraId="3D44FD33" w14:textId="77777777" w:rsidR="00251B5B" w:rsidRDefault="00251B5B" w:rsidP="00C30FE1">
      <w:r w:rsidRPr="00CE0F64">
        <w:rPr>
          <w:b/>
        </w:rPr>
        <w:t>Börja med</w:t>
      </w:r>
      <w:r>
        <w:t xml:space="preserve"> att skapa en </w:t>
      </w:r>
      <w:r w:rsidRPr="00CE0F64">
        <w:rPr>
          <w:b/>
        </w:rPr>
        <w:t>sekvens</w:t>
      </w:r>
      <w:r>
        <w:t xml:space="preserve"> med namnet </w:t>
      </w:r>
      <w:r w:rsidRPr="007C01BF">
        <w:rPr>
          <w:color w:val="0000FF"/>
        </w:rPr>
        <w:t>radnr_seq</w:t>
      </w:r>
      <w:r>
        <w:t xml:space="preserve">. Denna skall vi använda till att skapa primärnyckelvärden för alla kolumner med namnet </w:t>
      </w:r>
      <w:r w:rsidRPr="00CE0F64">
        <w:rPr>
          <w:color w:val="0000FF"/>
        </w:rPr>
        <w:t>radnr</w:t>
      </w:r>
      <w:r>
        <w:t>.</w:t>
      </w:r>
    </w:p>
    <w:p w14:paraId="3D44FD34" w14:textId="77777777" w:rsidR="00251B5B" w:rsidRDefault="00251B5B" w:rsidP="00C30FE1"/>
    <w:p w14:paraId="3D44FD35" w14:textId="77777777" w:rsidR="00994003" w:rsidRDefault="002448CB" w:rsidP="00C30FE1">
      <w:r>
        <w:t>Lägg</w:t>
      </w:r>
      <w:r w:rsidR="00CE0F64">
        <w:t xml:space="preserve"> nu </w:t>
      </w:r>
      <w:r>
        <w:t xml:space="preserve">till rader i tabellerna </w:t>
      </w:r>
      <w:r w:rsidRPr="00CE0F64">
        <w:rPr>
          <w:color w:val="0000FF"/>
        </w:rPr>
        <w:t>kontotyp</w:t>
      </w:r>
      <w:r>
        <w:t xml:space="preserve">, </w:t>
      </w:r>
      <w:r w:rsidRPr="00CE0F64">
        <w:rPr>
          <w:color w:val="0000FF"/>
        </w:rPr>
        <w:t>konto</w:t>
      </w:r>
      <w:r>
        <w:t xml:space="preserve"> och </w:t>
      </w:r>
      <w:r w:rsidRPr="00CE0F64">
        <w:rPr>
          <w:color w:val="0000FF"/>
        </w:rPr>
        <w:t>kontoägare</w:t>
      </w:r>
      <w:r>
        <w:t xml:space="preserve"> genom att kopiera och klistra in</w:t>
      </w:r>
      <w:r w:rsidR="00251B5B">
        <w:t xml:space="preserve"> nedanstående</w:t>
      </w:r>
      <w:r w:rsidR="00FB0C9F">
        <w:t xml:space="preserve"> i SQL Developer</w:t>
      </w:r>
      <w:r>
        <w:t>.</w:t>
      </w:r>
    </w:p>
    <w:p w14:paraId="3D44FD36" w14:textId="77777777" w:rsidR="002448CB" w:rsidRDefault="002448CB" w:rsidP="00C30FE1"/>
    <w:p w14:paraId="3D44FD37" w14:textId="77777777" w:rsidR="002448CB" w:rsidRPr="002448CB" w:rsidRDefault="002448CB" w:rsidP="00C30FE1">
      <w:pPr>
        <w:rPr>
          <w:rFonts w:ascii="Courier New" w:hAnsi="Courier New" w:cs="Courier New"/>
          <w:color w:val="008000"/>
          <w:sz w:val="18"/>
          <w:szCs w:val="18"/>
          <w:lang w:val="en-GB"/>
        </w:rPr>
      </w:pPr>
      <w:r w:rsidRPr="002448CB">
        <w:rPr>
          <w:rFonts w:ascii="Courier New" w:hAnsi="Courier New" w:cs="Courier New"/>
          <w:color w:val="008000"/>
          <w:sz w:val="18"/>
          <w:szCs w:val="18"/>
          <w:lang w:val="en-GB"/>
        </w:rPr>
        <w:t>-------------------------Start copy and paste---------------------------------</w:t>
      </w:r>
    </w:p>
    <w:p w14:paraId="3D44FD38" w14:textId="77777777" w:rsidR="002448CB" w:rsidRPr="00276BD0" w:rsidRDefault="002448CB" w:rsidP="002448CB">
      <w:pPr>
        <w:rPr>
          <w:rFonts w:ascii="Courier New" w:hAnsi="Courier New" w:cs="Courier New"/>
          <w:color w:val="0000FF"/>
          <w:sz w:val="18"/>
          <w:szCs w:val="18"/>
        </w:rPr>
      </w:pPr>
      <w:r w:rsidRPr="00276BD0">
        <w:rPr>
          <w:rFonts w:ascii="Courier New" w:hAnsi="Courier New" w:cs="Courier New"/>
          <w:color w:val="0000FF"/>
          <w:sz w:val="18"/>
          <w:szCs w:val="18"/>
        </w:rPr>
        <w:t>INSERT INTO kontotyp(ktnr,ktnamn,ränta)</w:t>
      </w:r>
    </w:p>
    <w:p w14:paraId="3D44FD39" w14:textId="77777777" w:rsidR="002448CB" w:rsidRPr="00251B5B" w:rsidRDefault="002448CB" w:rsidP="002448CB">
      <w:pPr>
        <w:rPr>
          <w:rFonts w:ascii="Courier New" w:hAnsi="Courier New" w:cs="Courier New"/>
          <w:color w:val="0000FF"/>
          <w:sz w:val="18"/>
          <w:szCs w:val="18"/>
        </w:rPr>
      </w:pPr>
      <w:r w:rsidRPr="00251B5B">
        <w:rPr>
          <w:rFonts w:ascii="Courier New" w:hAnsi="Courier New" w:cs="Courier New"/>
          <w:color w:val="0000FF"/>
          <w:sz w:val="18"/>
          <w:szCs w:val="18"/>
        </w:rPr>
        <w:t>VALUES(1,'bondkonto',3.4);</w:t>
      </w:r>
    </w:p>
    <w:p w14:paraId="3D44FD3A" w14:textId="77777777" w:rsidR="002448CB" w:rsidRPr="00251B5B" w:rsidRDefault="002448CB" w:rsidP="002448CB">
      <w:pPr>
        <w:rPr>
          <w:rFonts w:ascii="Courier New" w:hAnsi="Courier New" w:cs="Courier New"/>
          <w:color w:val="0000FF"/>
          <w:sz w:val="18"/>
          <w:szCs w:val="18"/>
        </w:rPr>
      </w:pPr>
      <w:r w:rsidRPr="00251B5B">
        <w:rPr>
          <w:rFonts w:ascii="Courier New" w:hAnsi="Courier New" w:cs="Courier New"/>
          <w:color w:val="0000FF"/>
          <w:sz w:val="18"/>
          <w:szCs w:val="18"/>
        </w:rPr>
        <w:t>INSERT INTO kontotyp(ktnr,ktnamn,ränta)</w:t>
      </w:r>
    </w:p>
    <w:p w14:paraId="3D44FD3B" w14:textId="77777777" w:rsidR="002448CB" w:rsidRPr="00251B5B" w:rsidRDefault="002448CB" w:rsidP="002448CB">
      <w:pPr>
        <w:rPr>
          <w:rFonts w:ascii="Courier New" w:hAnsi="Courier New" w:cs="Courier New"/>
          <w:color w:val="0000FF"/>
          <w:sz w:val="18"/>
          <w:szCs w:val="18"/>
        </w:rPr>
      </w:pPr>
      <w:r w:rsidRPr="00251B5B">
        <w:rPr>
          <w:rFonts w:ascii="Courier New" w:hAnsi="Courier New" w:cs="Courier New"/>
          <w:color w:val="0000FF"/>
          <w:sz w:val="18"/>
          <w:szCs w:val="18"/>
        </w:rPr>
        <w:t>VALUES(2,'potatiskonto',4.4);</w:t>
      </w:r>
    </w:p>
    <w:p w14:paraId="3D44FD3C" w14:textId="77777777" w:rsidR="002448CB" w:rsidRPr="00251B5B" w:rsidRDefault="002448CB" w:rsidP="002448CB">
      <w:pPr>
        <w:rPr>
          <w:rFonts w:ascii="Courier New" w:hAnsi="Courier New" w:cs="Courier New"/>
          <w:color w:val="0000FF"/>
          <w:sz w:val="18"/>
          <w:szCs w:val="18"/>
        </w:rPr>
      </w:pPr>
      <w:r w:rsidRPr="00251B5B">
        <w:rPr>
          <w:rFonts w:ascii="Courier New" w:hAnsi="Courier New" w:cs="Courier New"/>
          <w:color w:val="0000FF"/>
          <w:sz w:val="18"/>
          <w:szCs w:val="18"/>
        </w:rPr>
        <w:t>INSERT INTO kontotyp(ktnr,ktnamn,ränta)</w:t>
      </w:r>
    </w:p>
    <w:p w14:paraId="3D44FD3D" w14:textId="77777777" w:rsidR="002448CB" w:rsidRPr="0092392F" w:rsidRDefault="002448CB" w:rsidP="002448CB">
      <w:pPr>
        <w:rPr>
          <w:rFonts w:ascii="Courier New" w:hAnsi="Courier New" w:cs="Courier New"/>
          <w:color w:val="0000FF"/>
          <w:sz w:val="18"/>
          <w:szCs w:val="18"/>
          <w:lang w:val="en-US"/>
        </w:rPr>
      </w:pPr>
      <w:r w:rsidRPr="0092392F">
        <w:rPr>
          <w:rFonts w:ascii="Courier New" w:hAnsi="Courier New" w:cs="Courier New"/>
          <w:color w:val="0000FF"/>
          <w:sz w:val="18"/>
          <w:szCs w:val="18"/>
          <w:lang w:val="en-US"/>
        </w:rPr>
        <w:t>VALUES(3,'griskonto',2.4);</w:t>
      </w:r>
    </w:p>
    <w:p w14:paraId="3D44FD3E" w14:textId="77777777" w:rsidR="002448CB" w:rsidRPr="0092392F" w:rsidRDefault="002448CB" w:rsidP="002448CB">
      <w:pPr>
        <w:rPr>
          <w:rFonts w:ascii="Courier New" w:hAnsi="Courier New" w:cs="Courier New"/>
          <w:color w:val="0000FF"/>
          <w:sz w:val="18"/>
          <w:szCs w:val="18"/>
          <w:lang w:val="en-US"/>
        </w:rPr>
      </w:pPr>
      <w:r w:rsidRPr="0092392F">
        <w:rPr>
          <w:rFonts w:ascii="Courier New" w:hAnsi="Courier New" w:cs="Courier New"/>
          <w:color w:val="0000FF"/>
          <w:sz w:val="18"/>
          <w:szCs w:val="18"/>
          <w:lang w:val="en-US"/>
        </w:rPr>
        <w:t>COMMIT;</w:t>
      </w:r>
    </w:p>
    <w:p w14:paraId="3D44FD3F"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INSERT INTO konto(knr,ktnr,regdatum,saldo)</w:t>
      </w:r>
    </w:p>
    <w:p w14:paraId="3D44FD40"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VALUES(123,1,SYSDATE - 321,0);</w:t>
      </w:r>
    </w:p>
    <w:p w14:paraId="3D44FD41"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INSERT INTO konto(knr,ktnr,regdatum,saldo)</w:t>
      </w:r>
    </w:p>
    <w:p w14:paraId="3D44FD42"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VALUES(5899,2,SYSDATE - 2546,0);</w:t>
      </w:r>
    </w:p>
    <w:p w14:paraId="3D44FD43"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INSERT INTO konto(knr,ktnr,regdatum,saldo)</w:t>
      </w:r>
    </w:p>
    <w:p w14:paraId="3D44FD44"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VALUES(5587,3,SYSDATE - 10,0);</w:t>
      </w:r>
    </w:p>
    <w:p w14:paraId="3D44FD45"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INSERT INTO konto(knr,ktnr,regdatum,saldo)</w:t>
      </w:r>
    </w:p>
    <w:p w14:paraId="3D44FD46" w14:textId="77777777" w:rsidR="002448CB" w:rsidRPr="0092392F" w:rsidRDefault="002448CB" w:rsidP="002448CB">
      <w:pPr>
        <w:rPr>
          <w:rFonts w:ascii="Courier New" w:hAnsi="Courier New" w:cs="Courier New"/>
          <w:color w:val="0000FF"/>
          <w:sz w:val="18"/>
          <w:szCs w:val="18"/>
          <w:lang w:val="en-US"/>
        </w:rPr>
      </w:pPr>
      <w:r w:rsidRPr="0092392F">
        <w:rPr>
          <w:rFonts w:ascii="Courier New" w:hAnsi="Courier New" w:cs="Courier New"/>
          <w:color w:val="0000FF"/>
          <w:sz w:val="18"/>
          <w:szCs w:val="18"/>
          <w:lang w:val="en-US"/>
        </w:rPr>
        <w:t>VALUES(8896,1,SYSDATE - 45,0);</w:t>
      </w:r>
    </w:p>
    <w:p w14:paraId="3D44FD47" w14:textId="77777777" w:rsidR="002448CB" w:rsidRPr="0092392F" w:rsidRDefault="002448CB" w:rsidP="002448CB">
      <w:pPr>
        <w:rPr>
          <w:rFonts w:ascii="Courier New" w:hAnsi="Courier New" w:cs="Courier New"/>
          <w:color w:val="0000FF"/>
          <w:sz w:val="18"/>
          <w:szCs w:val="18"/>
          <w:lang w:val="en-US"/>
        </w:rPr>
      </w:pPr>
      <w:r w:rsidRPr="0092392F">
        <w:rPr>
          <w:rFonts w:ascii="Courier New" w:hAnsi="Courier New" w:cs="Courier New"/>
          <w:color w:val="0000FF"/>
          <w:sz w:val="18"/>
          <w:szCs w:val="18"/>
          <w:lang w:val="en-US"/>
        </w:rPr>
        <w:t>COMMIT;</w:t>
      </w:r>
    </w:p>
    <w:p w14:paraId="3D44FD48" w14:textId="77777777" w:rsidR="002448CB" w:rsidRPr="001B4FB1" w:rsidRDefault="002448CB" w:rsidP="002448CB">
      <w:pPr>
        <w:rPr>
          <w:rFonts w:ascii="Courier New" w:hAnsi="Courier New" w:cs="Courier New"/>
          <w:color w:val="0000FF"/>
          <w:sz w:val="18"/>
          <w:szCs w:val="18"/>
          <w:lang w:val="en-US"/>
        </w:rPr>
      </w:pPr>
      <w:r w:rsidRPr="001B4FB1">
        <w:rPr>
          <w:rFonts w:ascii="Courier New" w:hAnsi="Courier New" w:cs="Courier New"/>
          <w:color w:val="0000FF"/>
          <w:sz w:val="18"/>
          <w:szCs w:val="18"/>
          <w:lang w:val="en-US"/>
        </w:rPr>
        <w:t>INSERT INTO kontoägare(radnr,pnr,knr)</w:t>
      </w:r>
    </w:p>
    <w:p w14:paraId="3D44FD49"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VALUES(radnr_seq.NEXTVAL,'540126-1111',123);</w:t>
      </w:r>
    </w:p>
    <w:p w14:paraId="3D44FD4A"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INSERT INTO kontoägare(radnr,pnr,knr)</w:t>
      </w:r>
    </w:p>
    <w:p w14:paraId="3D44FD4B"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VALUES(radnr_seq.NEXTVAL,'691124-4478',123);</w:t>
      </w:r>
    </w:p>
    <w:p w14:paraId="3D44FD4C"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INSERT INTO kontoägare(radnr,pnr,knr)</w:t>
      </w:r>
    </w:p>
    <w:p w14:paraId="3D44FD4D"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VALUES(radnr_seq.NEXTVAL,'540126-1111',5899);</w:t>
      </w:r>
    </w:p>
    <w:p w14:paraId="3D44FD4E"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INSERT INTO kontoägare(radnr,pnr,knr)</w:t>
      </w:r>
    </w:p>
    <w:p w14:paraId="3D44FD4F"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VALUES(radnr_seq.NEXTVAL,'691124-4478',8896);</w:t>
      </w:r>
    </w:p>
    <w:p w14:paraId="3D44FD50" w14:textId="77777777" w:rsidR="002448CB" w:rsidRPr="00251B5B" w:rsidRDefault="002448CB" w:rsidP="002448CB">
      <w:pPr>
        <w:rPr>
          <w:rFonts w:ascii="Courier New" w:hAnsi="Courier New" w:cs="Courier New"/>
          <w:color w:val="0000FF"/>
          <w:sz w:val="18"/>
          <w:szCs w:val="18"/>
          <w:lang w:val="en-GB"/>
        </w:rPr>
      </w:pPr>
      <w:r w:rsidRPr="00251B5B">
        <w:rPr>
          <w:rFonts w:ascii="Courier New" w:hAnsi="Courier New" w:cs="Courier New"/>
          <w:color w:val="0000FF"/>
          <w:sz w:val="18"/>
          <w:szCs w:val="18"/>
          <w:lang w:val="en-GB"/>
        </w:rPr>
        <w:t>COMMIT;</w:t>
      </w:r>
    </w:p>
    <w:p w14:paraId="3D44FD51" w14:textId="77777777" w:rsidR="0048603F" w:rsidRPr="00A02C0B" w:rsidRDefault="00251B5B" w:rsidP="00C30FE1">
      <w:pPr>
        <w:rPr>
          <w:color w:val="008000"/>
          <w:lang w:val="en-GB"/>
        </w:rPr>
      </w:pPr>
      <w:r w:rsidRPr="00251B5B">
        <w:rPr>
          <w:rFonts w:ascii="Courier New" w:hAnsi="Courier New" w:cs="Courier New"/>
          <w:sz w:val="18"/>
          <w:szCs w:val="18"/>
          <w:lang w:val="en-GB"/>
        </w:rPr>
        <w:t>--</w:t>
      </w:r>
      <w:r w:rsidRPr="00251B5B">
        <w:rPr>
          <w:rFonts w:ascii="Courier New" w:hAnsi="Courier New" w:cs="Courier New"/>
          <w:color w:val="008000"/>
          <w:sz w:val="18"/>
          <w:szCs w:val="18"/>
          <w:lang w:val="en-GB"/>
        </w:rPr>
        <w:t>-----------------------End copy and paste---------------------------------</w:t>
      </w:r>
    </w:p>
    <w:p w14:paraId="42409922" w14:textId="77777777" w:rsidR="00ED60AE" w:rsidRDefault="00ED60AE" w:rsidP="00C30FE1">
      <w:pPr>
        <w:rPr>
          <w:b/>
          <w:lang w:val="en-US"/>
        </w:rPr>
      </w:pPr>
    </w:p>
    <w:p w14:paraId="6A11E35F" w14:textId="77777777" w:rsidR="00E84215" w:rsidRDefault="00E84215" w:rsidP="00E84215"/>
    <w:p w14:paraId="0475BD8B" w14:textId="7BAEC2E6" w:rsidR="00E84215" w:rsidRPr="00E831DE" w:rsidRDefault="00E84215" w:rsidP="00E84215">
      <w:pPr>
        <w:rPr>
          <w:b/>
          <w:sz w:val="26"/>
          <w:szCs w:val="26"/>
          <w:lang w:val="en-US"/>
        </w:rPr>
      </w:pPr>
      <w:r w:rsidRPr="00E831DE">
        <w:rPr>
          <w:b/>
          <w:sz w:val="26"/>
          <w:szCs w:val="26"/>
          <w:lang w:val="en-US"/>
        </w:rPr>
        <w:t>Svar 6</w:t>
      </w:r>
    </w:p>
    <w:p w14:paraId="1F18AE14" w14:textId="20282D99"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8000"/>
          <w:sz w:val="20"/>
        </w:rPr>
        <w:t>-- skapar en sekvens med namnet radnr_seq. Denna används till att skapa primärnyckelvärden för alla kolumner med namnet radnr. --</w:t>
      </w:r>
    </w:p>
    <w:p w14:paraId="10DAEB8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CREATE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SEQUENCE</w:t>
      </w:r>
      <w:r w:rsidRPr="00E831DE">
        <w:rPr>
          <w:rFonts w:ascii="Courier New" w:eastAsia="Times New Roman" w:hAnsi="Courier New" w:cs="Courier New"/>
          <w:color w:val="000000"/>
          <w:sz w:val="20"/>
          <w:lang w:val="en-US"/>
        </w:rPr>
        <w:t xml:space="preserve"> radnr_seq</w:t>
      </w:r>
    </w:p>
    <w:p w14:paraId="3989EDE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START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WITH</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w:t>
      </w:r>
      <w:r w:rsidRPr="00E831DE">
        <w:rPr>
          <w:rFonts w:ascii="Courier New" w:eastAsia="Times New Roman" w:hAnsi="Courier New" w:cs="Courier New"/>
          <w:color w:val="000000"/>
          <w:sz w:val="20"/>
          <w:lang w:val="en-US"/>
        </w:rPr>
        <w:t xml:space="preserve">     </w:t>
      </w:r>
    </w:p>
    <w:p w14:paraId="66E9CED0" w14:textId="4069F989" w:rsidR="00E831DE" w:rsidRDefault="00E831DE" w:rsidP="00E831DE">
      <w:pPr>
        <w:shd w:val="clear" w:color="auto" w:fill="FFFFFF"/>
        <w:rPr>
          <w:rFonts w:ascii="Courier New" w:eastAsia="Times New Roman" w:hAnsi="Courier New" w:cs="Courier New"/>
          <w:b/>
          <w:bCs/>
          <w:color w:val="00008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INCREMENT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BY</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w:t>
      </w:r>
      <w:r w:rsidRPr="00E831DE">
        <w:rPr>
          <w:rFonts w:ascii="Courier New" w:eastAsia="Times New Roman" w:hAnsi="Courier New" w:cs="Courier New"/>
          <w:b/>
          <w:bCs/>
          <w:color w:val="000080"/>
          <w:sz w:val="20"/>
          <w:lang w:val="en-US"/>
        </w:rPr>
        <w:t>;</w:t>
      </w:r>
    </w:p>
    <w:p w14:paraId="7EEB106A"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2AFE48B"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Test--</w:t>
      </w:r>
    </w:p>
    <w:p w14:paraId="20DF8050"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94A5268"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sequence_name</w:t>
      </w:r>
    </w:p>
    <w:p w14:paraId="7348355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user_sequences</w:t>
      </w:r>
    </w:p>
    <w:p w14:paraId="343381CE"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sequence_name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'RADNR_SEQ'</w:t>
      </w:r>
      <w:r w:rsidRPr="00E831DE">
        <w:rPr>
          <w:rFonts w:ascii="Courier New" w:eastAsia="Times New Roman" w:hAnsi="Courier New" w:cs="Courier New"/>
          <w:b/>
          <w:bCs/>
          <w:color w:val="000080"/>
          <w:sz w:val="20"/>
          <w:lang w:val="en-US"/>
        </w:rPr>
        <w:t>;</w:t>
      </w:r>
    </w:p>
    <w:p w14:paraId="1FE43D34" w14:textId="77777777" w:rsidR="00E831DE" w:rsidRPr="00276BD0" w:rsidRDefault="00E831DE" w:rsidP="00E831DE">
      <w:pPr>
        <w:shd w:val="clear" w:color="auto" w:fill="FFFFFF"/>
        <w:rPr>
          <w:rFonts w:ascii="Courier New" w:eastAsia="Times New Roman" w:hAnsi="Courier New" w:cs="Courier New"/>
          <w:color w:val="000000"/>
          <w:sz w:val="20"/>
          <w:lang w:val="en-US"/>
        </w:rPr>
      </w:pPr>
    </w:p>
    <w:p w14:paraId="120CB11C"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xml:space="preserve">-- Lägger nu till rader i tabellerna kontotyp, konto och kontoägare genom att kopiera och klistra in nedanstående i SQL Developer.-- </w:t>
      </w:r>
    </w:p>
    <w:p w14:paraId="0BF34203" w14:textId="77777777" w:rsidR="00E831DE" w:rsidRPr="00E831DE" w:rsidRDefault="00E831DE" w:rsidP="00E831DE">
      <w:pPr>
        <w:shd w:val="clear" w:color="auto" w:fill="FFFFFF"/>
        <w:rPr>
          <w:rFonts w:ascii="Courier New" w:eastAsia="Times New Roman" w:hAnsi="Courier New" w:cs="Courier New"/>
          <w:color w:val="000000"/>
          <w:sz w:val="20"/>
        </w:rPr>
      </w:pPr>
    </w:p>
    <w:p w14:paraId="0E382178"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INTO</w:t>
      </w:r>
      <w:r w:rsidRPr="00E831DE">
        <w:rPr>
          <w:rFonts w:ascii="Courier New" w:eastAsia="Times New Roman" w:hAnsi="Courier New" w:cs="Courier New"/>
          <w:color w:val="000000"/>
          <w:sz w:val="20"/>
        </w:rPr>
        <w:t xml:space="preserve"> kontotyp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ktnr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ktnamn</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ränta</w:t>
      </w:r>
      <w:r w:rsidRPr="00E831DE">
        <w:rPr>
          <w:rFonts w:ascii="Courier New" w:eastAsia="Times New Roman" w:hAnsi="Courier New" w:cs="Courier New"/>
          <w:b/>
          <w:bCs/>
          <w:color w:val="000080"/>
          <w:sz w:val="20"/>
        </w:rPr>
        <w:t>)</w:t>
      </w:r>
    </w:p>
    <w:p w14:paraId="1A68AACC"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VALUES</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'bondkonto'</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3.4</w:t>
      </w:r>
      <w:r w:rsidRPr="00E831DE">
        <w:rPr>
          <w:rFonts w:ascii="Courier New" w:eastAsia="Times New Roman" w:hAnsi="Courier New" w:cs="Courier New"/>
          <w:b/>
          <w:bCs/>
          <w:color w:val="000080"/>
          <w:sz w:val="20"/>
        </w:rPr>
        <w:t>);</w:t>
      </w:r>
    </w:p>
    <w:p w14:paraId="3C6D2269"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INTO</w:t>
      </w:r>
      <w:r w:rsidRPr="00E831DE">
        <w:rPr>
          <w:rFonts w:ascii="Courier New" w:eastAsia="Times New Roman" w:hAnsi="Courier New" w:cs="Courier New"/>
          <w:color w:val="000000"/>
          <w:sz w:val="20"/>
        </w:rPr>
        <w:t xml:space="preserve"> kontotyp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ktnr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ktnamn</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ränta</w:t>
      </w:r>
      <w:r w:rsidRPr="00E831DE">
        <w:rPr>
          <w:rFonts w:ascii="Courier New" w:eastAsia="Times New Roman" w:hAnsi="Courier New" w:cs="Courier New"/>
          <w:b/>
          <w:bCs/>
          <w:color w:val="000080"/>
          <w:sz w:val="20"/>
        </w:rPr>
        <w:t>)</w:t>
      </w:r>
    </w:p>
    <w:p w14:paraId="41CDE8DE"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VALUES</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2</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'potatiskonto'</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4.4</w:t>
      </w:r>
      <w:r w:rsidRPr="00E831DE">
        <w:rPr>
          <w:rFonts w:ascii="Courier New" w:eastAsia="Times New Roman" w:hAnsi="Courier New" w:cs="Courier New"/>
          <w:b/>
          <w:bCs/>
          <w:color w:val="000080"/>
          <w:sz w:val="20"/>
        </w:rPr>
        <w:t>);</w:t>
      </w:r>
    </w:p>
    <w:p w14:paraId="136B5482"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INTO</w:t>
      </w:r>
      <w:r w:rsidRPr="00E831DE">
        <w:rPr>
          <w:rFonts w:ascii="Courier New" w:eastAsia="Times New Roman" w:hAnsi="Courier New" w:cs="Courier New"/>
          <w:color w:val="000000"/>
          <w:sz w:val="20"/>
        </w:rPr>
        <w:t xml:space="preserve"> kontotyp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ktnr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ktnamn</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ränta</w:t>
      </w:r>
      <w:r w:rsidRPr="00E831DE">
        <w:rPr>
          <w:rFonts w:ascii="Courier New" w:eastAsia="Times New Roman" w:hAnsi="Courier New" w:cs="Courier New"/>
          <w:b/>
          <w:bCs/>
          <w:color w:val="000080"/>
          <w:sz w:val="20"/>
        </w:rPr>
        <w:t>)</w:t>
      </w:r>
    </w:p>
    <w:p w14:paraId="1795BA1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lastRenderedPageBreak/>
        <w:t>VALUES</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'griskonto'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2.4</w:t>
      </w:r>
      <w:r w:rsidRPr="00E831DE">
        <w:rPr>
          <w:rFonts w:ascii="Courier New" w:eastAsia="Times New Roman" w:hAnsi="Courier New" w:cs="Courier New"/>
          <w:b/>
          <w:bCs/>
          <w:color w:val="000080"/>
          <w:sz w:val="20"/>
          <w:lang w:val="en-US"/>
        </w:rPr>
        <w:t>);</w:t>
      </w:r>
    </w:p>
    <w:p w14:paraId="6612084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COMMIT</w:t>
      </w:r>
      <w:r w:rsidRPr="00E831DE">
        <w:rPr>
          <w:rFonts w:ascii="Courier New" w:eastAsia="Times New Roman" w:hAnsi="Courier New" w:cs="Courier New"/>
          <w:b/>
          <w:bCs/>
          <w:color w:val="000080"/>
          <w:sz w:val="20"/>
          <w:lang w:val="en-US"/>
        </w:rPr>
        <w:t>;</w:t>
      </w:r>
    </w:p>
    <w:p w14:paraId="5CD3B360"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INSERT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konto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knr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ktnr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regdatum</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saldo</w:t>
      </w:r>
      <w:r w:rsidRPr="00E831DE">
        <w:rPr>
          <w:rFonts w:ascii="Courier New" w:eastAsia="Times New Roman" w:hAnsi="Courier New" w:cs="Courier New"/>
          <w:b/>
          <w:bCs/>
          <w:color w:val="000080"/>
          <w:sz w:val="20"/>
          <w:lang w:val="en-US"/>
        </w:rPr>
        <w:t>)</w:t>
      </w:r>
    </w:p>
    <w:p w14:paraId="40955D31"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SYSDATE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321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0</w:t>
      </w:r>
      <w:r w:rsidRPr="00E831DE">
        <w:rPr>
          <w:rFonts w:ascii="Courier New" w:eastAsia="Times New Roman" w:hAnsi="Courier New" w:cs="Courier New"/>
          <w:b/>
          <w:bCs/>
          <w:color w:val="000080"/>
          <w:sz w:val="20"/>
          <w:lang w:val="en-US"/>
        </w:rPr>
        <w:t>);</w:t>
      </w:r>
    </w:p>
    <w:p w14:paraId="3D24E92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INSERT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konto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knr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ktnr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regdatum</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saldo</w:t>
      </w:r>
      <w:r w:rsidRPr="00E831DE">
        <w:rPr>
          <w:rFonts w:ascii="Courier New" w:eastAsia="Times New Roman" w:hAnsi="Courier New" w:cs="Courier New"/>
          <w:b/>
          <w:bCs/>
          <w:color w:val="000080"/>
          <w:sz w:val="20"/>
          <w:lang w:val="en-US"/>
        </w:rPr>
        <w:t>)</w:t>
      </w:r>
    </w:p>
    <w:p w14:paraId="4C12756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5899</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2</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SYSDATE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2546</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0</w:t>
      </w:r>
      <w:r w:rsidRPr="00E831DE">
        <w:rPr>
          <w:rFonts w:ascii="Courier New" w:eastAsia="Times New Roman" w:hAnsi="Courier New" w:cs="Courier New"/>
          <w:b/>
          <w:bCs/>
          <w:color w:val="000080"/>
          <w:sz w:val="20"/>
          <w:lang w:val="en-US"/>
        </w:rPr>
        <w:t>);</w:t>
      </w:r>
    </w:p>
    <w:p w14:paraId="7B2E0B1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INSERT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konto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knr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ktnr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regdatum</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saldo</w:t>
      </w:r>
      <w:r w:rsidRPr="00E831DE">
        <w:rPr>
          <w:rFonts w:ascii="Courier New" w:eastAsia="Times New Roman" w:hAnsi="Courier New" w:cs="Courier New"/>
          <w:b/>
          <w:bCs/>
          <w:color w:val="000080"/>
          <w:sz w:val="20"/>
          <w:lang w:val="en-US"/>
        </w:rPr>
        <w:t>)</w:t>
      </w:r>
    </w:p>
    <w:p w14:paraId="306D418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5587</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SYSDATE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10</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0</w:t>
      </w:r>
      <w:r w:rsidRPr="00E831DE">
        <w:rPr>
          <w:rFonts w:ascii="Courier New" w:eastAsia="Times New Roman" w:hAnsi="Courier New" w:cs="Courier New"/>
          <w:b/>
          <w:bCs/>
          <w:color w:val="000080"/>
          <w:sz w:val="20"/>
          <w:lang w:val="en-US"/>
        </w:rPr>
        <w:t>);</w:t>
      </w:r>
    </w:p>
    <w:p w14:paraId="6A78E5A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INSERT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konto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knr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ktnr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regdatum</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saldo</w:t>
      </w:r>
      <w:r w:rsidRPr="00E831DE">
        <w:rPr>
          <w:rFonts w:ascii="Courier New" w:eastAsia="Times New Roman" w:hAnsi="Courier New" w:cs="Courier New"/>
          <w:b/>
          <w:bCs/>
          <w:color w:val="000080"/>
          <w:sz w:val="20"/>
          <w:lang w:val="en-US"/>
        </w:rPr>
        <w:t>)</w:t>
      </w:r>
    </w:p>
    <w:p w14:paraId="3B106981"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8896</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SYSDATE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45</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0</w:t>
      </w:r>
      <w:r w:rsidRPr="00E831DE">
        <w:rPr>
          <w:rFonts w:ascii="Courier New" w:eastAsia="Times New Roman" w:hAnsi="Courier New" w:cs="Courier New"/>
          <w:b/>
          <w:bCs/>
          <w:color w:val="000080"/>
          <w:sz w:val="20"/>
          <w:lang w:val="en-US"/>
        </w:rPr>
        <w:t>);</w:t>
      </w:r>
    </w:p>
    <w:p w14:paraId="7FAC482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COMMIT</w:t>
      </w:r>
      <w:r w:rsidRPr="00E831DE">
        <w:rPr>
          <w:rFonts w:ascii="Courier New" w:eastAsia="Times New Roman" w:hAnsi="Courier New" w:cs="Courier New"/>
          <w:b/>
          <w:bCs/>
          <w:color w:val="000080"/>
          <w:sz w:val="20"/>
          <w:lang w:val="en-US"/>
        </w:rPr>
        <w:t>;</w:t>
      </w:r>
    </w:p>
    <w:p w14:paraId="0F5945F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INSERT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kontoägare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pnr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knr</w:t>
      </w:r>
      <w:r w:rsidRPr="00E831DE">
        <w:rPr>
          <w:rFonts w:ascii="Courier New" w:eastAsia="Times New Roman" w:hAnsi="Courier New" w:cs="Courier New"/>
          <w:b/>
          <w:bCs/>
          <w:color w:val="000080"/>
          <w:sz w:val="20"/>
          <w:lang w:val="en-US"/>
        </w:rPr>
        <w:t>)</w:t>
      </w:r>
    </w:p>
    <w:p w14:paraId="6EDE760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p>
    <w:p w14:paraId="67633EE3"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INSERT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kontoägare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pnr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knr</w:t>
      </w:r>
      <w:r w:rsidRPr="00E831DE">
        <w:rPr>
          <w:rFonts w:ascii="Courier New" w:eastAsia="Times New Roman" w:hAnsi="Courier New" w:cs="Courier New"/>
          <w:b/>
          <w:bCs/>
          <w:color w:val="000080"/>
          <w:sz w:val="20"/>
          <w:lang w:val="en-US"/>
        </w:rPr>
        <w:t>)</w:t>
      </w:r>
    </w:p>
    <w:p w14:paraId="657081F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'691124-4478'</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p>
    <w:p w14:paraId="283722C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INSERT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kontoägare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pnr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knr</w:t>
      </w:r>
      <w:r w:rsidRPr="00E831DE">
        <w:rPr>
          <w:rFonts w:ascii="Courier New" w:eastAsia="Times New Roman" w:hAnsi="Courier New" w:cs="Courier New"/>
          <w:b/>
          <w:bCs/>
          <w:color w:val="000080"/>
          <w:sz w:val="20"/>
          <w:lang w:val="en-US"/>
        </w:rPr>
        <w:t>)</w:t>
      </w:r>
    </w:p>
    <w:p w14:paraId="663EB0D1"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5899</w:t>
      </w:r>
      <w:r w:rsidRPr="00E831DE">
        <w:rPr>
          <w:rFonts w:ascii="Courier New" w:eastAsia="Times New Roman" w:hAnsi="Courier New" w:cs="Courier New"/>
          <w:b/>
          <w:bCs/>
          <w:color w:val="000080"/>
          <w:sz w:val="20"/>
          <w:lang w:val="en-US"/>
        </w:rPr>
        <w:t>);</w:t>
      </w:r>
    </w:p>
    <w:p w14:paraId="0E12316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INSERT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kontoägare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pnr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knr</w:t>
      </w:r>
      <w:r w:rsidRPr="00E831DE">
        <w:rPr>
          <w:rFonts w:ascii="Courier New" w:eastAsia="Times New Roman" w:hAnsi="Courier New" w:cs="Courier New"/>
          <w:b/>
          <w:bCs/>
          <w:color w:val="000080"/>
          <w:sz w:val="20"/>
          <w:lang w:val="en-US"/>
        </w:rPr>
        <w:t>)</w:t>
      </w:r>
    </w:p>
    <w:p w14:paraId="6AFEBA7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'691124-4478'</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8896</w:t>
      </w:r>
      <w:r w:rsidRPr="00E831DE">
        <w:rPr>
          <w:rFonts w:ascii="Courier New" w:eastAsia="Times New Roman" w:hAnsi="Courier New" w:cs="Courier New"/>
          <w:b/>
          <w:bCs/>
          <w:color w:val="000080"/>
          <w:sz w:val="20"/>
          <w:lang w:val="en-US"/>
        </w:rPr>
        <w:t>);</w:t>
      </w:r>
    </w:p>
    <w:p w14:paraId="4945982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COMMIT</w:t>
      </w:r>
      <w:r w:rsidRPr="00E831DE">
        <w:rPr>
          <w:rFonts w:ascii="Courier New" w:eastAsia="Times New Roman" w:hAnsi="Courier New" w:cs="Courier New"/>
          <w:b/>
          <w:bCs/>
          <w:color w:val="000080"/>
          <w:sz w:val="20"/>
          <w:lang w:val="en-US"/>
        </w:rPr>
        <w:t>;</w:t>
      </w:r>
    </w:p>
    <w:p w14:paraId="0DEB712E"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58008B6E" w14:textId="67A25F33"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xml:space="preserve">-- </w:t>
      </w:r>
      <w:r>
        <w:rPr>
          <w:rFonts w:ascii="Courier New" w:eastAsia="Times New Roman" w:hAnsi="Courier New" w:cs="Courier New"/>
          <w:color w:val="008000"/>
          <w:sz w:val="20"/>
          <w:lang w:val="en-US"/>
        </w:rPr>
        <w:t>T</w:t>
      </w:r>
      <w:r w:rsidRPr="00E831DE">
        <w:rPr>
          <w:rFonts w:ascii="Courier New" w:eastAsia="Times New Roman" w:hAnsi="Courier New" w:cs="Courier New"/>
          <w:color w:val="008000"/>
          <w:sz w:val="20"/>
          <w:lang w:val="en-US"/>
        </w:rPr>
        <w:t>ester med ---</w:t>
      </w:r>
    </w:p>
    <w:p w14:paraId="27F1D600"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03AB8C1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p>
    <w:p w14:paraId="6729991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kontotyp</w:t>
      </w:r>
      <w:r w:rsidRPr="00E831DE">
        <w:rPr>
          <w:rFonts w:ascii="Courier New" w:eastAsia="Times New Roman" w:hAnsi="Courier New" w:cs="Courier New"/>
          <w:b/>
          <w:bCs/>
          <w:color w:val="000080"/>
          <w:sz w:val="20"/>
          <w:lang w:val="en-US"/>
        </w:rPr>
        <w:t>;</w:t>
      </w:r>
    </w:p>
    <w:p w14:paraId="2B8EFAF7"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273EB14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p>
    <w:p w14:paraId="2B2462B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kontoägare</w:t>
      </w:r>
      <w:r w:rsidRPr="00E831DE">
        <w:rPr>
          <w:rFonts w:ascii="Courier New" w:eastAsia="Times New Roman" w:hAnsi="Courier New" w:cs="Courier New"/>
          <w:b/>
          <w:bCs/>
          <w:color w:val="000080"/>
          <w:sz w:val="20"/>
          <w:lang w:val="en-US"/>
        </w:rPr>
        <w:t>;</w:t>
      </w:r>
    </w:p>
    <w:p w14:paraId="6CC1EE1D"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66D8BC61"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p>
    <w:p w14:paraId="23BFBA2B"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from</w:t>
      </w:r>
      <w:r w:rsidRPr="00E831DE">
        <w:rPr>
          <w:rFonts w:ascii="Courier New" w:eastAsia="Times New Roman" w:hAnsi="Courier New" w:cs="Courier New"/>
          <w:color w:val="000000"/>
          <w:sz w:val="20"/>
        </w:rPr>
        <w:t xml:space="preserve"> konto</w:t>
      </w:r>
      <w:r w:rsidRPr="00E831DE">
        <w:rPr>
          <w:rFonts w:ascii="Courier New" w:eastAsia="Times New Roman" w:hAnsi="Courier New" w:cs="Courier New"/>
          <w:b/>
          <w:bCs/>
          <w:color w:val="000080"/>
          <w:sz w:val="20"/>
        </w:rPr>
        <w:t>;</w:t>
      </w:r>
    </w:p>
    <w:p w14:paraId="0D55D0CD" w14:textId="77777777" w:rsidR="00E831DE" w:rsidRPr="00E831DE" w:rsidRDefault="00E831DE" w:rsidP="00E831DE">
      <w:pPr>
        <w:shd w:val="clear" w:color="auto" w:fill="FFFFFF"/>
        <w:rPr>
          <w:rFonts w:ascii="Courier New" w:eastAsia="Times New Roman" w:hAnsi="Courier New" w:cs="Courier New"/>
          <w:color w:val="000000"/>
          <w:sz w:val="20"/>
        </w:rPr>
      </w:pPr>
    </w:p>
    <w:p w14:paraId="3037FF65"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och även med hjälp av join kan jag testa samtliga tabellerna--</w:t>
      </w:r>
    </w:p>
    <w:p w14:paraId="6F4DA4FF" w14:textId="77777777" w:rsidR="00E831DE" w:rsidRPr="00E831DE" w:rsidRDefault="00E831DE" w:rsidP="00E831DE">
      <w:pPr>
        <w:shd w:val="clear" w:color="auto" w:fill="FFFFFF"/>
        <w:rPr>
          <w:rFonts w:ascii="Courier New" w:eastAsia="Times New Roman" w:hAnsi="Courier New" w:cs="Courier New"/>
          <w:color w:val="000000"/>
          <w:sz w:val="20"/>
        </w:rPr>
      </w:pPr>
    </w:p>
    <w:p w14:paraId="10BFCCA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p>
    <w:p w14:paraId="291A68C0"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bk</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fnamn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 '</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bk</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enamn </w:t>
      </w:r>
      <w:r w:rsidRPr="00E831DE">
        <w:rPr>
          <w:rFonts w:ascii="Courier New" w:eastAsia="Times New Roman" w:hAnsi="Courier New" w:cs="Courier New"/>
          <w:b/>
          <w:bCs/>
          <w:color w:val="0000FF"/>
          <w:sz w:val="20"/>
          <w:lang w:val="en-US"/>
        </w:rPr>
        <w:t>AS</w:t>
      </w:r>
      <w:r w:rsidRPr="00E831DE">
        <w:rPr>
          <w:rFonts w:ascii="Courier New" w:eastAsia="Times New Roman" w:hAnsi="Courier New" w:cs="Courier New"/>
          <w:color w:val="000000"/>
          <w:sz w:val="20"/>
          <w:lang w:val="en-US"/>
        </w:rPr>
        <w:t xml:space="preserve"> namn</w:t>
      </w:r>
      <w:r w:rsidRPr="00E831DE">
        <w:rPr>
          <w:rFonts w:ascii="Courier New" w:eastAsia="Times New Roman" w:hAnsi="Courier New" w:cs="Courier New"/>
          <w:b/>
          <w:bCs/>
          <w:color w:val="000080"/>
          <w:sz w:val="20"/>
          <w:lang w:val="en-US"/>
        </w:rPr>
        <w:t>,</w:t>
      </w:r>
    </w:p>
    <w:p w14:paraId="753157ED"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0000"/>
          <w:sz w:val="20"/>
        </w:rPr>
        <w:t>ka</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pnr</w:t>
      </w:r>
      <w:r w:rsidRPr="00E831DE">
        <w:rPr>
          <w:rFonts w:ascii="Courier New" w:eastAsia="Times New Roman" w:hAnsi="Courier New" w:cs="Courier New"/>
          <w:b/>
          <w:bCs/>
          <w:color w:val="000080"/>
          <w:sz w:val="20"/>
        </w:rPr>
        <w:t>,</w:t>
      </w:r>
    </w:p>
    <w:p w14:paraId="01071890"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k</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knr </w:t>
      </w:r>
      <w:r w:rsidRPr="00E831DE">
        <w:rPr>
          <w:rFonts w:ascii="Courier New" w:eastAsia="Times New Roman" w:hAnsi="Courier New" w:cs="Courier New"/>
          <w:b/>
          <w:bCs/>
          <w:color w:val="0000FF"/>
          <w:sz w:val="20"/>
        </w:rPr>
        <w:t>AS</w:t>
      </w:r>
      <w:r w:rsidRPr="00E831DE">
        <w:rPr>
          <w:rFonts w:ascii="Courier New" w:eastAsia="Times New Roman" w:hAnsi="Courier New" w:cs="Courier New"/>
          <w:color w:val="000000"/>
          <w:sz w:val="20"/>
        </w:rPr>
        <w:t xml:space="preserve"> kontonummer</w:t>
      </w:r>
      <w:r w:rsidRPr="00E831DE">
        <w:rPr>
          <w:rFonts w:ascii="Courier New" w:eastAsia="Times New Roman" w:hAnsi="Courier New" w:cs="Courier New"/>
          <w:b/>
          <w:bCs/>
          <w:color w:val="000080"/>
          <w:sz w:val="20"/>
        </w:rPr>
        <w:t>,</w:t>
      </w:r>
    </w:p>
    <w:p w14:paraId="0845EA5D"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k</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regdatum</w:t>
      </w:r>
      <w:r w:rsidRPr="00E831DE">
        <w:rPr>
          <w:rFonts w:ascii="Courier New" w:eastAsia="Times New Roman" w:hAnsi="Courier New" w:cs="Courier New"/>
          <w:b/>
          <w:bCs/>
          <w:color w:val="000080"/>
          <w:sz w:val="20"/>
        </w:rPr>
        <w:t>,</w:t>
      </w:r>
    </w:p>
    <w:p w14:paraId="7D3C9F0A"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k</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saldo</w:t>
      </w:r>
      <w:r w:rsidRPr="00E831DE">
        <w:rPr>
          <w:rFonts w:ascii="Courier New" w:eastAsia="Times New Roman" w:hAnsi="Courier New" w:cs="Courier New"/>
          <w:b/>
          <w:bCs/>
          <w:color w:val="000080"/>
          <w:sz w:val="20"/>
        </w:rPr>
        <w:t>,</w:t>
      </w:r>
    </w:p>
    <w:p w14:paraId="19AE4340"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kt</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ktnr</w:t>
      </w:r>
      <w:r w:rsidRPr="00E831DE">
        <w:rPr>
          <w:rFonts w:ascii="Courier New" w:eastAsia="Times New Roman" w:hAnsi="Courier New" w:cs="Courier New"/>
          <w:b/>
          <w:bCs/>
          <w:color w:val="000080"/>
          <w:sz w:val="20"/>
        </w:rPr>
        <w:t>,</w:t>
      </w:r>
    </w:p>
    <w:p w14:paraId="4D56ACD1"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kt</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ktnamn</w:t>
      </w:r>
      <w:r w:rsidRPr="00E831DE">
        <w:rPr>
          <w:rFonts w:ascii="Courier New" w:eastAsia="Times New Roman" w:hAnsi="Courier New" w:cs="Courier New"/>
          <w:b/>
          <w:bCs/>
          <w:color w:val="000080"/>
          <w:sz w:val="20"/>
        </w:rPr>
        <w:t>,</w:t>
      </w:r>
    </w:p>
    <w:p w14:paraId="11309B1B"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kt</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ränta</w:t>
      </w:r>
    </w:p>
    <w:p w14:paraId="10BB11BC"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FROM</w:t>
      </w:r>
      <w:r w:rsidRPr="00E831DE">
        <w:rPr>
          <w:rFonts w:ascii="Courier New" w:eastAsia="Times New Roman" w:hAnsi="Courier New" w:cs="Courier New"/>
          <w:color w:val="000000"/>
          <w:sz w:val="20"/>
        </w:rPr>
        <w:t xml:space="preserve"> konto k</w:t>
      </w:r>
    </w:p>
    <w:p w14:paraId="73A4123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LEFT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JOIN</w:t>
      </w:r>
      <w:r w:rsidRPr="00E831DE">
        <w:rPr>
          <w:rFonts w:ascii="Courier New" w:eastAsia="Times New Roman" w:hAnsi="Courier New" w:cs="Courier New"/>
          <w:color w:val="000000"/>
          <w:sz w:val="20"/>
          <w:lang w:val="en-US"/>
        </w:rPr>
        <w:t xml:space="preserve"> kontoägare ka </w:t>
      </w:r>
      <w:r w:rsidRPr="00E831DE">
        <w:rPr>
          <w:rFonts w:ascii="Courier New" w:eastAsia="Times New Roman" w:hAnsi="Courier New" w:cs="Courier New"/>
          <w:b/>
          <w:bCs/>
          <w:color w:val="0000FF"/>
          <w:sz w:val="20"/>
          <w:lang w:val="en-US"/>
        </w:rPr>
        <w:t>ON</w:t>
      </w:r>
      <w:r w:rsidRPr="00E831DE">
        <w:rPr>
          <w:rFonts w:ascii="Courier New" w:eastAsia="Times New Roman" w:hAnsi="Courier New" w:cs="Courier New"/>
          <w:color w:val="000000"/>
          <w:sz w:val="20"/>
          <w:lang w:val="en-US"/>
        </w:rPr>
        <w:t xml:space="preserve"> k</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ka</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knr</w:t>
      </w:r>
    </w:p>
    <w:p w14:paraId="785CB028"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LEFT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JOIN</w:t>
      </w:r>
      <w:r w:rsidRPr="00E831DE">
        <w:rPr>
          <w:rFonts w:ascii="Courier New" w:eastAsia="Times New Roman" w:hAnsi="Courier New" w:cs="Courier New"/>
          <w:color w:val="000000"/>
          <w:sz w:val="20"/>
          <w:lang w:val="en-US"/>
        </w:rPr>
        <w:t xml:space="preserve"> bankkund bk </w:t>
      </w:r>
      <w:r w:rsidRPr="00E831DE">
        <w:rPr>
          <w:rFonts w:ascii="Courier New" w:eastAsia="Times New Roman" w:hAnsi="Courier New" w:cs="Courier New"/>
          <w:b/>
          <w:bCs/>
          <w:color w:val="0000FF"/>
          <w:sz w:val="20"/>
          <w:lang w:val="en-US"/>
        </w:rPr>
        <w:t>ON</w:t>
      </w:r>
      <w:r w:rsidRPr="00E831DE">
        <w:rPr>
          <w:rFonts w:ascii="Courier New" w:eastAsia="Times New Roman" w:hAnsi="Courier New" w:cs="Courier New"/>
          <w:color w:val="000000"/>
          <w:sz w:val="20"/>
          <w:lang w:val="en-US"/>
        </w:rPr>
        <w:t xml:space="preserve"> ka</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pnr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bk</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pnr</w:t>
      </w:r>
    </w:p>
    <w:p w14:paraId="16DEF46E"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JOIN</w:t>
      </w:r>
      <w:r w:rsidRPr="00E831DE">
        <w:rPr>
          <w:rFonts w:ascii="Courier New" w:eastAsia="Times New Roman" w:hAnsi="Courier New" w:cs="Courier New"/>
          <w:color w:val="000000"/>
          <w:sz w:val="20"/>
        </w:rPr>
        <w:t xml:space="preserve"> kontotyp kt </w:t>
      </w:r>
      <w:r w:rsidRPr="00E831DE">
        <w:rPr>
          <w:rFonts w:ascii="Courier New" w:eastAsia="Times New Roman" w:hAnsi="Courier New" w:cs="Courier New"/>
          <w:b/>
          <w:bCs/>
          <w:color w:val="0000FF"/>
          <w:sz w:val="20"/>
        </w:rPr>
        <w:t>ON</w:t>
      </w:r>
      <w:r w:rsidRPr="00E831DE">
        <w:rPr>
          <w:rFonts w:ascii="Courier New" w:eastAsia="Times New Roman" w:hAnsi="Courier New" w:cs="Courier New"/>
          <w:color w:val="000000"/>
          <w:sz w:val="20"/>
        </w:rPr>
        <w:t xml:space="preserve"> k</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ktnr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kt</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ktnr</w:t>
      </w:r>
    </w:p>
    <w:p w14:paraId="0253EA38" w14:textId="77777777" w:rsidR="00E831DE" w:rsidRDefault="00E831DE" w:rsidP="00E831DE">
      <w:pPr>
        <w:shd w:val="clear" w:color="auto" w:fill="FFFFFF"/>
        <w:rPr>
          <w:rFonts w:ascii="Courier New" w:eastAsia="Times New Roman" w:hAnsi="Courier New" w:cs="Courier New"/>
          <w:b/>
          <w:bCs/>
          <w:color w:val="000080"/>
          <w:sz w:val="20"/>
        </w:rPr>
      </w:pPr>
      <w:r w:rsidRPr="00E831DE">
        <w:rPr>
          <w:rFonts w:ascii="Courier New" w:eastAsia="Times New Roman" w:hAnsi="Courier New" w:cs="Courier New"/>
          <w:b/>
          <w:bCs/>
          <w:color w:val="0000FF"/>
          <w:sz w:val="20"/>
        </w:rPr>
        <w:t>ORDER</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BY</w:t>
      </w:r>
      <w:r w:rsidRPr="00E831DE">
        <w:rPr>
          <w:rFonts w:ascii="Courier New" w:eastAsia="Times New Roman" w:hAnsi="Courier New" w:cs="Courier New"/>
          <w:color w:val="000000"/>
          <w:sz w:val="20"/>
        </w:rPr>
        <w:t xml:space="preserve"> k</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knr</w:t>
      </w:r>
      <w:r w:rsidRPr="00E831DE">
        <w:rPr>
          <w:rFonts w:ascii="Courier New" w:eastAsia="Times New Roman" w:hAnsi="Courier New" w:cs="Courier New"/>
          <w:b/>
          <w:bCs/>
          <w:color w:val="000080"/>
          <w:sz w:val="20"/>
        </w:rPr>
        <w:t>;</w:t>
      </w:r>
    </w:p>
    <w:p w14:paraId="1D67333C" w14:textId="77777777" w:rsidR="00E831DE" w:rsidRPr="00E831DE" w:rsidRDefault="00E831DE" w:rsidP="00E831DE">
      <w:pPr>
        <w:shd w:val="clear" w:color="auto" w:fill="FFFFFF"/>
        <w:rPr>
          <w:rFonts w:ascii="Courier New" w:eastAsia="Times New Roman" w:hAnsi="Courier New" w:cs="Courier New"/>
          <w:color w:val="000000"/>
          <w:sz w:val="20"/>
        </w:rPr>
      </w:pPr>
    </w:p>
    <w:p w14:paraId="684D1A0B"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xml:space="preserve">/* Visar alla konton i banken, oavsett om de har en ägare eller inte. </w:t>
      </w:r>
    </w:p>
    <w:p w14:paraId="70ECFE93"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8000"/>
          <w:sz w:val="20"/>
        </w:rPr>
        <w:t>Jag använder LEFT JOIN så att även konton utan ägare fortfarande visas i resultatet.*/</w:t>
      </w:r>
    </w:p>
    <w:p w14:paraId="5EF4A2AE" w14:textId="1AE1A47A" w:rsidR="00E831DE" w:rsidRPr="00E831DE" w:rsidRDefault="00E831DE">
      <w:pPr>
        <w:rPr>
          <w:b/>
        </w:rPr>
      </w:pPr>
      <w:r w:rsidRPr="00E831DE">
        <w:rPr>
          <w:b/>
        </w:rPr>
        <w:br w:type="page"/>
      </w:r>
    </w:p>
    <w:p w14:paraId="315F3F17" w14:textId="77777777" w:rsidR="00E84215" w:rsidRPr="00E831DE" w:rsidRDefault="00E84215" w:rsidP="00C30FE1">
      <w:pPr>
        <w:rPr>
          <w:b/>
        </w:rPr>
      </w:pPr>
    </w:p>
    <w:p w14:paraId="3D44FD52" w14:textId="3BFBB44C" w:rsidR="0048603F" w:rsidRPr="002E5167" w:rsidRDefault="00A75BBB" w:rsidP="00C30FE1">
      <w:pPr>
        <w:rPr>
          <w:b/>
        </w:rPr>
      </w:pPr>
      <w:r w:rsidRPr="002E5167">
        <w:rPr>
          <w:b/>
        </w:rPr>
        <w:t>Uppgift 7</w:t>
      </w:r>
    </w:p>
    <w:p w14:paraId="3D44FD53" w14:textId="77777777" w:rsidR="00A75BBB" w:rsidRDefault="00A75BBB" w:rsidP="00C30FE1">
      <w:r w:rsidRPr="00A75BBB">
        <w:t xml:space="preserve">Skapa en funktion med namnet </w:t>
      </w:r>
      <w:r w:rsidRPr="005B30B8">
        <w:rPr>
          <w:color w:val="0000FF"/>
        </w:rPr>
        <w:t>logga_in</w:t>
      </w:r>
      <w:r>
        <w:t xml:space="preserve">. Denna </w:t>
      </w:r>
      <w:r w:rsidR="00ED151F">
        <w:t xml:space="preserve">skall returnera </w:t>
      </w:r>
      <w:r w:rsidR="00090CC8">
        <w:t>1</w:t>
      </w:r>
      <w:r w:rsidR="00ED151F">
        <w:t xml:space="preserve"> eller</w:t>
      </w:r>
      <w:r w:rsidR="00090CC8">
        <w:t xml:space="preserve"> 0</w:t>
      </w:r>
      <w:r w:rsidR="00ED151F">
        <w:t xml:space="preserve"> beroende av hur det gick. Inloggning sker med att en bankund lämnar sitt personnummer och lösenord, dvs kolumnerna </w:t>
      </w:r>
      <w:r w:rsidR="00ED151F" w:rsidRPr="00872178">
        <w:rPr>
          <w:color w:val="0000FF"/>
        </w:rPr>
        <w:t>pnr</w:t>
      </w:r>
      <w:r w:rsidR="00ED151F">
        <w:t xml:space="preserve"> och </w:t>
      </w:r>
      <w:r w:rsidR="00ED151F" w:rsidRPr="00872178">
        <w:rPr>
          <w:color w:val="0000FF"/>
        </w:rPr>
        <w:t>passwd</w:t>
      </w:r>
      <w:r w:rsidR="00ED151F">
        <w:t xml:space="preserve"> i </w:t>
      </w:r>
      <w:r w:rsidR="005B30B8">
        <w:t>tabellen bankkund</w:t>
      </w:r>
      <w:r w:rsidR="00ED151F">
        <w:t>.</w:t>
      </w:r>
      <w:r w:rsidR="005B30B8">
        <w:t xml:space="preserve"> </w:t>
      </w:r>
      <w:r w:rsidR="005B30B8" w:rsidRPr="00365A88">
        <w:rPr>
          <w:b/>
        </w:rPr>
        <w:t>Test</w:t>
      </w:r>
      <w:r w:rsidR="00365A88" w:rsidRPr="00365A88">
        <w:rPr>
          <w:b/>
        </w:rPr>
        <w:t>a</w:t>
      </w:r>
      <w:r w:rsidR="005B30B8" w:rsidRPr="00365A88">
        <w:rPr>
          <w:b/>
        </w:rPr>
        <w:t xml:space="preserve"> att funktionen fungerar</w:t>
      </w:r>
      <w:r w:rsidR="005B30B8">
        <w:t xml:space="preserve"> genom att göra:</w:t>
      </w:r>
    </w:p>
    <w:p w14:paraId="3D44FD54" w14:textId="77777777" w:rsidR="005B30B8" w:rsidRDefault="005B30B8" w:rsidP="00C30FE1"/>
    <w:p w14:paraId="3D44FD55" w14:textId="3DFE4156" w:rsidR="005B30B8" w:rsidRPr="00925E9B" w:rsidRDefault="005B30B8" w:rsidP="00C30FE1">
      <w:pPr>
        <w:rPr>
          <w:rFonts w:ascii="Courier New" w:hAnsi="Courier New" w:cs="Courier New"/>
          <w:color w:val="0000FF"/>
          <w:sz w:val="18"/>
          <w:szCs w:val="18"/>
        </w:rPr>
      </w:pPr>
      <w:r w:rsidRPr="00925E9B">
        <w:rPr>
          <w:rFonts w:ascii="Courier New" w:hAnsi="Courier New" w:cs="Courier New"/>
          <w:color w:val="0000FF"/>
          <w:sz w:val="18"/>
          <w:szCs w:val="18"/>
        </w:rPr>
        <w:t xml:space="preserve">SELECT </w:t>
      </w:r>
      <w:r w:rsidRPr="00432D3D">
        <w:rPr>
          <w:rFonts w:ascii="Courier New" w:hAnsi="Courier New" w:cs="Courier New"/>
          <w:sz w:val="18"/>
          <w:szCs w:val="18"/>
        </w:rPr>
        <w:t>logga_in</w:t>
      </w:r>
      <w:r w:rsidRPr="00925E9B">
        <w:rPr>
          <w:rFonts w:ascii="Courier New" w:hAnsi="Courier New" w:cs="Courier New"/>
          <w:color w:val="0000FF"/>
          <w:sz w:val="18"/>
          <w:szCs w:val="18"/>
        </w:rPr>
        <w:t>(</w:t>
      </w:r>
      <w:r w:rsidR="00432D3D" w:rsidRPr="00432D3D">
        <w:rPr>
          <w:rFonts w:ascii="Courier New" w:hAnsi="Courier New" w:cs="Courier New"/>
          <w:color w:val="7030A0"/>
          <w:sz w:val="18"/>
          <w:szCs w:val="18"/>
        </w:rPr>
        <w:t>'pnr'</w:t>
      </w:r>
      <w:r w:rsidR="009F66EA" w:rsidRPr="00432D3D">
        <w:rPr>
          <w:rFonts w:ascii="Courier New" w:hAnsi="Courier New" w:cs="Courier New"/>
          <w:sz w:val="18"/>
          <w:szCs w:val="18"/>
        </w:rPr>
        <w:t>,</w:t>
      </w:r>
      <w:r w:rsidR="00432D3D" w:rsidRPr="00432D3D">
        <w:rPr>
          <w:rFonts w:ascii="Courier New" w:hAnsi="Courier New" w:cs="Courier New"/>
          <w:color w:val="7030A0"/>
          <w:sz w:val="18"/>
          <w:szCs w:val="18"/>
        </w:rPr>
        <w:t>'lösenord'</w:t>
      </w:r>
      <w:r w:rsidRPr="00432D3D">
        <w:rPr>
          <w:rFonts w:ascii="Courier New" w:hAnsi="Courier New" w:cs="Courier New"/>
          <w:sz w:val="18"/>
          <w:szCs w:val="18"/>
        </w:rPr>
        <w:t>)</w:t>
      </w:r>
    </w:p>
    <w:p w14:paraId="3D44FD56" w14:textId="77777777" w:rsidR="005B30B8" w:rsidRPr="001B4FB1" w:rsidRDefault="005B30B8" w:rsidP="00C30FE1">
      <w:pPr>
        <w:rPr>
          <w:rFonts w:ascii="Courier New" w:hAnsi="Courier New" w:cs="Courier New"/>
          <w:color w:val="0000FF"/>
          <w:sz w:val="18"/>
          <w:szCs w:val="18"/>
        </w:rPr>
      </w:pPr>
      <w:r w:rsidRPr="001B4FB1">
        <w:rPr>
          <w:rFonts w:ascii="Courier New" w:hAnsi="Courier New" w:cs="Courier New"/>
          <w:color w:val="0000FF"/>
          <w:sz w:val="18"/>
          <w:szCs w:val="18"/>
        </w:rPr>
        <w:t>FROM dual;</w:t>
      </w:r>
    </w:p>
    <w:p w14:paraId="383082AE" w14:textId="77777777" w:rsidR="009F598C" w:rsidRDefault="009F598C" w:rsidP="00C30FE1"/>
    <w:p w14:paraId="61EEC93A" w14:textId="77777777" w:rsidR="009F598C" w:rsidRPr="009F598C" w:rsidRDefault="009F598C" w:rsidP="009F598C">
      <w:pPr>
        <w:rPr>
          <w:color w:val="7030A0"/>
        </w:rPr>
      </w:pPr>
      <w:r w:rsidRPr="009F598C">
        <w:rPr>
          <w:color w:val="7030A0"/>
        </w:rPr>
        <w:t xml:space="preserve">Verifiera att </w:t>
      </w:r>
      <w:r w:rsidRPr="009F598C">
        <w:rPr>
          <w:b/>
          <w:bCs/>
          <w:color w:val="7030A0"/>
        </w:rPr>
        <w:t>logga_in</w:t>
      </w:r>
      <w:r w:rsidRPr="009F598C">
        <w:rPr>
          <w:color w:val="7030A0"/>
        </w:rPr>
        <w:t xml:space="preserve"> ger 1 vid korrekt inloggning, och 0 vid felaktig genom att:</w:t>
      </w:r>
    </w:p>
    <w:p w14:paraId="20AA9AED" w14:textId="77777777" w:rsidR="009F598C" w:rsidRPr="009F598C" w:rsidRDefault="009F598C" w:rsidP="009F598C">
      <w:pPr>
        <w:numPr>
          <w:ilvl w:val="0"/>
          <w:numId w:val="10"/>
        </w:numPr>
        <w:rPr>
          <w:color w:val="7030A0"/>
        </w:rPr>
      </w:pPr>
      <w:r w:rsidRPr="009F598C">
        <w:rPr>
          <w:color w:val="7030A0"/>
        </w:rPr>
        <w:t>Testa med felaktigt lösenord</w:t>
      </w:r>
    </w:p>
    <w:p w14:paraId="4C063C4E" w14:textId="77777777" w:rsidR="009F598C" w:rsidRPr="009F598C" w:rsidRDefault="009F598C" w:rsidP="009F598C">
      <w:pPr>
        <w:numPr>
          <w:ilvl w:val="0"/>
          <w:numId w:val="10"/>
        </w:numPr>
        <w:rPr>
          <w:color w:val="7030A0"/>
        </w:rPr>
      </w:pPr>
      <w:r w:rsidRPr="009F598C">
        <w:rPr>
          <w:color w:val="7030A0"/>
        </w:rPr>
        <w:t>Testa med felaktigt personnummer</w:t>
      </w:r>
    </w:p>
    <w:p w14:paraId="5C1E58DD" w14:textId="514F8002" w:rsidR="009F598C" w:rsidRPr="001B4FB1" w:rsidRDefault="009F598C" w:rsidP="00D329A0">
      <w:pPr>
        <w:numPr>
          <w:ilvl w:val="0"/>
          <w:numId w:val="10"/>
        </w:numPr>
      </w:pPr>
      <w:r w:rsidRPr="00E831DE">
        <w:rPr>
          <w:color w:val="7030A0"/>
        </w:rPr>
        <w:t>Testa med korrekta parametrar</w:t>
      </w:r>
    </w:p>
    <w:p w14:paraId="7A77D967" w14:textId="77777777" w:rsidR="00E84215" w:rsidRDefault="00E84215" w:rsidP="00E84215"/>
    <w:p w14:paraId="62DC3B54" w14:textId="0C2FA8A0" w:rsidR="00E831DE" w:rsidRDefault="00E84215" w:rsidP="00E84215">
      <w:pPr>
        <w:rPr>
          <w:b/>
          <w:sz w:val="26"/>
          <w:szCs w:val="26"/>
        </w:rPr>
      </w:pPr>
      <w:r w:rsidRPr="00E84215">
        <w:rPr>
          <w:b/>
          <w:sz w:val="26"/>
          <w:szCs w:val="26"/>
        </w:rPr>
        <w:t xml:space="preserve">Svar </w:t>
      </w:r>
      <w:r>
        <w:rPr>
          <w:b/>
          <w:sz w:val="26"/>
          <w:szCs w:val="26"/>
        </w:rPr>
        <w:t>7</w:t>
      </w:r>
    </w:p>
    <w:p w14:paraId="733C55CD"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6CB493C1"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CREATE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REPLACE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FUNCTION</w:t>
      </w:r>
      <w:r w:rsidRPr="00E831DE">
        <w:rPr>
          <w:rFonts w:ascii="Courier New" w:eastAsia="Times New Roman" w:hAnsi="Courier New" w:cs="Courier New"/>
          <w:color w:val="000000"/>
          <w:sz w:val="20"/>
          <w:lang w:val="en-US"/>
        </w:rPr>
        <w:t xml:space="preserve"> LOGGA_IN </w:t>
      </w:r>
      <w:r w:rsidRPr="00E831DE">
        <w:rPr>
          <w:rFonts w:ascii="Courier New" w:eastAsia="Times New Roman" w:hAnsi="Courier New" w:cs="Courier New"/>
          <w:b/>
          <w:bCs/>
          <w:color w:val="000080"/>
          <w:sz w:val="20"/>
          <w:lang w:val="en-US"/>
        </w:rPr>
        <w:t>(</w:t>
      </w:r>
    </w:p>
    <w:p w14:paraId="66953DB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P_PNR    </w:t>
      </w:r>
      <w:r w:rsidRPr="00E831DE">
        <w:rPr>
          <w:rFonts w:ascii="Courier New" w:eastAsia="Times New Roman" w:hAnsi="Courier New" w:cs="Courier New"/>
          <w:b/>
          <w:bCs/>
          <w:color w:val="0000FF"/>
          <w:sz w:val="20"/>
          <w:lang w:val="en-US"/>
        </w:rPr>
        <w:t>IN</w:t>
      </w:r>
      <w:r w:rsidRPr="00E831DE">
        <w:rPr>
          <w:rFonts w:ascii="Courier New" w:eastAsia="Times New Roman" w:hAnsi="Courier New" w:cs="Courier New"/>
          <w:color w:val="000000"/>
          <w:sz w:val="20"/>
          <w:lang w:val="en-US"/>
        </w:rPr>
        <w:t xml:space="preserve"> BANKKUND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PNR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TYPE</w:t>
      </w:r>
      <w:r w:rsidRPr="00E831DE">
        <w:rPr>
          <w:rFonts w:ascii="Courier New" w:eastAsia="Times New Roman" w:hAnsi="Courier New" w:cs="Courier New"/>
          <w:b/>
          <w:bCs/>
          <w:color w:val="000080"/>
          <w:sz w:val="20"/>
          <w:lang w:val="en-US"/>
        </w:rPr>
        <w:t>,</w:t>
      </w:r>
    </w:p>
    <w:p w14:paraId="066E416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P_PASSWD </w:t>
      </w:r>
      <w:r w:rsidRPr="00E831DE">
        <w:rPr>
          <w:rFonts w:ascii="Courier New" w:eastAsia="Times New Roman" w:hAnsi="Courier New" w:cs="Courier New"/>
          <w:b/>
          <w:bCs/>
          <w:color w:val="0000FF"/>
          <w:sz w:val="20"/>
          <w:lang w:val="en-US"/>
        </w:rPr>
        <w:t>IN</w:t>
      </w:r>
      <w:r w:rsidRPr="00E831DE">
        <w:rPr>
          <w:rFonts w:ascii="Courier New" w:eastAsia="Times New Roman" w:hAnsi="Courier New" w:cs="Courier New"/>
          <w:color w:val="000000"/>
          <w:sz w:val="20"/>
          <w:lang w:val="en-US"/>
        </w:rPr>
        <w:t xml:space="preserve"> BANKKUND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PASSWD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TYPE</w:t>
      </w:r>
    </w:p>
    <w:p w14:paraId="4ED083D5"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p>
    <w:p w14:paraId="305E53A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RETURN</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0080"/>
          <w:sz w:val="20"/>
          <w:lang w:val="en-US"/>
        </w:rPr>
        <w:t>NUMBER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AS</w:t>
      </w:r>
    </w:p>
    <w:p w14:paraId="2DBCF0C3"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V_PASSWD BANKKUND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PASSWD</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TYPE</w:t>
      </w:r>
      <w:r w:rsidRPr="00E831DE">
        <w:rPr>
          <w:rFonts w:ascii="Courier New" w:eastAsia="Times New Roman" w:hAnsi="Courier New" w:cs="Courier New"/>
          <w:b/>
          <w:bCs/>
          <w:color w:val="000080"/>
          <w:sz w:val="20"/>
          <w:lang w:val="en-US"/>
        </w:rPr>
        <w:t>;</w:t>
      </w:r>
    </w:p>
    <w:p w14:paraId="446D254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BEGIN</w:t>
      </w:r>
    </w:p>
    <w:p w14:paraId="2A3D1195"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SELECT</w:t>
      </w:r>
    </w:p>
    <w:p w14:paraId="03D8385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PASSWD</w:t>
      </w:r>
    </w:p>
    <w:p w14:paraId="18F6A98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V_PASSWD</w:t>
      </w:r>
    </w:p>
    <w:p w14:paraId="49D1F81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p>
    <w:p w14:paraId="172804C5"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BANKKUND</w:t>
      </w:r>
    </w:p>
    <w:p w14:paraId="754BAEB0"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WHERE</w:t>
      </w:r>
    </w:p>
    <w:p w14:paraId="73798DD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PNR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P_PNR</w:t>
      </w:r>
      <w:r w:rsidRPr="00E831DE">
        <w:rPr>
          <w:rFonts w:ascii="Courier New" w:eastAsia="Times New Roman" w:hAnsi="Courier New" w:cs="Courier New"/>
          <w:b/>
          <w:bCs/>
          <w:color w:val="000080"/>
          <w:sz w:val="20"/>
          <w:lang w:val="en-US"/>
        </w:rPr>
        <w:t>;</w:t>
      </w:r>
    </w:p>
    <w:p w14:paraId="1942A31C"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2C78195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IF</w:t>
      </w:r>
      <w:r w:rsidRPr="00E831DE">
        <w:rPr>
          <w:rFonts w:ascii="Courier New" w:eastAsia="Times New Roman" w:hAnsi="Courier New" w:cs="Courier New"/>
          <w:color w:val="000000"/>
          <w:sz w:val="20"/>
          <w:lang w:val="en-US"/>
        </w:rPr>
        <w:t xml:space="preserve"> V_PASSWD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P_PASSWD </w:t>
      </w:r>
      <w:r w:rsidRPr="00E831DE">
        <w:rPr>
          <w:rFonts w:ascii="Courier New" w:eastAsia="Times New Roman" w:hAnsi="Courier New" w:cs="Courier New"/>
          <w:b/>
          <w:bCs/>
          <w:color w:val="0000FF"/>
          <w:sz w:val="20"/>
          <w:lang w:val="en-US"/>
        </w:rPr>
        <w:t>THEN</w:t>
      </w:r>
    </w:p>
    <w:p w14:paraId="167163A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RETURN</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w:t>
      </w:r>
      <w:r w:rsidRPr="00E831DE">
        <w:rPr>
          <w:rFonts w:ascii="Courier New" w:eastAsia="Times New Roman" w:hAnsi="Courier New" w:cs="Courier New"/>
          <w:b/>
          <w:bCs/>
          <w:color w:val="000080"/>
          <w:sz w:val="20"/>
          <w:lang w:val="en-US"/>
        </w:rPr>
        <w:t>;</w:t>
      </w:r>
    </w:p>
    <w:p w14:paraId="17096606"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ELSE</w:t>
      </w:r>
    </w:p>
    <w:p w14:paraId="5E9BB1E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RETURN</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0</w:t>
      </w:r>
      <w:r w:rsidRPr="00E831DE">
        <w:rPr>
          <w:rFonts w:ascii="Courier New" w:eastAsia="Times New Roman" w:hAnsi="Courier New" w:cs="Courier New"/>
          <w:b/>
          <w:bCs/>
          <w:color w:val="000080"/>
          <w:sz w:val="20"/>
          <w:lang w:val="en-US"/>
        </w:rPr>
        <w:t>;</w:t>
      </w:r>
    </w:p>
    <w:p w14:paraId="160577F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IF</w:t>
      </w:r>
      <w:r w:rsidRPr="00E831DE">
        <w:rPr>
          <w:rFonts w:ascii="Courier New" w:eastAsia="Times New Roman" w:hAnsi="Courier New" w:cs="Courier New"/>
          <w:b/>
          <w:bCs/>
          <w:color w:val="000080"/>
          <w:sz w:val="20"/>
          <w:lang w:val="en-US"/>
        </w:rPr>
        <w:t>;</w:t>
      </w:r>
    </w:p>
    <w:p w14:paraId="6AD8E2CC"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END</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p>
    <w:p w14:paraId="1D81ADAA" w14:textId="77777777" w:rsidR="00E831DE" w:rsidRPr="00E831DE" w:rsidRDefault="00E831DE" w:rsidP="00E831DE">
      <w:pPr>
        <w:shd w:val="clear" w:color="auto" w:fill="FFFFFF"/>
        <w:rPr>
          <w:rFonts w:ascii="Courier New" w:eastAsia="Times New Roman" w:hAnsi="Courier New" w:cs="Courier New"/>
          <w:color w:val="000000"/>
          <w:sz w:val="20"/>
        </w:rPr>
      </w:pPr>
    </w:p>
    <w:p w14:paraId="1D823997" w14:textId="25B29952"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8000"/>
          <w:sz w:val="20"/>
        </w:rPr>
        <w:t>-- Testar att funktionen fungerar genom att göra: --</w:t>
      </w:r>
    </w:p>
    <w:p w14:paraId="27E826B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OBJECT_TYPE</w:t>
      </w:r>
    </w:p>
    <w:p w14:paraId="1021A0D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USER_OBJECTS</w:t>
      </w:r>
    </w:p>
    <w:p w14:paraId="7524C6C0"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OBJECT_TYPE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'FUNCTION'</w:t>
      </w:r>
    </w:p>
    <w:p w14:paraId="03EEE8BE" w14:textId="4FB0AF43"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AND</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'LOGGA_IN'</w:t>
      </w:r>
      <w:r w:rsidRPr="00E831DE">
        <w:rPr>
          <w:rFonts w:ascii="Courier New" w:eastAsia="Times New Roman" w:hAnsi="Courier New" w:cs="Courier New"/>
          <w:b/>
          <w:bCs/>
          <w:color w:val="000080"/>
          <w:sz w:val="20"/>
          <w:lang w:val="en-US"/>
        </w:rPr>
        <w:t>;</w:t>
      </w:r>
    </w:p>
    <w:p w14:paraId="26003E18" w14:textId="48407A53"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8000"/>
          <w:sz w:val="20"/>
        </w:rPr>
        <w:t xml:space="preserve">-- och -- </w:t>
      </w:r>
    </w:p>
    <w:p w14:paraId="725AF64F"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-- 1.   Testa med felaktigt lösenord--</w:t>
      </w:r>
    </w:p>
    <w:p w14:paraId="26A81B81"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SELECT</w:t>
      </w:r>
      <w:r w:rsidRPr="00E831DE">
        <w:rPr>
          <w:rFonts w:ascii="Courier New" w:eastAsia="Times New Roman" w:hAnsi="Courier New" w:cs="Courier New"/>
          <w:color w:val="000000"/>
          <w:sz w:val="20"/>
        </w:rPr>
        <w:t xml:space="preserve"> LOGGA_IN</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'540126-1111'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808080"/>
          <w:sz w:val="20"/>
        </w:rPr>
        <w:t>'felaktigtlösenord'</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FROM</w:t>
      </w:r>
      <w:r w:rsidRPr="00E831DE">
        <w:rPr>
          <w:rFonts w:ascii="Courier New" w:eastAsia="Times New Roman" w:hAnsi="Courier New" w:cs="Courier New"/>
          <w:color w:val="000000"/>
          <w:sz w:val="20"/>
        </w:rPr>
        <w:t xml:space="preserve"> dual</w:t>
      </w:r>
      <w:r w:rsidRPr="00E831DE">
        <w:rPr>
          <w:rFonts w:ascii="Courier New" w:eastAsia="Times New Roman" w:hAnsi="Courier New" w:cs="Courier New"/>
          <w:b/>
          <w:bCs/>
          <w:color w:val="000080"/>
          <w:sz w:val="20"/>
        </w:rPr>
        <w:t>;</w:t>
      </w:r>
    </w:p>
    <w:p w14:paraId="1A33DF6F" w14:textId="77777777" w:rsidR="00E831DE" w:rsidRPr="00E831DE" w:rsidRDefault="00E831DE" w:rsidP="00E831DE">
      <w:pPr>
        <w:shd w:val="clear" w:color="auto" w:fill="FFFFFF"/>
        <w:rPr>
          <w:rFonts w:ascii="Courier New" w:eastAsia="Times New Roman" w:hAnsi="Courier New" w:cs="Courier New"/>
          <w:color w:val="000000"/>
          <w:sz w:val="20"/>
        </w:rPr>
      </w:pPr>
    </w:p>
    <w:p w14:paraId="530F684F"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-- 2.   Testa med felaktigt personnummer--</w:t>
      </w:r>
    </w:p>
    <w:p w14:paraId="11218761" w14:textId="77777777" w:rsidR="00E831DE" w:rsidRPr="00276BD0" w:rsidRDefault="00E831DE" w:rsidP="00E831DE">
      <w:pPr>
        <w:shd w:val="clear" w:color="auto" w:fill="FFFFFF"/>
        <w:rPr>
          <w:rFonts w:ascii="Courier New" w:eastAsia="Times New Roman" w:hAnsi="Courier New" w:cs="Courier New"/>
          <w:color w:val="000000"/>
          <w:sz w:val="20"/>
          <w:lang w:val="en-US"/>
        </w:rPr>
      </w:pPr>
      <w:r w:rsidRPr="00276BD0">
        <w:rPr>
          <w:rFonts w:ascii="Courier New" w:eastAsia="Times New Roman" w:hAnsi="Courier New" w:cs="Courier New"/>
          <w:b/>
          <w:bCs/>
          <w:color w:val="0000FF"/>
          <w:sz w:val="20"/>
          <w:lang w:val="en-US"/>
        </w:rPr>
        <w:t>SELECT</w:t>
      </w:r>
      <w:r w:rsidRPr="00276BD0">
        <w:rPr>
          <w:rFonts w:ascii="Courier New" w:eastAsia="Times New Roman" w:hAnsi="Courier New" w:cs="Courier New"/>
          <w:color w:val="000000"/>
          <w:sz w:val="20"/>
          <w:lang w:val="en-US"/>
        </w:rPr>
        <w:t xml:space="preserve"> LOGGA_IN</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808080"/>
          <w:sz w:val="20"/>
          <w:lang w:val="en-US"/>
        </w:rPr>
        <w:t>'540126-1110'</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w:t>
      </w:r>
      <w:r w:rsidRPr="00276BD0">
        <w:rPr>
          <w:rFonts w:ascii="Courier New" w:eastAsia="Times New Roman" w:hAnsi="Courier New" w:cs="Courier New"/>
          <w:color w:val="808080"/>
          <w:sz w:val="20"/>
          <w:lang w:val="en-US"/>
        </w:rPr>
        <w:t>'olle45'</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w:t>
      </w:r>
      <w:r w:rsidRPr="00276BD0">
        <w:rPr>
          <w:rFonts w:ascii="Courier New" w:eastAsia="Times New Roman" w:hAnsi="Courier New" w:cs="Courier New"/>
          <w:b/>
          <w:bCs/>
          <w:color w:val="0000FF"/>
          <w:sz w:val="20"/>
          <w:lang w:val="en-US"/>
        </w:rPr>
        <w:t>FROM</w:t>
      </w:r>
      <w:r w:rsidRPr="00276BD0">
        <w:rPr>
          <w:rFonts w:ascii="Courier New" w:eastAsia="Times New Roman" w:hAnsi="Courier New" w:cs="Courier New"/>
          <w:color w:val="000000"/>
          <w:sz w:val="20"/>
          <w:lang w:val="en-US"/>
        </w:rPr>
        <w:t xml:space="preserve"> dual</w:t>
      </w:r>
      <w:r w:rsidRPr="00276BD0">
        <w:rPr>
          <w:rFonts w:ascii="Courier New" w:eastAsia="Times New Roman" w:hAnsi="Courier New" w:cs="Courier New"/>
          <w:b/>
          <w:bCs/>
          <w:color w:val="000080"/>
          <w:sz w:val="20"/>
          <w:lang w:val="en-US"/>
        </w:rPr>
        <w:t>;</w:t>
      </w:r>
    </w:p>
    <w:p w14:paraId="4E533E33" w14:textId="77777777" w:rsidR="00E831DE" w:rsidRPr="00276BD0" w:rsidRDefault="00E831DE" w:rsidP="00E831DE">
      <w:pPr>
        <w:shd w:val="clear" w:color="auto" w:fill="FFFFFF"/>
        <w:rPr>
          <w:rFonts w:ascii="Courier New" w:eastAsia="Times New Roman" w:hAnsi="Courier New" w:cs="Courier New"/>
          <w:color w:val="000000"/>
          <w:sz w:val="20"/>
          <w:lang w:val="en-US"/>
        </w:rPr>
      </w:pPr>
    </w:p>
    <w:p w14:paraId="6A85F993"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-- 3.   Testa med korrekta parametrar --</w:t>
      </w:r>
    </w:p>
    <w:p w14:paraId="30C46E72" w14:textId="77777777" w:rsidR="00E831DE" w:rsidRPr="00276BD0" w:rsidRDefault="00E831DE" w:rsidP="00E831DE">
      <w:pPr>
        <w:shd w:val="clear" w:color="auto" w:fill="FFFFFF"/>
        <w:rPr>
          <w:rFonts w:ascii="Courier New" w:eastAsia="Times New Roman" w:hAnsi="Courier New" w:cs="Courier New"/>
          <w:color w:val="000000"/>
          <w:sz w:val="20"/>
          <w:lang w:val="en-US"/>
        </w:rPr>
      </w:pPr>
      <w:r w:rsidRPr="00276BD0">
        <w:rPr>
          <w:rFonts w:ascii="Courier New" w:eastAsia="Times New Roman" w:hAnsi="Courier New" w:cs="Courier New"/>
          <w:b/>
          <w:bCs/>
          <w:color w:val="0000FF"/>
          <w:sz w:val="20"/>
          <w:lang w:val="en-US"/>
        </w:rPr>
        <w:t>SELECT</w:t>
      </w:r>
      <w:r w:rsidRPr="00276BD0">
        <w:rPr>
          <w:rFonts w:ascii="Courier New" w:eastAsia="Times New Roman" w:hAnsi="Courier New" w:cs="Courier New"/>
          <w:color w:val="000000"/>
          <w:sz w:val="20"/>
          <w:lang w:val="en-US"/>
        </w:rPr>
        <w:t xml:space="preserve"> LOGGA_IN</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808080"/>
          <w:sz w:val="20"/>
          <w:lang w:val="en-US"/>
        </w:rPr>
        <w:t>'540126-1111'</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w:t>
      </w:r>
      <w:r w:rsidRPr="00276BD0">
        <w:rPr>
          <w:rFonts w:ascii="Courier New" w:eastAsia="Times New Roman" w:hAnsi="Courier New" w:cs="Courier New"/>
          <w:color w:val="808080"/>
          <w:sz w:val="20"/>
          <w:lang w:val="en-US"/>
        </w:rPr>
        <w:t>'olle45'</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w:t>
      </w:r>
      <w:r w:rsidRPr="00276BD0">
        <w:rPr>
          <w:rFonts w:ascii="Courier New" w:eastAsia="Times New Roman" w:hAnsi="Courier New" w:cs="Courier New"/>
          <w:b/>
          <w:bCs/>
          <w:color w:val="0000FF"/>
          <w:sz w:val="20"/>
          <w:lang w:val="en-US"/>
        </w:rPr>
        <w:t>FROM</w:t>
      </w:r>
      <w:r w:rsidRPr="00276BD0">
        <w:rPr>
          <w:rFonts w:ascii="Courier New" w:eastAsia="Times New Roman" w:hAnsi="Courier New" w:cs="Courier New"/>
          <w:color w:val="000000"/>
          <w:sz w:val="20"/>
          <w:lang w:val="en-US"/>
        </w:rPr>
        <w:t xml:space="preserve"> dual</w:t>
      </w:r>
      <w:r w:rsidRPr="00276BD0">
        <w:rPr>
          <w:rFonts w:ascii="Courier New" w:eastAsia="Times New Roman" w:hAnsi="Courier New" w:cs="Courier New"/>
          <w:b/>
          <w:bCs/>
          <w:color w:val="000080"/>
          <w:sz w:val="20"/>
          <w:lang w:val="en-US"/>
        </w:rPr>
        <w:t>;</w:t>
      </w:r>
    </w:p>
    <w:p w14:paraId="3D44FD59" w14:textId="09FAA818" w:rsidR="005B30B8" w:rsidRPr="00365A88" w:rsidRDefault="00E831DE" w:rsidP="00E831DE">
      <w:pPr>
        <w:rPr>
          <w:b/>
        </w:rPr>
      </w:pPr>
      <w:r w:rsidRPr="00276BD0">
        <w:rPr>
          <w:b/>
          <w:sz w:val="26"/>
          <w:szCs w:val="26"/>
          <w:lang w:val="en-US"/>
        </w:rPr>
        <w:br w:type="page"/>
      </w:r>
      <w:r w:rsidR="005B30B8" w:rsidRPr="00365A88">
        <w:rPr>
          <w:b/>
        </w:rPr>
        <w:lastRenderedPageBreak/>
        <w:t>Uppgift 8</w:t>
      </w:r>
    </w:p>
    <w:p w14:paraId="3D44FD5A" w14:textId="77777777" w:rsidR="00365A88" w:rsidRPr="000D61E1" w:rsidRDefault="00365A88" w:rsidP="00C30FE1">
      <w:pPr>
        <w:rPr>
          <w:b/>
        </w:rPr>
      </w:pPr>
      <w:r w:rsidRPr="00365A88">
        <w:t xml:space="preserve">Skapa en funktion med namnet </w:t>
      </w:r>
      <w:r w:rsidRPr="009636CD">
        <w:rPr>
          <w:color w:val="0000FF"/>
        </w:rPr>
        <w:t>get_saldo</w:t>
      </w:r>
      <w:r w:rsidRPr="00365A88">
        <w:t xml:space="preserve">. </w:t>
      </w:r>
      <w:r>
        <w:t>Denna skall returnera aktuellt saldo för det kontonummer (</w:t>
      </w:r>
      <w:r w:rsidRPr="009636CD">
        <w:rPr>
          <w:color w:val="0000FF"/>
        </w:rPr>
        <w:t>knr</w:t>
      </w:r>
      <w:r>
        <w:t>) som skickas in till funktionen</w:t>
      </w:r>
      <w:r w:rsidRPr="00365A88">
        <w:rPr>
          <w:b/>
        </w:rPr>
        <w:t>. Testa att funktionen fungerar!</w:t>
      </w:r>
    </w:p>
    <w:p w14:paraId="3D44FD5B" w14:textId="77777777" w:rsidR="00365A88" w:rsidRDefault="00365A88" w:rsidP="00C30FE1"/>
    <w:p w14:paraId="5629328B" w14:textId="77777777" w:rsidR="00312E30" w:rsidRPr="00312E30" w:rsidRDefault="00312E30" w:rsidP="00312E30">
      <w:pPr>
        <w:rPr>
          <w:color w:val="7030A0"/>
        </w:rPr>
      </w:pPr>
      <w:r w:rsidRPr="00312E30">
        <w:rPr>
          <w:color w:val="7030A0"/>
        </w:rPr>
        <w:t xml:space="preserve">Verifiera att </w:t>
      </w:r>
      <w:r w:rsidRPr="00312E30">
        <w:rPr>
          <w:b/>
          <w:bCs/>
          <w:color w:val="7030A0"/>
        </w:rPr>
        <w:t>get_saldo</w:t>
      </w:r>
      <w:r w:rsidRPr="00312E30">
        <w:rPr>
          <w:color w:val="7030A0"/>
        </w:rPr>
        <w:t xml:space="preserve"> returnerar korrekt saldo genom att:</w:t>
      </w:r>
    </w:p>
    <w:p w14:paraId="0584E59A" w14:textId="77777777" w:rsidR="00312E30" w:rsidRPr="00312E30" w:rsidRDefault="00312E30" w:rsidP="00312E30">
      <w:pPr>
        <w:numPr>
          <w:ilvl w:val="0"/>
          <w:numId w:val="11"/>
        </w:numPr>
        <w:rPr>
          <w:color w:val="7030A0"/>
        </w:rPr>
      </w:pPr>
      <w:r w:rsidRPr="00312E30">
        <w:rPr>
          <w:color w:val="7030A0"/>
        </w:rPr>
        <w:t xml:space="preserve">Verifiera innehållet i tabellen KONTO </w:t>
      </w:r>
    </w:p>
    <w:p w14:paraId="5668F606" w14:textId="77777777" w:rsidR="00312E30" w:rsidRPr="00312E30" w:rsidRDefault="00312E30" w:rsidP="00312E30">
      <w:pPr>
        <w:numPr>
          <w:ilvl w:val="0"/>
          <w:numId w:val="11"/>
        </w:numPr>
        <w:rPr>
          <w:color w:val="7030A0"/>
        </w:rPr>
      </w:pPr>
      <w:r w:rsidRPr="00312E30">
        <w:rPr>
          <w:color w:val="7030A0"/>
        </w:rPr>
        <w:t xml:space="preserve">Testa med korrekt kontonummer </w:t>
      </w:r>
    </w:p>
    <w:p w14:paraId="13B31D0C" w14:textId="77777777" w:rsidR="00312E30" w:rsidRPr="00312E30" w:rsidRDefault="00312E30" w:rsidP="00312E30">
      <w:pPr>
        <w:numPr>
          <w:ilvl w:val="0"/>
          <w:numId w:val="11"/>
        </w:numPr>
        <w:rPr>
          <w:color w:val="7030A0"/>
        </w:rPr>
      </w:pPr>
      <w:r w:rsidRPr="00312E30">
        <w:rPr>
          <w:color w:val="7030A0"/>
        </w:rPr>
        <w:t>Testa med felaktigt kontonummer</w:t>
      </w:r>
    </w:p>
    <w:p w14:paraId="2161CD9A" w14:textId="77777777" w:rsidR="00312E30" w:rsidRDefault="00312E30" w:rsidP="00C30FE1"/>
    <w:p w14:paraId="32735B74" w14:textId="77777777" w:rsidR="00E84215" w:rsidRDefault="00E84215" w:rsidP="00E84215"/>
    <w:p w14:paraId="0E884C08" w14:textId="3E51856B" w:rsidR="00E84215" w:rsidRDefault="00E84215" w:rsidP="00E84215">
      <w:pPr>
        <w:rPr>
          <w:b/>
          <w:sz w:val="26"/>
          <w:szCs w:val="26"/>
        </w:rPr>
      </w:pPr>
      <w:r w:rsidRPr="00E84215">
        <w:rPr>
          <w:b/>
          <w:sz w:val="26"/>
          <w:szCs w:val="26"/>
        </w:rPr>
        <w:t xml:space="preserve">Svar </w:t>
      </w:r>
      <w:r>
        <w:rPr>
          <w:b/>
          <w:sz w:val="26"/>
          <w:szCs w:val="26"/>
        </w:rPr>
        <w:t>8</w:t>
      </w:r>
    </w:p>
    <w:p w14:paraId="42D3ECA0"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57299D9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CREATE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REPLACE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FUNCTION</w:t>
      </w:r>
      <w:r w:rsidRPr="00E831DE">
        <w:rPr>
          <w:rFonts w:ascii="Courier New" w:eastAsia="Times New Roman" w:hAnsi="Courier New" w:cs="Courier New"/>
          <w:color w:val="000000"/>
          <w:sz w:val="20"/>
          <w:lang w:val="en-US"/>
        </w:rPr>
        <w:t xml:space="preserve"> get_saldo </w:t>
      </w:r>
      <w:r w:rsidRPr="00E831DE">
        <w:rPr>
          <w:rFonts w:ascii="Courier New" w:eastAsia="Times New Roman" w:hAnsi="Courier New" w:cs="Courier New"/>
          <w:b/>
          <w:bCs/>
          <w:color w:val="000080"/>
          <w:sz w:val="20"/>
          <w:lang w:val="en-US"/>
        </w:rPr>
        <w:t>(</w:t>
      </w:r>
    </w:p>
    <w:p w14:paraId="728FF0DD"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0000"/>
          <w:sz w:val="20"/>
        </w:rPr>
        <w:t xml:space="preserve">p_knr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konto</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knr</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Inparameter: kontonummer</w:t>
      </w:r>
    </w:p>
    <w:p w14:paraId="171838E9"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p>
    <w:p w14:paraId="174C0868"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RETURN</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800080"/>
          <w:sz w:val="20"/>
        </w:rPr>
        <w:t>NUMBER</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AS</w:t>
      </w:r>
    </w:p>
    <w:p w14:paraId="5AEB3560"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v_saldo konto</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saldo</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Variabel för att lagra saldo</w:t>
      </w:r>
    </w:p>
    <w:p w14:paraId="0C6B9B8A"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BEGIN</w:t>
      </w:r>
    </w:p>
    <w:p w14:paraId="173AB3AF"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Hämta saldo för det givna kontonumret</w:t>
      </w:r>
    </w:p>
    <w:p w14:paraId="420BFD0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saldo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v_saldo</w:t>
      </w:r>
    </w:p>
    <w:p w14:paraId="60F758E0"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w:t>
      </w:r>
    </w:p>
    <w:p w14:paraId="0C1966F7"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p_knr</w:t>
      </w:r>
      <w:r w:rsidRPr="00E831DE">
        <w:rPr>
          <w:rFonts w:ascii="Courier New" w:eastAsia="Times New Roman" w:hAnsi="Courier New" w:cs="Courier New"/>
          <w:b/>
          <w:bCs/>
          <w:color w:val="000080"/>
          <w:sz w:val="20"/>
          <w:lang w:val="en-US"/>
        </w:rPr>
        <w:t>;</w:t>
      </w:r>
    </w:p>
    <w:p w14:paraId="458FC030"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6CCBC97"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lang w:val="en-US"/>
        </w:rPr>
        <w:t>-- Returnera saldo</w:t>
      </w:r>
    </w:p>
    <w:p w14:paraId="676BCDD0"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RETURN</w:t>
      </w:r>
      <w:r w:rsidRPr="00E831DE">
        <w:rPr>
          <w:rFonts w:ascii="Courier New" w:eastAsia="Times New Roman" w:hAnsi="Courier New" w:cs="Courier New"/>
          <w:color w:val="000000"/>
          <w:sz w:val="20"/>
          <w:lang w:val="en-US"/>
        </w:rPr>
        <w:t xml:space="preserve"> v_saldo</w:t>
      </w:r>
      <w:r w:rsidRPr="00E831DE">
        <w:rPr>
          <w:rFonts w:ascii="Courier New" w:eastAsia="Times New Roman" w:hAnsi="Courier New" w:cs="Courier New"/>
          <w:b/>
          <w:bCs/>
          <w:color w:val="000080"/>
          <w:sz w:val="20"/>
          <w:lang w:val="en-US"/>
        </w:rPr>
        <w:t>;</w:t>
      </w:r>
    </w:p>
    <w:p w14:paraId="2DC3800D"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4014443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EXCEPTION</w:t>
      </w:r>
    </w:p>
    <w:p w14:paraId="648AF056"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WHEN</w:t>
      </w:r>
      <w:r w:rsidRPr="00E831DE">
        <w:rPr>
          <w:rFonts w:ascii="Courier New" w:eastAsia="Times New Roman" w:hAnsi="Courier New" w:cs="Courier New"/>
          <w:color w:val="000000"/>
          <w:sz w:val="20"/>
          <w:lang w:val="en-US"/>
        </w:rPr>
        <w:t xml:space="preserve"> NO_DATA_FOUND </w:t>
      </w:r>
      <w:r w:rsidRPr="00E831DE">
        <w:rPr>
          <w:rFonts w:ascii="Courier New" w:eastAsia="Times New Roman" w:hAnsi="Courier New" w:cs="Courier New"/>
          <w:b/>
          <w:bCs/>
          <w:color w:val="0000FF"/>
          <w:sz w:val="20"/>
          <w:lang w:val="en-US"/>
        </w:rPr>
        <w:t>THEN</w:t>
      </w:r>
    </w:p>
    <w:p w14:paraId="41331013"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rPr>
        <w:t>-- Om inget konto med det angivna kontonumret finns</w:t>
      </w:r>
    </w:p>
    <w:p w14:paraId="5EFC73E7"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0000"/>
          <w:sz w:val="20"/>
          <w:lang w:val="en-US"/>
        </w:rPr>
        <w:t>RAISE_APPLICATION_ERROR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-20002</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'Kontonumret finns inte.'</w:t>
      </w:r>
      <w:r w:rsidRPr="00E831DE">
        <w:rPr>
          <w:rFonts w:ascii="Courier New" w:eastAsia="Times New Roman" w:hAnsi="Courier New" w:cs="Courier New"/>
          <w:b/>
          <w:bCs/>
          <w:color w:val="000080"/>
          <w:sz w:val="20"/>
          <w:lang w:val="en-US"/>
        </w:rPr>
        <w:t>);</w:t>
      </w:r>
    </w:p>
    <w:p w14:paraId="15F75E4E"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END</w:t>
      </w:r>
      <w:r w:rsidRPr="00E831DE">
        <w:rPr>
          <w:rFonts w:ascii="Courier New" w:eastAsia="Times New Roman" w:hAnsi="Courier New" w:cs="Courier New"/>
          <w:b/>
          <w:bCs/>
          <w:color w:val="000080"/>
          <w:sz w:val="20"/>
        </w:rPr>
        <w:t>;</w:t>
      </w:r>
    </w:p>
    <w:p w14:paraId="4DE993B4"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80"/>
          <w:sz w:val="20"/>
        </w:rPr>
        <w:t>/</w:t>
      </w:r>
    </w:p>
    <w:p w14:paraId="5930C76D"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test om funktionen finns --</w:t>
      </w:r>
    </w:p>
    <w:p w14:paraId="3F5F8E38"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status</w:t>
      </w:r>
    </w:p>
    <w:p w14:paraId="4FDFCA37"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user_objects</w:t>
      </w:r>
    </w:p>
    <w:p w14:paraId="575D91F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object_type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'FUNCTION'</w:t>
      </w:r>
    </w:p>
    <w:p w14:paraId="3BB4D55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AND</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'GET_SALDO'</w:t>
      </w:r>
      <w:r w:rsidRPr="00E831DE">
        <w:rPr>
          <w:rFonts w:ascii="Courier New" w:eastAsia="Times New Roman" w:hAnsi="Courier New" w:cs="Courier New"/>
          <w:b/>
          <w:bCs/>
          <w:color w:val="000080"/>
          <w:sz w:val="20"/>
          <w:lang w:val="en-US"/>
        </w:rPr>
        <w:t>;</w:t>
      </w:r>
    </w:p>
    <w:p w14:paraId="23686D8D"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783F8DFD"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93725F6"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test om saldo--'</w:t>
      </w:r>
    </w:p>
    <w:p w14:paraId="13B81C5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get_saldo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5899</w:t>
      </w:r>
      <w:r w:rsidRPr="00E831DE">
        <w:rPr>
          <w:rFonts w:ascii="Courier New" w:eastAsia="Times New Roman" w:hAnsi="Courier New" w:cs="Courier New"/>
          <w:b/>
          <w:bCs/>
          <w:color w:val="000080"/>
          <w:sz w:val="20"/>
          <w:lang w:val="en-US"/>
        </w:rPr>
        <w:t>)</w:t>
      </w:r>
    </w:p>
    <w:p w14:paraId="19251F5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dual</w:t>
      </w:r>
    </w:p>
    <w:p w14:paraId="4030E4C3"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2EC4EC99"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varifera med konto table--</w:t>
      </w:r>
    </w:p>
    <w:p w14:paraId="53B588A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w:t>
      </w:r>
      <w:r w:rsidRPr="00E831DE">
        <w:rPr>
          <w:rFonts w:ascii="Courier New" w:eastAsia="Times New Roman" w:hAnsi="Courier New" w:cs="Courier New"/>
          <w:b/>
          <w:bCs/>
          <w:color w:val="000080"/>
          <w:sz w:val="20"/>
          <w:lang w:val="en-US"/>
        </w:rPr>
        <w:t>;</w:t>
      </w:r>
    </w:p>
    <w:p w14:paraId="7648CEDA"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62346D04"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se ett fel-kontonummer--</w:t>
      </w:r>
    </w:p>
    <w:p w14:paraId="10471AFB" w14:textId="77777777" w:rsidR="00E831DE" w:rsidRPr="00276BD0" w:rsidRDefault="00E831DE" w:rsidP="00E831DE">
      <w:pPr>
        <w:shd w:val="clear" w:color="auto" w:fill="FFFFFF"/>
        <w:rPr>
          <w:rFonts w:ascii="Courier New" w:eastAsia="Times New Roman" w:hAnsi="Courier New" w:cs="Courier New"/>
          <w:color w:val="000000"/>
          <w:sz w:val="20"/>
          <w:lang w:val="en-US"/>
        </w:rPr>
      </w:pPr>
      <w:r w:rsidRPr="00276BD0">
        <w:rPr>
          <w:rFonts w:ascii="Courier New" w:eastAsia="Times New Roman" w:hAnsi="Courier New" w:cs="Courier New"/>
          <w:b/>
          <w:bCs/>
          <w:color w:val="0000FF"/>
          <w:sz w:val="20"/>
          <w:lang w:val="en-US"/>
        </w:rPr>
        <w:t>SELECT</w:t>
      </w:r>
      <w:r w:rsidRPr="00276BD0">
        <w:rPr>
          <w:rFonts w:ascii="Courier New" w:eastAsia="Times New Roman" w:hAnsi="Courier New" w:cs="Courier New"/>
          <w:color w:val="000000"/>
          <w:sz w:val="20"/>
          <w:lang w:val="en-US"/>
        </w:rPr>
        <w:t xml:space="preserve"> get_saldo</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FF8000"/>
          <w:sz w:val="20"/>
          <w:lang w:val="en-US"/>
        </w:rPr>
        <w:t>13</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w:t>
      </w:r>
      <w:r w:rsidRPr="00276BD0">
        <w:rPr>
          <w:rFonts w:ascii="Courier New" w:eastAsia="Times New Roman" w:hAnsi="Courier New" w:cs="Courier New"/>
          <w:b/>
          <w:bCs/>
          <w:color w:val="0000FF"/>
          <w:sz w:val="20"/>
          <w:lang w:val="en-US"/>
        </w:rPr>
        <w:t>FROM</w:t>
      </w:r>
      <w:r w:rsidRPr="00276BD0">
        <w:rPr>
          <w:rFonts w:ascii="Courier New" w:eastAsia="Times New Roman" w:hAnsi="Courier New" w:cs="Courier New"/>
          <w:color w:val="000000"/>
          <w:sz w:val="20"/>
          <w:lang w:val="en-US"/>
        </w:rPr>
        <w:t xml:space="preserve"> dual</w:t>
      </w:r>
      <w:r w:rsidRPr="00276BD0">
        <w:rPr>
          <w:rFonts w:ascii="Courier New" w:eastAsia="Times New Roman" w:hAnsi="Courier New" w:cs="Courier New"/>
          <w:b/>
          <w:bCs/>
          <w:color w:val="000080"/>
          <w:sz w:val="20"/>
          <w:lang w:val="en-US"/>
        </w:rPr>
        <w:t>;</w:t>
      </w:r>
    </w:p>
    <w:p w14:paraId="78373C30" w14:textId="77777777" w:rsidR="00E831DE" w:rsidRPr="00276BD0" w:rsidRDefault="00E831DE" w:rsidP="00E84215">
      <w:pPr>
        <w:rPr>
          <w:b/>
          <w:sz w:val="26"/>
          <w:szCs w:val="26"/>
          <w:lang w:val="en-US"/>
        </w:rPr>
      </w:pPr>
    </w:p>
    <w:p w14:paraId="27331998" w14:textId="77777777" w:rsidR="00312E30" w:rsidRPr="00276BD0" w:rsidRDefault="00312E30" w:rsidP="00C30FE1">
      <w:pPr>
        <w:rPr>
          <w:lang w:val="en-US"/>
        </w:rPr>
      </w:pPr>
    </w:p>
    <w:p w14:paraId="0AA4FE08" w14:textId="77777777" w:rsidR="00E831DE" w:rsidRPr="00276BD0" w:rsidRDefault="00E831DE" w:rsidP="00C30FE1">
      <w:pPr>
        <w:rPr>
          <w:lang w:val="en-US"/>
        </w:rPr>
      </w:pPr>
    </w:p>
    <w:p w14:paraId="2D1854DE" w14:textId="77777777" w:rsidR="00E831DE" w:rsidRPr="00276BD0" w:rsidRDefault="00E831DE" w:rsidP="00C30FE1">
      <w:pPr>
        <w:rPr>
          <w:lang w:val="en-US"/>
        </w:rPr>
      </w:pPr>
    </w:p>
    <w:p w14:paraId="3865C1B9" w14:textId="77777777" w:rsidR="00E831DE" w:rsidRPr="00276BD0" w:rsidRDefault="00E831DE" w:rsidP="00C30FE1">
      <w:pPr>
        <w:rPr>
          <w:lang w:val="en-US"/>
        </w:rPr>
      </w:pPr>
    </w:p>
    <w:p w14:paraId="6359010A" w14:textId="77777777" w:rsidR="00E831DE" w:rsidRPr="00276BD0" w:rsidRDefault="00E831DE" w:rsidP="00C30FE1">
      <w:pPr>
        <w:rPr>
          <w:lang w:val="en-US"/>
        </w:rPr>
      </w:pPr>
    </w:p>
    <w:p w14:paraId="3D44FD5C" w14:textId="77777777" w:rsidR="0048603F" w:rsidRPr="00602AB5" w:rsidRDefault="00365A88" w:rsidP="00C30FE1">
      <w:pPr>
        <w:rPr>
          <w:b/>
        </w:rPr>
      </w:pPr>
      <w:r w:rsidRPr="00602AB5">
        <w:rPr>
          <w:b/>
        </w:rPr>
        <w:t>Uppgift 9</w:t>
      </w:r>
    </w:p>
    <w:p w14:paraId="3D44FD5D" w14:textId="2A9A66AC" w:rsidR="0048603F" w:rsidRPr="00602AB5" w:rsidRDefault="00872178" w:rsidP="00C30FE1">
      <w:pPr>
        <w:rPr>
          <w:b/>
        </w:rPr>
      </w:pPr>
      <w:r w:rsidRPr="00365A88">
        <w:t xml:space="preserve">Skapa en funktion med namnet </w:t>
      </w:r>
      <w:r w:rsidRPr="009636CD">
        <w:rPr>
          <w:color w:val="0000FF"/>
        </w:rPr>
        <w:t>get_</w:t>
      </w:r>
      <w:r>
        <w:rPr>
          <w:color w:val="0000FF"/>
        </w:rPr>
        <w:t>behörighet</w:t>
      </w:r>
      <w:r>
        <w:t xml:space="preserve">. Denna tar två inparametrar, </w:t>
      </w:r>
      <w:r w:rsidRPr="00602AB5">
        <w:rPr>
          <w:color w:val="0000FF"/>
        </w:rPr>
        <w:t>pnr</w:t>
      </w:r>
      <w:r>
        <w:t xml:space="preserve"> och </w:t>
      </w:r>
      <w:r w:rsidRPr="00602AB5">
        <w:rPr>
          <w:color w:val="0000FF"/>
        </w:rPr>
        <w:t>knr</w:t>
      </w:r>
      <w:r>
        <w:t>, och returnera</w:t>
      </w:r>
      <w:r w:rsidR="00602AB5">
        <w:t xml:space="preserve">r </w:t>
      </w:r>
      <w:r w:rsidR="00602AB5" w:rsidRPr="00602AB5">
        <w:rPr>
          <w:color w:val="0000FF"/>
        </w:rPr>
        <w:t>1</w:t>
      </w:r>
      <w:r w:rsidR="00602AB5">
        <w:t xml:space="preserve"> (ett) om personen i fråga är ägare till belastningskontot eller </w:t>
      </w:r>
      <w:r w:rsidR="00602AB5" w:rsidRPr="00602AB5">
        <w:rPr>
          <w:color w:val="0000FF"/>
        </w:rPr>
        <w:t>0</w:t>
      </w:r>
      <w:r w:rsidR="00602AB5">
        <w:t xml:space="preserve"> (noll) om personen </w:t>
      </w:r>
      <w:r w:rsidR="00602AB5" w:rsidRPr="00602AB5">
        <w:rPr>
          <w:b/>
        </w:rPr>
        <w:t>inte</w:t>
      </w:r>
      <w:r w:rsidR="00602AB5">
        <w:t xml:space="preserve"> är ägare.</w:t>
      </w:r>
      <w:r w:rsidR="009572A9">
        <w:t xml:space="preserve"> All data som behövs för detta finns i tabellen kontoägare.</w:t>
      </w:r>
      <w:r w:rsidR="00602AB5">
        <w:t xml:space="preserve"> Med belastningskonto avses i denna kontext det konto som det görs uttag ifrån, dvs vid uttag och överföringar. Vid överföringar är belastningskontot kolumnen </w:t>
      </w:r>
      <w:r w:rsidR="00602AB5" w:rsidRPr="00602AB5">
        <w:rPr>
          <w:color w:val="0000FF"/>
        </w:rPr>
        <w:t>från_konto</w:t>
      </w:r>
      <w:r w:rsidR="00602AB5">
        <w:t xml:space="preserve">. </w:t>
      </w:r>
      <w:r w:rsidR="00602AB5" w:rsidRPr="00602AB5">
        <w:rPr>
          <w:b/>
        </w:rPr>
        <w:t>Testa att funktionen fungerar!</w:t>
      </w:r>
    </w:p>
    <w:p w14:paraId="3D44FD5E" w14:textId="77777777" w:rsidR="00602AB5" w:rsidRDefault="00602AB5" w:rsidP="00C30FE1"/>
    <w:p w14:paraId="522EA050" w14:textId="77777777" w:rsidR="00150A08" w:rsidRPr="00150A08" w:rsidRDefault="00150A08" w:rsidP="00150A08">
      <w:pPr>
        <w:rPr>
          <w:color w:val="7030A0"/>
        </w:rPr>
      </w:pPr>
      <w:r w:rsidRPr="00150A08">
        <w:rPr>
          <w:color w:val="7030A0"/>
        </w:rPr>
        <w:t xml:space="preserve">Verifiera att </w:t>
      </w:r>
      <w:r w:rsidRPr="00150A08">
        <w:rPr>
          <w:b/>
          <w:bCs/>
          <w:color w:val="7030A0"/>
        </w:rPr>
        <w:t>get_behörighet</w:t>
      </w:r>
      <w:r w:rsidRPr="00150A08">
        <w:rPr>
          <w:color w:val="7030A0"/>
        </w:rPr>
        <w:t xml:space="preserve"> fungerar genom att:</w:t>
      </w:r>
    </w:p>
    <w:p w14:paraId="61C9098F" w14:textId="2F96E6CB" w:rsidR="00150A08" w:rsidRPr="00150A08" w:rsidRDefault="00150A08" w:rsidP="00150A08">
      <w:pPr>
        <w:numPr>
          <w:ilvl w:val="0"/>
          <w:numId w:val="12"/>
        </w:numPr>
        <w:rPr>
          <w:color w:val="7030A0"/>
        </w:rPr>
      </w:pPr>
      <w:r w:rsidRPr="00150A08">
        <w:rPr>
          <w:color w:val="7030A0"/>
        </w:rPr>
        <w:t>Verifiera innehållet i tabellen KONTO</w:t>
      </w:r>
      <w:r w:rsidR="00940A38">
        <w:rPr>
          <w:color w:val="7030A0"/>
        </w:rPr>
        <w:t>ÄGARE</w:t>
      </w:r>
    </w:p>
    <w:p w14:paraId="78808D62" w14:textId="77777777" w:rsidR="00150A08" w:rsidRPr="00150A08" w:rsidRDefault="00150A08" w:rsidP="00150A08">
      <w:pPr>
        <w:numPr>
          <w:ilvl w:val="0"/>
          <w:numId w:val="12"/>
        </w:numPr>
        <w:rPr>
          <w:color w:val="7030A0"/>
        </w:rPr>
      </w:pPr>
      <w:r w:rsidRPr="00150A08">
        <w:rPr>
          <w:color w:val="7030A0"/>
        </w:rPr>
        <w:t>Testa med fel personnummer</w:t>
      </w:r>
    </w:p>
    <w:p w14:paraId="76BCF204" w14:textId="77777777" w:rsidR="00150A08" w:rsidRPr="00150A08" w:rsidRDefault="00150A08" w:rsidP="00150A08">
      <w:pPr>
        <w:numPr>
          <w:ilvl w:val="0"/>
          <w:numId w:val="12"/>
        </w:numPr>
        <w:rPr>
          <w:color w:val="7030A0"/>
        </w:rPr>
      </w:pPr>
      <w:r w:rsidRPr="00150A08">
        <w:rPr>
          <w:color w:val="7030A0"/>
        </w:rPr>
        <w:t>Testa med fel kontonummer</w:t>
      </w:r>
    </w:p>
    <w:p w14:paraId="499D88C0" w14:textId="77777777" w:rsidR="00150A08" w:rsidRPr="00150A08" w:rsidRDefault="00150A08" w:rsidP="00150A08">
      <w:pPr>
        <w:numPr>
          <w:ilvl w:val="0"/>
          <w:numId w:val="12"/>
        </w:numPr>
        <w:rPr>
          <w:color w:val="7030A0"/>
        </w:rPr>
      </w:pPr>
      <w:r w:rsidRPr="00150A08">
        <w:rPr>
          <w:color w:val="7030A0"/>
        </w:rPr>
        <w:t>Testa med rätt parametrar</w:t>
      </w:r>
    </w:p>
    <w:p w14:paraId="54C805FA" w14:textId="77777777" w:rsidR="00150A08" w:rsidRDefault="00150A08" w:rsidP="00C30FE1"/>
    <w:p w14:paraId="58782D57" w14:textId="77777777" w:rsidR="00E84215" w:rsidRDefault="00E84215" w:rsidP="00E84215"/>
    <w:p w14:paraId="157049C9" w14:textId="0797CCEC" w:rsidR="00E84215" w:rsidRPr="00E84215" w:rsidRDefault="00E84215" w:rsidP="00E84215">
      <w:pPr>
        <w:rPr>
          <w:b/>
          <w:sz w:val="26"/>
          <w:szCs w:val="26"/>
        </w:rPr>
      </w:pPr>
      <w:r w:rsidRPr="00E84215">
        <w:rPr>
          <w:b/>
          <w:sz w:val="26"/>
          <w:szCs w:val="26"/>
        </w:rPr>
        <w:t xml:space="preserve">Svar </w:t>
      </w:r>
      <w:r>
        <w:rPr>
          <w:b/>
          <w:sz w:val="26"/>
          <w:szCs w:val="26"/>
        </w:rPr>
        <w:t>9</w:t>
      </w:r>
    </w:p>
    <w:p w14:paraId="19CBFE7E" w14:textId="77777777" w:rsidR="00E831DE" w:rsidRPr="00E831DE" w:rsidRDefault="00E831DE" w:rsidP="00E831DE">
      <w:pPr>
        <w:shd w:val="clear" w:color="auto" w:fill="FFFFFF"/>
        <w:rPr>
          <w:rFonts w:ascii="Courier New" w:eastAsia="Times New Roman" w:hAnsi="Courier New" w:cs="Courier New"/>
          <w:color w:val="000000"/>
          <w:sz w:val="20"/>
        </w:rPr>
      </w:pPr>
    </w:p>
    <w:p w14:paraId="41EEF15A"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Skapar eller ersätter en funktion som kontrollerar om en viss person (pnr)</w:t>
      </w:r>
    </w:p>
    <w:p w14:paraId="06ADF1C6"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har behörighet till ett visst konto (knr)</w:t>
      </w:r>
    </w:p>
    <w:p w14:paraId="5A20F7DE"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CREATE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REPLACE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FUNCTION</w:t>
      </w:r>
      <w:r w:rsidRPr="00E831DE">
        <w:rPr>
          <w:rFonts w:ascii="Courier New" w:eastAsia="Times New Roman" w:hAnsi="Courier New" w:cs="Courier New"/>
          <w:color w:val="000000"/>
          <w:sz w:val="20"/>
          <w:lang w:val="en-US"/>
        </w:rPr>
        <w:t xml:space="preserve"> get_behörighet </w:t>
      </w:r>
      <w:r w:rsidRPr="00E831DE">
        <w:rPr>
          <w:rFonts w:ascii="Courier New" w:eastAsia="Times New Roman" w:hAnsi="Courier New" w:cs="Courier New"/>
          <w:b/>
          <w:bCs/>
          <w:color w:val="000080"/>
          <w:sz w:val="20"/>
          <w:lang w:val="en-US"/>
        </w:rPr>
        <w:t>(</w:t>
      </w:r>
    </w:p>
    <w:p w14:paraId="3DD1EFAB"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0000"/>
          <w:sz w:val="20"/>
        </w:rPr>
        <w:t xml:space="preserve">f_pnr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bankkund</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pnr</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IN-parameter: personnummer</w:t>
      </w:r>
    </w:p>
    <w:p w14:paraId="39E43BCD"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f_knr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kontoägare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knr</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IN-parameter: kontonummer</w:t>
      </w:r>
    </w:p>
    <w:p w14:paraId="03D708A9"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80"/>
          <w:sz w:val="20"/>
        </w:rPr>
        <w:t>)</w:t>
      </w:r>
    </w:p>
    <w:p w14:paraId="6B73DF0F"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RETURN</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800080"/>
          <w:sz w:val="20"/>
        </w:rPr>
        <w:t>NUMBER</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AS</w:t>
      </w:r>
    </w:p>
    <w:p w14:paraId="57412DF8"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v_pnr  bankkund</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pnr</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Variabel för att lagra resultatet av SELECT-frågan</w:t>
      </w:r>
    </w:p>
    <w:p w14:paraId="7A8D761B"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BEGIN</w:t>
      </w:r>
    </w:p>
    <w:p w14:paraId="1FF8E30B"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Hämtar personnummer från tabellen kontoägare där både pnr och knr matchar</w:t>
      </w:r>
    </w:p>
    <w:p w14:paraId="2A2AF2F1"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pnr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v_pnr </w:t>
      </w:r>
    </w:p>
    <w:p w14:paraId="4CB6C823"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kontoägare </w:t>
      </w:r>
    </w:p>
    <w:p w14:paraId="1B28D696"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pnr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f_pnr </w:t>
      </w:r>
      <w:r w:rsidRPr="00E831DE">
        <w:rPr>
          <w:rFonts w:ascii="Courier New" w:eastAsia="Times New Roman" w:hAnsi="Courier New" w:cs="Courier New"/>
          <w:b/>
          <w:bCs/>
          <w:color w:val="0000FF"/>
          <w:sz w:val="20"/>
          <w:lang w:val="en-US"/>
        </w:rPr>
        <w:t>AND</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f_knr</w:t>
      </w:r>
      <w:r w:rsidRPr="00E831DE">
        <w:rPr>
          <w:rFonts w:ascii="Courier New" w:eastAsia="Times New Roman" w:hAnsi="Courier New" w:cs="Courier New"/>
          <w:b/>
          <w:bCs/>
          <w:color w:val="000080"/>
          <w:sz w:val="20"/>
          <w:lang w:val="en-US"/>
        </w:rPr>
        <w:t>;</w:t>
      </w:r>
    </w:p>
    <w:p w14:paraId="08BCF33D"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53CC2E38"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rPr>
        <w:t>-- Om vi fick ett resultat som matchar personnumret, returnera 1 (behörig)</w:t>
      </w:r>
    </w:p>
    <w:p w14:paraId="5B1609F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IF</w:t>
      </w:r>
      <w:r w:rsidRPr="00E831DE">
        <w:rPr>
          <w:rFonts w:ascii="Courier New" w:eastAsia="Times New Roman" w:hAnsi="Courier New" w:cs="Courier New"/>
          <w:color w:val="000000"/>
          <w:sz w:val="20"/>
          <w:lang w:val="en-US"/>
        </w:rPr>
        <w:t xml:space="preserve"> v_pnr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f_pnr </w:t>
      </w:r>
      <w:r w:rsidRPr="00E831DE">
        <w:rPr>
          <w:rFonts w:ascii="Courier New" w:eastAsia="Times New Roman" w:hAnsi="Courier New" w:cs="Courier New"/>
          <w:b/>
          <w:bCs/>
          <w:color w:val="0000FF"/>
          <w:sz w:val="20"/>
          <w:lang w:val="en-US"/>
        </w:rPr>
        <w:t>THEN</w:t>
      </w:r>
      <w:r w:rsidRPr="00E831DE">
        <w:rPr>
          <w:rFonts w:ascii="Courier New" w:eastAsia="Times New Roman" w:hAnsi="Courier New" w:cs="Courier New"/>
          <w:color w:val="000000"/>
          <w:sz w:val="20"/>
          <w:lang w:val="en-US"/>
        </w:rPr>
        <w:t xml:space="preserve"> </w:t>
      </w:r>
    </w:p>
    <w:p w14:paraId="7789FB1C"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rPr>
        <w:t>RETURN</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w:t>
      </w:r>
      <w:r w:rsidRPr="00E831DE">
        <w:rPr>
          <w:rFonts w:ascii="Courier New" w:eastAsia="Times New Roman" w:hAnsi="Courier New" w:cs="Courier New"/>
          <w:b/>
          <w:bCs/>
          <w:color w:val="000080"/>
          <w:sz w:val="20"/>
        </w:rPr>
        <w:t>;</w:t>
      </w:r>
    </w:p>
    <w:p w14:paraId="037356F7"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ELSE</w:t>
      </w:r>
      <w:r w:rsidRPr="00E831DE">
        <w:rPr>
          <w:rFonts w:ascii="Courier New" w:eastAsia="Times New Roman" w:hAnsi="Courier New" w:cs="Courier New"/>
          <w:color w:val="000000"/>
          <w:sz w:val="20"/>
        </w:rPr>
        <w:t xml:space="preserve"> </w:t>
      </w:r>
    </w:p>
    <w:p w14:paraId="7ADBE385"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Annars returnera 0 (ej behörig)</w:t>
      </w:r>
    </w:p>
    <w:p w14:paraId="60B46272"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RETURN</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0</w:t>
      </w:r>
      <w:r w:rsidRPr="00E831DE">
        <w:rPr>
          <w:rFonts w:ascii="Courier New" w:eastAsia="Times New Roman" w:hAnsi="Courier New" w:cs="Courier New"/>
          <w:b/>
          <w:bCs/>
          <w:color w:val="000080"/>
          <w:sz w:val="20"/>
        </w:rPr>
        <w:t>;</w:t>
      </w:r>
    </w:p>
    <w:p w14:paraId="03319672"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END</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IF</w:t>
      </w:r>
      <w:r w:rsidRPr="00E831DE">
        <w:rPr>
          <w:rFonts w:ascii="Courier New" w:eastAsia="Times New Roman" w:hAnsi="Courier New" w:cs="Courier New"/>
          <w:b/>
          <w:bCs/>
          <w:color w:val="000080"/>
          <w:sz w:val="20"/>
        </w:rPr>
        <w:t>;</w:t>
      </w:r>
    </w:p>
    <w:p w14:paraId="20653D87" w14:textId="77777777" w:rsidR="00E831DE" w:rsidRPr="00E831DE" w:rsidRDefault="00E831DE" w:rsidP="00E831DE">
      <w:pPr>
        <w:shd w:val="clear" w:color="auto" w:fill="FFFFFF"/>
        <w:rPr>
          <w:rFonts w:ascii="Courier New" w:eastAsia="Times New Roman" w:hAnsi="Courier New" w:cs="Courier New"/>
          <w:color w:val="000000"/>
          <w:sz w:val="20"/>
        </w:rPr>
      </w:pPr>
    </w:p>
    <w:p w14:paraId="66F61AAA"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Om SELECT-satsen inte hittar någon rad, hanteras det här:</w:t>
      </w:r>
    </w:p>
    <w:p w14:paraId="0A69EC90"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EXCEPTION</w:t>
      </w:r>
    </w:p>
    <w:p w14:paraId="1CA50D0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WHEN</w:t>
      </w:r>
      <w:r w:rsidRPr="00E831DE">
        <w:rPr>
          <w:rFonts w:ascii="Courier New" w:eastAsia="Times New Roman" w:hAnsi="Courier New" w:cs="Courier New"/>
          <w:color w:val="000000"/>
          <w:sz w:val="20"/>
          <w:lang w:val="en-US"/>
        </w:rPr>
        <w:t xml:space="preserve"> NO_DATA_FOUND </w:t>
      </w:r>
      <w:r w:rsidRPr="00E831DE">
        <w:rPr>
          <w:rFonts w:ascii="Courier New" w:eastAsia="Times New Roman" w:hAnsi="Courier New" w:cs="Courier New"/>
          <w:b/>
          <w:bCs/>
          <w:color w:val="0000FF"/>
          <w:sz w:val="20"/>
          <w:lang w:val="en-US"/>
        </w:rPr>
        <w:t>THEN</w:t>
      </w:r>
    </w:p>
    <w:p w14:paraId="02F0BE27"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rPr>
        <w:t>-- Returnera 0 om ingen matchande rad hittades (ej behörig)</w:t>
      </w:r>
    </w:p>
    <w:p w14:paraId="68BB8906"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RETURN</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0</w:t>
      </w:r>
      <w:r w:rsidRPr="00E831DE">
        <w:rPr>
          <w:rFonts w:ascii="Courier New" w:eastAsia="Times New Roman" w:hAnsi="Courier New" w:cs="Courier New"/>
          <w:b/>
          <w:bCs/>
          <w:color w:val="000080"/>
          <w:sz w:val="20"/>
        </w:rPr>
        <w:t>;</w:t>
      </w:r>
    </w:p>
    <w:p w14:paraId="7D84A77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b/>
          <w:bCs/>
          <w:color w:val="000080"/>
          <w:sz w:val="20"/>
          <w:lang w:val="en-US"/>
        </w:rPr>
        <w:t>;</w:t>
      </w:r>
    </w:p>
    <w:p w14:paraId="651A3E00"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80"/>
          <w:sz w:val="20"/>
          <w:lang w:val="en-US"/>
        </w:rPr>
        <w:t>/</w:t>
      </w:r>
    </w:p>
    <w:p w14:paraId="3AC96CE1"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5C62B646"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lastRenderedPageBreak/>
        <w:t>-- Test och varjfera--</w:t>
      </w:r>
    </w:p>
    <w:p w14:paraId="51F780A8"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status</w:t>
      </w:r>
    </w:p>
    <w:p w14:paraId="1F0F9615"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user_objects</w:t>
      </w:r>
    </w:p>
    <w:p w14:paraId="33FD706E"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object_type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'FUNCTION'</w:t>
      </w:r>
    </w:p>
    <w:p w14:paraId="1CCF0CC5"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AND</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'GET_BEHÖRIGHET'</w:t>
      </w:r>
      <w:r w:rsidRPr="00E831DE">
        <w:rPr>
          <w:rFonts w:ascii="Courier New" w:eastAsia="Times New Roman" w:hAnsi="Courier New" w:cs="Courier New"/>
          <w:b/>
          <w:bCs/>
          <w:color w:val="000080"/>
          <w:sz w:val="20"/>
          <w:lang w:val="en-US"/>
        </w:rPr>
        <w:t>;</w:t>
      </w:r>
    </w:p>
    <w:p w14:paraId="4E29AF1E"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02FEBAA"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SELECT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FROM</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808080"/>
          <w:sz w:val="20"/>
        </w:rPr>
        <w:t>"KONTOÄGARE"</w:t>
      </w:r>
      <w:r w:rsidRPr="00E831DE">
        <w:rPr>
          <w:rFonts w:ascii="Courier New" w:eastAsia="Times New Roman" w:hAnsi="Courier New" w:cs="Courier New"/>
          <w:b/>
          <w:bCs/>
          <w:color w:val="000080"/>
          <w:sz w:val="20"/>
        </w:rPr>
        <w:t>;</w:t>
      </w:r>
    </w:p>
    <w:p w14:paraId="3970A376" w14:textId="77777777" w:rsidR="00E831DE" w:rsidRPr="00E831DE" w:rsidRDefault="00E831DE" w:rsidP="00E831DE">
      <w:pPr>
        <w:shd w:val="clear" w:color="auto" w:fill="FFFFFF"/>
        <w:rPr>
          <w:rFonts w:ascii="Courier New" w:eastAsia="Times New Roman" w:hAnsi="Courier New" w:cs="Courier New"/>
          <w:color w:val="000000"/>
          <w:sz w:val="20"/>
        </w:rPr>
      </w:pPr>
    </w:p>
    <w:p w14:paraId="313BC361"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-- 0, 2.    Testa med fel personnummer--</w:t>
      </w:r>
    </w:p>
    <w:p w14:paraId="5CC32E16"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get_behörighet</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'540126-1113'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AS</w:t>
      </w:r>
      <w:r w:rsidRPr="00E831DE">
        <w:rPr>
          <w:rFonts w:ascii="Courier New" w:eastAsia="Times New Roman" w:hAnsi="Courier New" w:cs="Courier New"/>
          <w:color w:val="000000"/>
          <w:sz w:val="20"/>
          <w:lang w:val="en-US"/>
        </w:rPr>
        <w:t xml:space="preserve"> test_fel_pnr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dual</w:t>
      </w:r>
      <w:r w:rsidRPr="00E831DE">
        <w:rPr>
          <w:rFonts w:ascii="Courier New" w:eastAsia="Times New Roman" w:hAnsi="Courier New" w:cs="Courier New"/>
          <w:b/>
          <w:bCs/>
          <w:color w:val="000080"/>
          <w:sz w:val="20"/>
          <w:lang w:val="en-US"/>
        </w:rPr>
        <w:t>;</w:t>
      </w:r>
    </w:p>
    <w:p w14:paraId="46CBF7A1"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-- 0, 3.    Testa med fel kontonummer--</w:t>
      </w:r>
    </w:p>
    <w:p w14:paraId="19E7BC13" w14:textId="77777777" w:rsidR="00E831DE" w:rsidRPr="00276BD0" w:rsidRDefault="00E831DE" w:rsidP="00E831DE">
      <w:pPr>
        <w:shd w:val="clear" w:color="auto" w:fill="FFFFFF"/>
        <w:rPr>
          <w:rFonts w:ascii="Courier New" w:eastAsia="Times New Roman" w:hAnsi="Courier New" w:cs="Courier New"/>
          <w:color w:val="000000"/>
          <w:sz w:val="20"/>
          <w:lang w:val="en-US"/>
        </w:rPr>
      </w:pPr>
      <w:r w:rsidRPr="00276BD0">
        <w:rPr>
          <w:rFonts w:ascii="Courier New" w:eastAsia="Times New Roman" w:hAnsi="Courier New" w:cs="Courier New"/>
          <w:b/>
          <w:bCs/>
          <w:color w:val="0000FF"/>
          <w:sz w:val="20"/>
          <w:lang w:val="en-US"/>
        </w:rPr>
        <w:t>SELECT</w:t>
      </w:r>
      <w:r w:rsidRPr="00276BD0">
        <w:rPr>
          <w:rFonts w:ascii="Courier New" w:eastAsia="Times New Roman" w:hAnsi="Courier New" w:cs="Courier New"/>
          <w:color w:val="000000"/>
          <w:sz w:val="20"/>
          <w:lang w:val="en-US"/>
        </w:rPr>
        <w:t xml:space="preserve"> get_behörighet</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808080"/>
          <w:sz w:val="20"/>
          <w:lang w:val="en-US"/>
        </w:rPr>
        <w:t>'540126-1111'</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w:t>
      </w:r>
      <w:r w:rsidRPr="00276BD0">
        <w:rPr>
          <w:rFonts w:ascii="Courier New" w:eastAsia="Times New Roman" w:hAnsi="Courier New" w:cs="Courier New"/>
          <w:color w:val="FF8000"/>
          <w:sz w:val="20"/>
          <w:lang w:val="en-US"/>
        </w:rPr>
        <w:t>9999</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w:t>
      </w:r>
      <w:r w:rsidRPr="00276BD0">
        <w:rPr>
          <w:rFonts w:ascii="Courier New" w:eastAsia="Times New Roman" w:hAnsi="Courier New" w:cs="Courier New"/>
          <w:b/>
          <w:bCs/>
          <w:color w:val="0000FF"/>
          <w:sz w:val="20"/>
          <w:lang w:val="en-US"/>
        </w:rPr>
        <w:t>AS</w:t>
      </w:r>
      <w:r w:rsidRPr="00276BD0">
        <w:rPr>
          <w:rFonts w:ascii="Courier New" w:eastAsia="Times New Roman" w:hAnsi="Courier New" w:cs="Courier New"/>
          <w:color w:val="000000"/>
          <w:sz w:val="20"/>
          <w:lang w:val="en-US"/>
        </w:rPr>
        <w:t xml:space="preserve"> test_fel_knr </w:t>
      </w:r>
      <w:r w:rsidRPr="00276BD0">
        <w:rPr>
          <w:rFonts w:ascii="Courier New" w:eastAsia="Times New Roman" w:hAnsi="Courier New" w:cs="Courier New"/>
          <w:b/>
          <w:bCs/>
          <w:color w:val="0000FF"/>
          <w:sz w:val="20"/>
          <w:lang w:val="en-US"/>
        </w:rPr>
        <w:t>FROM</w:t>
      </w:r>
      <w:r w:rsidRPr="00276BD0">
        <w:rPr>
          <w:rFonts w:ascii="Courier New" w:eastAsia="Times New Roman" w:hAnsi="Courier New" w:cs="Courier New"/>
          <w:color w:val="000000"/>
          <w:sz w:val="20"/>
          <w:lang w:val="en-US"/>
        </w:rPr>
        <w:t xml:space="preserve"> dual</w:t>
      </w:r>
      <w:r w:rsidRPr="00276BD0">
        <w:rPr>
          <w:rFonts w:ascii="Courier New" w:eastAsia="Times New Roman" w:hAnsi="Courier New" w:cs="Courier New"/>
          <w:b/>
          <w:bCs/>
          <w:color w:val="000080"/>
          <w:sz w:val="20"/>
          <w:lang w:val="en-US"/>
        </w:rPr>
        <w:t>;</w:t>
      </w:r>
    </w:p>
    <w:p w14:paraId="6A26DD8C"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--1, 4. Testa med rätt parametrar--</w:t>
      </w:r>
    </w:p>
    <w:p w14:paraId="700E29FC" w14:textId="77777777" w:rsidR="00E831DE" w:rsidRPr="00276BD0" w:rsidRDefault="00E831DE" w:rsidP="00E831DE">
      <w:pPr>
        <w:shd w:val="clear" w:color="auto" w:fill="FFFFFF"/>
        <w:rPr>
          <w:rFonts w:ascii="Courier New" w:eastAsia="Times New Roman" w:hAnsi="Courier New" w:cs="Courier New"/>
          <w:color w:val="000000"/>
          <w:sz w:val="20"/>
          <w:lang w:val="en-US"/>
        </w:rPr>
      </w:pPr>
      <w:r w:rsidRPr="00276BD0">
        <w:rPr>
          <w:rFonts w:ascii="Courier New" w:eastAsia="Times New Roman" w:hAnsi="Courier New" w:cs="Courier New"/>
          <w:b/>
          <w:bCs/>
          <w:color w:val="0000FF"/>
          <w:sz w:val="20"/>
          <w:lang w:val="en-US"/>
        </w:rPr>
        <w:t>SELECT</w:t>
      </w:r>
      <w:r w:rsidRPr="00276BD0">
        <w:rPr>
          <w:rFonts w:ascii="Courier New" w:eastAsia="Times New Roman" w:hAnsi="Courier New" w:cs="Courier New"/>
          <w:color w:val="000000"/>
          <w:sz w:val="20"/>
          <w:lang w:val="en-US"/>
        </w:rPr>
        <w:t xml:space="preserve"> get_behörighet</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808080"/>
          <w:sz w:val="20"/>
          <w:lang w:val="en-US"/>
        </w:rPr>
        <w:t>'540126-1111'</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w:t>
      </w:r>
      <w:r w:rsidRPr="00276BD0">
        <w:rPr>
          <w:rFonts w:ascii="Courier New" w:eastAsia="Times New Roman" w:hAnsi="Courier New" w:cs="Courier New"/>
          <w:color w:val="FF8000"/>
          <w:sz w:val="20"/>
          <w:lang w:val="en-US"/>
        </w:rPr>
        <w:t>123</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w:t>
      </w:r>
      <w:r w:rsidRPr="00276BD0">
        <w:rPr>
          <w:rFonts w:ascii="Courier New" w:eastAsia="Times New Roman" w:hAnsi="Courier New" w:cs="Courier New"/>
          <w:b/>
          <w:bCs/>
          <w:color w:val="0000FF"/>
          <w:sz w:val="20"/>
          <w:lang w:val="en-US"/>
        </w:rPr>
        <w:t>AS</w:t>
      </w:r>
      <w:r w:rsidRPr="00276BD0">
        <w:rPr>
          <w:rFonts w:ascii="Courier New" w:eastAsia="Times New Roman" w:hAnsi="Courier New" w:cs="Courier New"/>
          <w:color w:val="000000"/>
          <w:sz w:val="20"/>
          <w:lang w:val="en-US"/>
        </w:rPr>
        <w:t xml:space="preserve"> test_korrekt </w:t>
      </w:r>
      <w:r w:rsidRPr="00276BD0">
        <w:rPr>
          <w:rFonts w:ascii="Courier New" w:eastAsia="Times New Roman" w:hAnsi="Courier New" w:cs="Courier New"/>
          <w:b/>
          <w:bCs/>
          <w:color w:val="0000FF"/>
          <w:sz w:val="20"/>
          <w:lang w:val="en-US"/>
        </w:rPr>
        <w:t>FROM</w:t>
      </w:r>
      <w:r w:rsidRPr="00276BD0">
        <w:rPr>
          <w:rFonts w:ascii="Courier New" w:eastAsia="Times New Roman" w:hAnsi="Courier New" w:cs="Courier New"/>
          <w:color w:val="000000"/>
          <w:sz w:val="20"/>
          <w:lang w:val="en-US"/>
        </w:rPr>
        <w:t xml:space="preserve"> dual</w:t>
      </w:r>
      <w:r w:rsidRPr="00276BD0">
        <w:rPr>
          <w:rFonts w:ascii="Courier New" w:eastAsia="Times New Roman" w:hAnsi="Courier New" w:cs="Courier New"/>
          <w:b/>
          <w:bCs/>
          <w:color w:val="000080"/>
          <w:sz w:val="20"/>
          <w:lang w:val="en-US"/>
        </w:rPr>
        <w:t>;</w:t>
      </w:r>
    </w:p>
    <w:p w14:paraId="6A6D987D" w14:textId="77777777" w:rsidR="00E831DE" w:rsidRPr="00276BD0" w:rsidRDefault="00E831DE" w:rsidP="00E831DE">
      <w:pPr>
        <w:shd w:val="clear" w:color="auto" w:fill="FFFFFF"/>
        <w:rPr>
          <w:rFonts w:ascii="Courier New" w:eastAsia="Times New Roman" w:hAnsi="Courier New" w:cs="Courier New"/>
          <w:color w:val="000000"/>
          <w:sz w:val="20"/>
          <w:lang w:val="en-US"/>
        </w:rPr>
      </w:pPr>
    </w:p>
    <w:p w14:paraId="6187B9FA" w14:textId="77777777" w:rsidR="00E831DE" w:rsidRPr="00276BD0" w:rsidRDefault="00E831DE" w:rsidP="00C30FE1">
      <w:pPr>
        <w:rPr>
          <w:b/>
          <w:lang w:val="en-US"/>
        </w:rPr>
      </w:pPr>
    </w:p>
    <w:p w14:paraId="3D44FD5F" w14:textId="20BF2F56" w:rsidR="00602AB5" w:rsidRPr="00334703" w:rsidRDefault="00602AB5" w:rsidP="00C30FE1">
      <w:pPr>
        <w:rPr>
          <w:b/>
        </w:rPr>
      </w:pPr>
      <w:r w:rsidRPr="00334703">
        <w:rPr>
          <w:b/>
        </w:rPr>
        <w:t>Uppgift 10</w:t>
      </w:r>
    </w:p>
    <w:p w14:paraId="3D44FD60" w14:textId="77777777" w:rsidR="00602AB5" w:rsidRDefault="00334703" w:rsidP="00C30FE1">
      <w:r>
        <w:t xml:space="preserve">Skapa en trigger med namnet </w:t>
      </w:r>
      <w:r w:rsidRPr="00334703">
        <w:rPr>
          <w:color w:val="0000FF"/>
        </w:rPr>
        <w:t>aifer_insättning</w:t>
      </w:r>
      <w:r>
        <w:t xml:space="preserve">. </w:t>
      </w:r>
      <w:r w:rsidR="00982B7B">
        <w:t xml:space="preserve">Denna trigger skall se till att saldot blir rätt efter insättning på ett visst konto. Trigger skall starta </w:t>
      </w:r>
      <w:r w:rsidR="00982B7B" w:rsidRPr="00F32CE6">
        <w:rPr>
          <w:b/>
        </w:rPr>
        <w:t>efter</w:t>
      </w:r>
      <w:r w:rsidR="00982B7B">
        <w:t xml:space="preserve"> </w:t>
      </w:r>
      <w:r w:rsidR="00982B7B" w:rsidRPr="00F32CE6">
        <w:rPr>
          <w:color w:val="0000FF"/>
        </w:rPr>
        <w:t>insert</w:t>
      </w:r>
      <w:r w:rsidR="00982B7B">
        <w:t xml:space="preserve"> på tabellen </w:t>
      </w:r>
      <w:r w:rsidR="00982B7B" w:rsidRPr="00F32CE6">
        <w:rPr>
          <w:color w:val="0000FF"/>
        </w:rPr>
        <w:t>insättning</w:t>
      </w:r>
      <w:r w:rsidR="00982B7B">
        <w:t>.</w:t>
      </w:r>
    </w:p>
    <w:p w14:paraId="3D44FD61" w14:textId="77777777" w:rsidR="00982B7B" w:rsidRDefault="00982B7B" w:rsidP="00C30FE1"/>
    <w:p w14:paraId="6AB28D12" w14:textId="77777777" w:rsidR="00E84215" w:rsidRDefault="00E84215" w:rsidP="00E84215"/>
    <w:p w14:paraId="5C5D4573" w14:textId="311F4D84" w:rsidR="00E84215" w:rsidRDefault="00E84215" w:rsidP="00E84215">
      <w:pPr>
        <w:rPr>
          <w:b/>
          <w:sz w:val="26"/>
          <w:szCs w:val="26"/>
        </w:rPr>
      </w:pPr>
      <w:r w:rsidRPr="00E84215">
        <w:rPr>
          <w:b/>
          <w:sz w:val="26"/>
          <w:szCs w:val="26"/>
        </w:rPr>
        <w:t xml:space="preserve">Svar </w:t>
      </w:r>
      <w:r>
        <w:rPr>
          <w:b/>
          <w:sz w:val="26"/>
          <w:szCs w:val="26"/>
        </w:rPr>
        <w:t>10</w:t>
      </w:r>
    </w:p>
    <w:p w14:paraId="7372D39C" w14:textId="77777777" w:rsidR="00E831DE" w:rsidRDefault="00E831DE" w:rsidP="00E831DE">
      <w:pPr>
        <w:shd w:val="clear" w:color="auto" w:fill="FFFFFF"/>
        <w:rPr>
          <w:rFonts w:ascii="Courier New" w:eastAsia="Times New Roman" w:hAnsi="Courier New" w:cs="Courier New"/>
          <w:color w:val="008000"/>
          <w:sz w:val="20"/>
        </w:rPr>
      </w:pPr>
    </w:p>
    <w:p w14:paraId="5297C589" w14:textId="2E685432"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Skapa eller ersätt triggern som uppdaterar saldot efter en insättning</w:t>
      </w:r>
    </w:p>
    <w:p w14:paraId="238201B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CREATE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REPLACE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TRIGGER</w:t>
      </w:r>
      <w:r w:rsidRPr="00E831DE">
        <w:rPr>
          <w:rFonts w:ascii="Courier New" w:eastAsia="Times New Roman" w:hAnsi="Courier New" w:cs="Courier New"/>
          <w:color w:val="000000"/>
          <w:sz w:val="20"/>
          <w:lang w:val="en-US"/>
        </w:rPr>
        <w:t xml:space="preserve"> aifer_insättning</w:t>
      </w:r>
    </w:p>
    <w:p w14:paraId="4D89C238"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b/>
          <w:bCs/>
          <w:color w:val="0000FF"/>
          <w:sz w:val="20"/>
        </w:rPr>
        <w:t>AFTER</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ON</w:t>
      </w:r>
      <w:r w:rsidRPr="00E831DE">
        <w:rPr>
          <w:rFonts w:ascii="Courier New" w:eastAsia="Times New Roman" w:hAnsi="Courier New" w:cs="Courier New"/>
          <w:color w:val="000000"/>
          <w:sz w:val="20"/>
        </w:rPr>
        <w:t xml:space="preserve"> insättning   </w:t>
      </w:r>
      <w:r w:rsidRPr="00E831DE">
        <w:rPr>
          <w:rFonts w:ascii="Courier New" w:eastAsia="Times New Roman" w:hAnsi="Courier New" w:cs="Courier New"/>
          <w:color w:val="008000"/>
          <w:sz w:val="20"/>
        </w:rPr>
        <w:t>-- Triggern aktiveras efter varje insättning i tabellen "insättning"</w:t>
      </w:r>
    </w:p>
    <w:p w14:paraId="38ECC346"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b/>
          <w:bCs/>
          <w:color w:val="0000FF"/>
          <w:sz w:val="20"/>
        </w:rPr>
        <w:t>FOR</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EACH</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ROW</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Triggern körs för varje ny rad som läggs till i tabellen "insättning"</w:t>
      </w:r>
    </w:p>
    <w:p w14:paraId="6E0C219A"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BEGIN</w:t>
      </w:r>
    </w:p>
    <w:p w14:paraId="62721498"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Kontrollera om beloppet inte är NULL och konto finns</w:t>
      </w:r>
    </w:p>
    <w:p w14:paraId="4D8CEA9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IF</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NEW</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belopp </w:t>
      </w:r>
      <w:r w:rsidRPr="00E831DE">
        <w:rPr>
          <w:rFonts w:ascii="Courier New" w:eastAsia="Times New Roman" w:hAnsi="Courier New" w:cs="Courier New"/>
          <w:b/>
          <w:bCs/>
          <w:color w:val="0000FF"/>
          <w:sz w:val="20"/>
          <w:lang w:val="en-US"/>
        </w:rPr>
        <w:t>IS</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NOT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NULL</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AND</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NEW</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knr </w:t>
      </w:r>
      <w:r w:rsidRPr="00E831DE">
        <w:rPr>
          <w:rFonts w:ascii="Courier New" w:eastAsia="Times New Roman" w:hAnsi="Courier New" w:cs="Courier New"/>
          <w:b/>
          <w:bCs/>
          <w:color w:val="0000FF"/>
          <w:sz w:val="20"/>
          <w:lang w:val="en-US"/>
        </w:rPr>
        <w:t>IS</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NOT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NULL</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THEN</w:t>
      </w:r>
    </w:p>
    <w:p w14:paraId="3210F88D"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rPr>
        <w:t>-- Uppdaterar saldot i tabellen konto baserat på insättningen</w:t>
      </w:r>
    </w:p>
    <w:p w14:paraId="501C148F"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UPDATE</w:t>
      </w:r>
      <w:r w:rsidRPr="00E831DE">
        <w:rPr>
          <w:rFonts w:ascii="Courier New" w:eastAsia="Times New Roman" w:hAnsi="Courier New" w:cs="Courier New"/>
          <w:color w:val="000000"/>
          <w:sz w:val="20"/>
        </w:rPr>
        <w:t xml:space="preserve"> konto</w:t>
      </w:r>
    </w:p>
    <w:p w14:paraId="604D9BE5"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SET</w:t>
      </w:r>
      <w:r w:rsidRPr="00E831DE">
        <w:rPr>
          <w:rFonts w:ascii="Courier New" w:eastAsia="Times New Roman" w:hAnsi="Courier New" w:cs="Courier New"/>
          <w:color w:val="000000"/>
          <w:sz w:val="20"/>
        </w:rPr>
        <w:t xml:space="preserve"> saldo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saldo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NEW</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belopp  </w:t>
      </w:r>
      <w:r w:rsidRPr="00E831DE">
        <w:rPr>
          <w:rFonts w:ascii="Courier New" w:eastAsia="Times New Roman" w:hAnsi="Courier New" w:cs="Courier New"/>
          <w:color w:val="008000"/>
          <w:sz w:val="20"/>
        </w:rPr>
        <w:t>-- Lägg till det nya beloppet som just har satts in på kontot</w:t>
      </w:r>
    </w:p>
    <w:p w14:paraId="1C629A41"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WHERE</w:t>
      </w:r>
      <w:r w:rsidRPr="00E831DE">
        <w:rPr>
          <w:rFonts w:ascii="Courier New" w:eastAsia="Times New Roman" w:hAnsi="Courier New" w:cs="Courier New"/>
          <w:color w:val="000000"/>
          <w:sz w:val="20"/>
        </w:rPr>
        <w:t xml:space="preserve"> knr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NEW</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Matchar kontonumret från den insatta raden (insättning) med tabellen "konto"</w:t>
      </w:r>
    </w:p>
    <w:p w14:paraId="0DC45EF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IF</w:t>
      </w:r>
      <w:r w:rsidRPr="00E831DE">
        <w:rPr>
          <w:rFonts w:ascii="Courier New" w:eastAsia="Times New Roman" w:hAnsi="Courier New" w:cs="Courier New"/>
          <w:b/>
          <w:bCs/>
          <w:color w:val="000080"/>
          <w:sz w:val="20"/>
          <w:lang w:val="en-US"/>
        </w:rPr>
        <w:t>;</w:t>
      </w:r>
    </w:p>
    <w:p w14:paraId="417C222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b/>
          <w:bCs/>
          <w:color w:val="000080"/>
          <w:sz w:val="20"/>
          <w:lang w:val="en-US"/>
        </w:rPr>
        <w:t>;</w:t>
      </w:r>
    </w:p>
    <w:p w14:paraId="523694F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80"/>
          <w:sz w:val="20"/>
          <w:lang w:val="en-US"/>
        </w:rPr>
        <w:t>/</w:t>
      </w:r>
    </w:p>
    <w:p w14:paraId="12FCE7E6"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72011CFE"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Test/verifierring --</w:t>
      </w:r>
    </w:p>
    <w:p w14:paraId="2FC240A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p>
    <w:p w14:paraId="4A37DED3"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user_triggers</w:t>
      </w:r>
    </w:p>
    <w:p w14:paraId="5C6C246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trigger_name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'AIFER_INSÄTTNING'</w:t>
      </w:r>
      <w:r w:rsidRPr="00E831DE">
        <w:rPr>
          <w:rFonts w:ascii="Courier New" w:eastAsia="Times New Roman" w:hAnsi="Courier New" w:cs="Courier New"/>
          <w:b/>
          <w:bCs/>
          <w:color w:val="000080"/>
          <w:sz w:val="20"/>
          <w:lang w:val="en-US"/>
        </w:rPr>
        <w:t>;</w:t>
      </w:r>
    </w:p>
    <w:p w14:paraId="3BBDAF3B"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76F8312A"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2A830415"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inget saldo--</w:t>
      </w:r>
    </w:p>
    <w:p w14:paraId="7F405BC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w:t>
      </w:r>
      <w:r w:rsidRPr="00E831DE">
        <w:rPr>
          <w:rFonts w:ascii="Courier New" w:eastAsia="Times New Roman" w:hAnsi="Courier New" w:cs="Courier New"/>
          <w:b/>
          <w:bCs/>
          <w:color w:val="000080"/>
          <w:sz w:val="20"/>
          <w:lang w:val="en-US"/>
        </w:rPr>
        <w:t>;</w:t>
      </w:r>
    </w:p>
    <w:p w14:paraId="630E3D21"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44C18CB"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insert saldo--</w:t>
      </w:r>
    </w:p>
    <w:p w14:paraId="665FFC9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lastRenderedPageBreak/>
        <w:t>INSERT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insättning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pnr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knr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belopp</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datum</w:t>
      </w:r>
      <w:r w:rsidRPr="00E831DE">
        <w:rPr>
          <w:rFonts w:ascii="Courier New" w:eastAsia="Times New Roman" w:hAnsi="Courier New" w:cs="Courier New"/>
          <w:b/>
          <w:bCs/>
          <w:color w:val="000080"/>
          <w:sz w:val="20"/>
          <w:lang w:val="en-US"/>
        </w:rPr>
        <w:t>)</w:t>
      </w:r>
    </w:p>
    <w:p w14:paraId="0B6AD6D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2500</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SYSDATE</w:t>
      </w:r>
      <w:r w:rsidRPr="00E831DE">
        <w:rPr>
          <w:rFonts w:ascii="Courier New" w:eastAsia="Times New Roman" w:hAnsi="Courier New" w:cs="Courier New"/>
          <w:b/>
          <w:bCs/>
          <w:color w:val="000080"/>
          <w:sz w:val="20"/>
          <w:lang w:val="en-US"/>
        </w:rPr>
        <w:t>);</w:t>
      </w:r>
    </w:p>
    <w:p w14:paraId="1CC10512"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3EC4CE5"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ny saldo--</w:t>
      </w:r>
    </w:p>
    <w:p w14:paraId="0B4EC05E"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SELECT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from</w:t>
      </w:r>
      <w:r w:rsidRPr="00E831DE">
        <w:rPr>
          <w:rFonts w:ascii="Courier New" w:eastAsia="Times New Roman" w:hAnsi="Courier New" w:cs="Courier New"/>
          <w:color w:val="000000"/>
          <w:sz w:val="20"/>
        </w:rPr>
        <w:t xml:space="preserve"> konto</w:t>
      </w:r>
      <w:r w:rsidRPr="00E831DE">
        <w:rPr>
          <w:rFonts w:ascii="Courier New" w:eastAsia="Times New Roman" w:hAnsi="Courier New" w:cs="Courier New"/>
          <w:b/>
          <w:bCs/>
          <w:color w:val="000080"/>
          <w:sz w:val="20"/>
        </w:rPr>
        <w:t>;</w:t>
      </w:r>
    </w:p>
    <w:p w14:paraId="439D689E" w14:textId="77777777" w:rsidR="00E831DE" w:rsidRDefault="00E831DE" w:rsidP="00E84215">
      <w:pPr>
        <w:rPr>
          <w:b/>
          <w:sz w:val="26"/>
          <w:szCs w:val="26"/>
        </w:rPr>
      </w:pPr>
    </w:p>
    <w:p w14:paraId="46B574FD" w14:textId="77777777" w:rsidR="00E831DE" w:rsidRDefault="00E831DE" w:rsidP="00E84215">
      <w:pPr>
        <w:rPr>
          <w:b/>
          <w:sz w:val="26"/>
          <w:szCs w:val="26"/>
        </w:rPr>
      </w:pPr>
    </w:p>
    <w:p w14:paraId="488D2ADF" w14:textId="77777777" w:rsidR="00E84215" w:rsidRDefault="00E84215" w:rsidP="00C30FE1"/>
    <w:p w14:paraId="3D44FD62" w14:textId="77777777" w:rsidR="00982B7B" w:rsidRPr="00F32CE6" w:rsidRDefault="00982B7B" w:rsidP="00C30FE1">
      <w:pPr>
        <w:rPr>
          <w:b/>
        </w:rPr>
      </w:pPr>
      <w:r w:rsidRPr="00F32CE6">
        <w:rPr>
          <w:b/>
        </w:rPr>
        <w:t>Uppgift 11</w:t>
      </w:r>
    </w:p>
    <w:p w14:paraId="3D44FD63" w14:textId="77777777" w:rsidR="00982B7B" w:rsidRPr="00334703" w:rsidRDefault="00982B7B" w:rsidP="00C30FE1">
      <w:r>
        <w:t xml:space="preserve">Skapa en trigger med namnet </w:t>
      </w:r>
      <w:r w:rsidRPr="00982B7B">
        <w:rPr>
          <w:color w:val="0000FF"/>
        </w:rPr>
        <w:t>bifer_uttag</w:t>
      </w:r>
      <w:r>
        <w:t xml:space="preserve">. Denna trigger skall se till att man inte kan </w:t>
      </w:r>
      <w:r w:rsidR="00F32CE6">
        <w:t xml:space="preserve">ta ut mer pengar än vad det finns på kontot. Triggern skall starta </w:t>
      </w:r>
      <w:r w:rsidR="00F32CE6" w:rsidRPr="00F32CE6">
        <w:rPr>
          <w:b/>
        </w:rPr>
        <w:t>före</w:t>
      </w:r>
      <w:r w:rsidR="00F32CE6">
        <w:t xml:space="preserve"> </w:t>
      </w:r>
      <w:r w:rsidR="00F32CE6" w:rsidRPr="00F32CE6">
        <w:rPr>
          <w:color w:val="0000FF"/>
        </w:rPr>
        <w:t>insert</w:t>
      </w:r>
      <w:r w:rsidR="00F32CE6">
        <w:t xml:space="preserve"> på tabellen </w:t>
      </w:r>
      <w:r w:rsidR="00F32CE6" w:rsidRPr="00F32CE6">
        <w:rPr>
          <w:color w:val="0000FF"/>
        </w:rPr>
        <w:t>uttag</w:t>
      </w:r>
      <w:r w:rsidR="00F32CE6">
        <w:t xml:space="preserve">. </w:t>
      </w:r>
      <w:r w:rsidR="00F32CE6" w:rsidRPr="00F32CE6">
        <w:rPr>
          <w:b/>
        </w:rPr>
        <w:t>OBS!</w:t>
      </w:r>
      <w:r w:rsidR="00F32CE6">
        <w:t xml:space="preserve"> Triggern skall anropa funktionen </w:t>
      </w:r>
      <w:r w:rsidR="00F32CE6" w:rsidRPr="00E10E9C">
        <w:rPr>
          <w:color w:val="0000FF"/>
        </w:rPr>
        <w:t>get_saldo</w:t>
      </w:r>
      <w:r w:rsidR="00F32CE6">
        <w:t xml:space="preserve"> för att utföra kontrollen.</w:t>
      </w:r>
    </w:p>
    <w:p w14:paraId="3D44FD64" w14:textId="77777777" w:rsidR="00602AB5" w:rsidRDefault="00602AB5" w:rsidP="00C30FE1"/>
    <w:p w14:paraId="2153785F" w14:textId="77777777" w:rsidR="00E84215" w:rsidRDefault="00E84215" w:rsidP="00E84215"/>
    <w:p w14:paraId="6EAE6B89" w14:textId="173DF636" w:rsidR="00E84215" w:rsidRDefault="00E84215" w:rsidP="00E84215">
      <w:pPr>
        <w:rPr>
          <w:b/>
          <w:sz w:val="26"/>
          <w:szCs w:val="26"/>
        </w:rPr>
      </w:pPr>
      <w:r w:rsidRPr="00E84215">
        <w:rPr>
          <w:b/>
          <w:sz w:val="26"/>
          <w:szCs w:val="26"/>
        </w:rPr>
        <w:t xml:space="preserve">Svar </w:t>
      </w:r>
      <w:r>
        <w:rPr>
          <w:b/>
          <w:sz w:val="26"/>
          <w:szCs w:val="26"/>
        </w:rPr>
        <w:t>11</w:t>
      </w:r>
    </w:p>
    <w:p w14:paraId="16795FA1" w14:textId="77777777" w:rsidR="00E831DE" w:rsidRDefault="00E831DE" w:rsidP="00E831DE">
      <w:pPr>
        <w:shd w:val="clear" w:color="auto" w:fill="FFFFFF"/>
        <w:rPr>
          <w:rFonts w:ascii="Courier New" w:eastAsia="Times New Roman" w:hAnsi="Courier New" w:cs="Courier New"/>
          <w:b/>
          <w:bCs/>
          <w:color w:val="0000FF"/>
          <w:sz w:val="20"/>
          <w:lang w:val="en-US"/>
        </w:rPr>
      </w:pPr>
    </w:p>
    <w:p w14:paraId="29501E82" w14:textId="173CE712"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CREATE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REPLACE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TRIGGER</w:t>
      </w:r>
      <w:r w:rsidRPr="00E831DE">
        <w:rPr>
          <w:rFonts w:ascii="Courier New" w:eastAsia="Times New Roman" w:hAnsi="Courier New" w:cs="Courier New"/>
          <w:color w:val="000000"/>
          <w:sz w:val="20"/>
          <w:lang w:val="en-US"/>
        </w:rPr>
        <w:t xml:space="preserve"> bifer_uttag</w:t>
      </w:r>
    </w:p>
    <w:p w14:paraId="01AF24E4"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b/>
          <w:bCs/>
          <w:color w:val="0000FF"/>
          <w:sz w:val="20"/>
        </w:rPr>
        <w:t>BEFORE</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ON</w:t>
      </w:r>
      <w:r w:rsidRPr="00E831DE">
        <w:rPr>
          <w:rFonts w:ascii="Courier New" w:eastAsia="Times New Roman" w:hAnsi="Courier New" w:cs="Courier New"/>
          <w:color w:val="000000"/>
          <w:sz w:val="20"/>
        </w:rPr>
        <w:t xml:space="preserve"> uttag  </w:t>
      </w:r>
      <w:r w:rsidRPr="00E831DE">
        <w:rPr>
          <w:rFonts w:ascii="Courier New" w:eastAsia="Times New Roman" w:hAnsi="Courier New" w:cs="Courier New"/>
          <w:color w:val="008000"/>
          <w:sz w:val="20"/>
        </w:rPr>
        <w:t>-- Triggern aktiveras innan ett uttag görs i tabellen "uttag"</w:t>
      </w:r>
    </w:p>
    <w:p w14:paraId="3726F321"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FOR</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EACH</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ROW</w:t>
      </w:r>
    </w:p>
    <w:p w14:paraId="6C4A0A96"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DECLARE</w:t>
      </w:r>
    </w:p>
    <w:p w14:paraId="6F8505EA"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v_saldo konto</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saldo</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Variabel för att hålla det aktuella saldot från kontot</w:t>
      </w:r>
    </w:p>
    <w:p w14:paraId="5D40D1B9"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BEGIN</w:t>
      </w:r>
    </w:p>
    <w:p w14:paraId="1ABA9FD1"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Anropa funktionen get_saldo för att hämta saldot för det aktuella kontot (knr)</w:t>
      </w:r>
    </w:p>
    <w:p w14:paraId="0491E733"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v_saldo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get_saldo</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NEW</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:NEW.knr används för att referera till det kontonummer som ska användas i uttaget</w:t>
      </w:r>
    </w:p>
    <w:p w14:paraId="6C5F53EF"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p>
    <w:p w14:paraId="2023F1CF"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Kontrollera om beloppet som ska tas ut är större än det aktuella saldot</w:t>
      </w:r>
    </w:p>
    <w:p w14:paraId="1E0060F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IF</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v_saldo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new</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belopp</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&lt;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0</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THEN</w:t>
      </w:r>
    </w:p>
    <w:p w14:paraId="0F942073"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rPr>
        <w:t>-- Om uttagsbeloppet är större än saldot, stoppa insättningen och ge ett felmeddelande</w:t>
      </w:r>
    </w:p>
    <w:p w14:paraId="40AD8AE8"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RAISE_APPLICATION_ERROR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-20001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808080"/>
          <w:sz w:val="20"/>
        </w:rPr>
        <w:t>'Du har inet tillräckligt med pengar på kontot för detta uttag.'</w:t>
      </w:r>
      <w:r w:rsidRPr="00E831DE">
        <w:rPr>
          <w:rFonts w:ascii="Courier New" w:eastAsia="Times New Roman" w:hAnsi="Courier New" w:cs="Courier New"/>
          <w:b/>
          <w:bCs/>
          <w:color w:val="000080"/>
          <w:sz w:val="20"/>
        </w:rPr>
        <w:t>);</w:t>
      </w:r>
    </w:p>
    <w:p w14:paraId="5CB6C9C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IF</w:t>
      </w:r>
      <w:r w:rsidRPr="00E831DE">
        <w:rPr>
          <w:rFonts w:ascii="Courier New" w:eastAsia="Times New Roman" w:hAnsi="Courier New" w:cs="Courier New"/>
          <w:b/>
          <w:bCs/>
          <w:color w:val="000080"/>
          <w:sz w:val="20"/>
          <w:lang w:val="en-US"/>
        </w:rPr>
        <w:t>;</w:t>
      </w:r>
    </w:p>
    <w:p w14:paraId="6B680640"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b/>
          <w:bCs/>
          <w:color w:val="000080"/>
          <w:sz w:val="20"/>
          <w:lang w:val="en-US"/>
        </w:rPr>
        <w:t>;</w:t>
      </w:r>
    </w:p>
    <w:p w14:paraId="10C4A41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80"/>
          <w:sz w:val="20"/>
          <w:lang w:val="en-US"/>
        </w:rPr>
        <w:t>/</w:t>
      </w:r>
    </w:p>
    <w:p w14:paraId="62D89E83"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2B45E75A"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Test/verifierring --</w:t>
      </w:r>
    </w:p>
    <w:p w14:paraId="33C9206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p>
    <w:p w14:paraId="45ED6F9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user_triggers</w:t>
      </w:r>
    </w:p>
    <w:p w14:paraId="40DF52C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trigger_name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'BIFER_UTTAG'</w:t>
      </w:r>
      <w:r w:rsidRPr="00E831DE">
        <w:rPr>
          <w:rFonts w:ascii="Courier New" w:eastAsia="Times New Roman" w:hAnsi="Courier New" w:cs="Courier New"/>
          <w:b/>
          <w:bCs/>
          <w:color w:val="000080"/>
          <w:sz w:val="20"/>
          <w:lang w:val="en-US"/>
        </w:rPr>
        <w:t>;</w:t>
      </w:r>
    </w:p>
    <w:p w14:paraId="527711A7"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7612FA5A"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ORA-20001: Du har inet tillräckligt med pengar på kontot för detta uttag.--</w:t>
      </w:r>
    </w:p>
    <w:p w14:paraId="511B44B5"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INTO</w:t>
      </w:r>
      <w:r w:rsidRPr="00E831DE">
        <w:rPr>
          <w:rFonts w:ascii="Courier New" w:eastAsia="Times New Roman" w:hAnsi="Courier New" w:cs="Courier New"/>
          <w:color w:val="000000"/>
          <w:sz w:val="20"/>
        </w:rPr>
        <w:t xml:space="preserve"> uttag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radnr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datum</w:t>
      </w:r>
      <w:r w:rsidRPr="00E831DE">
        <w:rPr>
          <w:rFonts w:ascii="Courier New" w:eastAsia="Times New Roman" w:hAnsi="Courier New" w:cs="Courier New"/>
          <w:b/>
          <w:bCs/>
          <w:color w:val="000080"/>
          <w:sz w:val="20"/>
        </w:rPr>
        <w:t>)</w:t>
      </w:r>
    </w:p>
    <w:p w14:paraId="1E27B0E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8000</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SYSDATE</w:t>
      </w:r>
      <w:r w:rsidRPr="00E831DE">
        <w:rPr>
          <w:rFonts w:ascii="Courier New" w:eastAsia="Times New Roman" w:hAnsi="Courier New" w:cs="Courier New"/>
          <w:b/>
          <w:bCs/>
          <w:color w:val="000080"/>
          <w:sz w:val="20"/>
          <w:lang w:val="en-US"/>
        </w:rPr>
        <w:t>);</w:t>
      </w:r>
    </w:p>
    <w:p w14:paraId="73B9EC33"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EA74468"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w:t>
      </w:r>
      <w:r w:rsidRPr="00E831DE">
        <w:rPr>
          <w:rFonts w:ascii="Courier New" w:eastAsia="Times New Roman" w:hAnsi="Courier New" w:cs="Courier New"/>
          <w:b/>
          <w:bCs/>
          <w:color w:val="000080"/>
          <w:sz w:val="20"/>
          <w:lang w:val="en-US"/>
        </w:rPr>
        <w:t>;</w:t>
      </w:r>
    </w:p>
    <w:p w14:paraId="31F82891"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uttag</w:t>
      </w:r>
      <w:r w:rsidRPr="00E831DE">
        <w:rPr>
          <w:rFonts w:ascii="Courier New" w:eastAsia="Times New Roman" w:hAnsi="Courier New" w:cs="Courier New"/>
          <w:b/>
          <w:bCs/>
          <w:color w:val="000080"/>
          <w:sz w:val="20"/>
          <w:lang w:val="en-US"/>
        </w:rPr>
        <w:t>;</w:t>
      </w:r>
    </w:p>
    <w:p w14:paraId="3260B30E" w14:textId="77777777" w:rsidR="00E831DE" w:rsidRPr="00E831DE" w:rsidRDefault="00E831DE" w:rsidP="00E84215">
      <w:pPr>
        <w:rPr>
          <w:b/>
          <w:sz w:val="26"/>
          <w:szCs w:val="26"/>
          <w:lang w:val="en-US"/>
        </w:rPr>
      </w:pPr>
    </w:p>
    <w:p w14:paraId="266CECF8" w14:textId="77777777" w:rsidR="00E831DE" w:rsidRPr="00E831DE" w:rsidRDefault="00E831DE" w:rsidP="00E84215">
      <w:pPr>
        <w:rPr>
          <w:b/>
          <w:sz w:val="26"/>
          <w:szCs w:val="26"/>
          <w:lang w:val="en-US"/>
        </w:rPr>
      </w:pPr>
    </w:p>
    <w:p w14:paraId="117DF1C9" w14:textId="77777777" w:rsidR="00E831DE" w:rsidRPr="00E831DE" w:rsidRDefault="00E831DE" w:rsidP="00E84215">
      <w:pPr>
        <w:rPr>
          <w:b/>
          <w:sz w:val="26"/>
          <w:szCs w:val="26"/>
          <w:lang w:val="en-US"/>
        </w:rPr>
      </w:pPr>
    </w:p>
    <w:p w14:paraId="5BC5F001" w14:textId="77777777" w:rsidR="00E831DE" w:rsidRPr="00E831DE" w:rsidRDefault="00E831DE" w:rsidP="00E84215">
      <w:pPr>
        <w:rPr>
          <w:b/>
          <w:sz w:val="26"/>
          <w:szCs w:val="26"/>
          <w:lang w:val="en-US"/>
        </w:rPr>
      </w:pPr>
    </w:p>
    <w:p w14:paraId="70023FB8" w14:textId="77777777" w:rsidR="00E84215" w:rsidRPr="00E831DE" w:rsidRDefault="00E84215" w:rsidP="00C30FE1">
      <w:pPr>
        <w:rPr>
          <w:lang w:val="en-US"/>
        </w:rPr>
      </w:pPr>
    </w:p>
    <w:p w14:paraId="3D44FD65" w14:textId="77777777" w:rsidR="00602AB5" w:rsidRPr="007B284B" w:rsidRDefault="00E10E9C" w:rsidP="00C30FE1">
      <w:pPr>
        <w:rPr>
          <w:b/>
        </w:rPr>
      </w:pPr>
      <w:r w:rsidRPr="007B284B">
        <w:rPr>
          <w:b/>
        </w:rPr>
        <w:t>Uppgift 12</w:t>
      </w:r>
    </w:p>
    <w:p w14:paraId="3D44FD66" w14:textId="77777777" w:rsidR="00E10E9C" w:rsidRPr="00E10E9C" w:rsidRDefault="00E10E9C" w:rsidP="00C30FE1">
      <w:r>
        <w:t xml:space="preserve">Skapa en trigger med namnet </w:t>
      </w:r>
      <w:r w:rsidRPr="00E10E9C">
        <w:rPr>
          <w:color w:val="0000FF"/>
        </w:rPr>
        <w:t>aifer_uttag</w:t>
      </w:r>
      <w:r>
        <w:t xml:space="preserve">. Triggern skall se till att saldot på kontot blir rätt efter uttag. Triggern skall starta </w:t>
      </w:r>
      <w:r w:rsidRPr="00E10E9C">
        <w:rPr>
          <w:b/>
        </w:rPr>
        <w:t xml:space="preserve">efter </w:t>
      </w:r>
      <w:r w:rsidRPr="00E10E9C">
        <w:rPr>
          <w:color w:val="0000FF"/>
        </w:rPr>
        <w:t>insert</w:t>
      </w:r>
      <w:r>
        <w:t xml:space="preserve"> på tabellen </w:t>
      </w:r>
      <w:r w:rsidRPr="00E10E9C">
        <w:rPr>
          <w:color w:val="0000FF"/>
        </w:rPr>
        <w:t>uttag</w:t>
      </w:r>
      <w:r>
        <w:t>.</w:t>
      </w:r>
    </w:p>
    <w:p w14:paraId="3D44FD67" w14:textId="77777777" w:rsidR="00E10E9C" w:rsidRDefault="00E10E9C" w:rsidP="00C30FE1"/>
    <w:p w14:paraId="72FB79E6" w14:textId="77777777" w:rsidR="00E84215" w:rsidRDefault="00E84215" w:rsidP="00E84215"/>
    <w:p w14:paraId="348051EF" w14:textId="3D9A6378" w:rsidR="00E84215" w:rsidRPr="00E84215" w:rsidRDefault="00E84215" w:rsidP="00E84215">
      <w:pPr>
        <w:rPr>
          <w:b/>
          <w:sz w:val="26"/>
          <w:szCs w:val="26"/>
        </w:rPr>
      </w:pPr>
      <w:r w:rsidRPr="00E84215">
        <w:rPr>
          <w:b/>
          <w:sz w:val="26"/>
          <w:szCs w:val="26"/>
        </w:rPr>
        <w:t xml:space="preserve">Svar </w:t>
      </w:r>
      <w:r>
        <w:rPr>
          <w:b/>
          <w:sz w:val="26"/>
          <w:szCs w:val="26"/>
        </w:rPr>
        <w:t>12</w:t>
      </w:r>
    </w:p>
    <w:p w14:paraId="78AB23D5" w14:textId="77777777" w:rsidR="00E831DE" w:rsidRPr="00E831DE" w:rsidRDefault="00E831DE" w:rsidP="00E831DE">
      <w:pPr>
        <w:shd w:val="clear" w:color="auto" w:fill="FFFFFF"/>
        <w:rPr>
          <w:rFonts w:ascii="Courier New" w:eastAsia="Times New Roman" w:hAnsi="Courier New" w:cs="Courier New"/>
          <w:color w:val="000000"/>
          <w:sz w:val="20"/>
        </w:rPr>
      </w:pPr>
    </w:p>
    <w:p w14:paraId="588A98E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CREATE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REPLACE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TRIGGER</w:t>
      </w:r>
      <w:r w:rsidRPr="00E831DE">
        <w:rPr>
          <w:rFonts w:ascii="Courier New" w:eastAsia="Times New Roman" w:hAnsi="Courier New" w:cs="Courier New"/>
          <w:color w:val="000000"/>
          <w:sz w:val="20"/>
          <w:lang w:val="en-US"/>
        </w:rPr>
        <w:t xml:space="preserve"> aifer_uttag</w:t>
      </w:r>
    </w:p>
    <w:p w14:paraId="581930A2"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b/>
          <w:bCs/>
          <w:color w:val="0000FF"/>
          <w:sz w:val="20"/>
        </w:rPr>
        <w:t>AFTER</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ON</w:t>
      </w:r>
      <w:r w:rsidRPr="00E831DE">
        <w:rPr>
          <w:rFonts w:ascii="Courier New" w:eastAsia="Times New Roman" w:hAnsi="Courier New" w:cs="Courier New"/>
          <w:color w:val="000000"/>
          <w:sz w:val="20"/>
        </w:rPr>
        <w:t xml:space="preserve"> uttag  </w:t>
      </w:r>
      <w:r w:rsidRPr="00E831DE">
        <w:rPr>
          <w:rFonts w:ascii="Courier New" w:eastAsia="Times New Roman" w:hAnsi="Courier New" w:cs="Courier New"/>
          <w:color w:val="008000"/>
          <w:sz w:val="20"/>
        </w:rPr>
        <w:t>-- Triggern aktiveras efter varje insättning i tabellen "uttag"</w:t>
      </w:r>
    </w:p>
    <w:p w14:paraId="596B98B5"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FOR</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EACH</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ROW</w:t>
      </w:r>
    </w:p>
    <w:p w14:paraId="0FCE3A23"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DECLARE</w:t>
      </w:r>
    </w:p>
    <w:p w14:paraId="75991725"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v_saldo konto</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saldo</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Variabel för att hålla det aktuella saldot från kontot</w:t>
      </w:r>
    </w:p>
    <w:p w14:paraId="0D19DCC2"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BEGIN</w:t>
      </w:r>
    </w:p>
    <w:p w14:paraId="3436AAC3"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Hämta det aktuella saldot för det kontonummer som är kopplat till uttaget</w:t>
      </w:r>
    </w:p>
    <w:p w14:paraId="3041BBB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saldo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v_saldo</w:t>
      </w:r>
    </w:p>
    <w:p w14:paraId="64CBB3F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w:t>
      </w:r>
    </w:p>
    <w:p w14:paraId="75C341E6"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rPr>
        <w:t>WHERE</w:t>
      </w:r>
      <w:r w:rsidRPr="00E831DE">
        <w:rPr>
          <w:rFonts w:ascii="Courier New" w:eastAsia="Times New Roman" w:hAnsi="Courier New" w:cs="Courier New"/>
          <w:color w:val="000000"/>
          <w:sz w:val="20"/>
        </w:rPr>
        <w:t xml:space="preserve"> knr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NEW</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:NEW.knr refererar till det kontonummer som finns i den nyligen insatta raden i uttag</w:t>
      </w:r>
    </w:p>
    <w:p w14:paraId="5EC3FF7A" w14:textId="77777777" w:rsidR="00E831DE" w:rsidRPr="00E831DE" w:rsidRDefault="00E831DE" w:rsidP="00E831DE">
      <w:pPr>
        <w:shd w:val="clear" w:color="auto" w:fill="FFFFFF"/>
        <w:rPr>
          <w:rFonts w:ascii="Courier New" w:eastAsia="Times New Roman" w:hAnsi="Courier New" w:cs="Courier New"/>
          <w:color w:val="000000"/>
          <w:sz w:val="20"/>
        </w:rPr>
      </w:pPr>
    </w:p>
    <w:p w14:paraId="202CCCF4"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Uppdatera saldot genom att dra av uttagsbeloppet</w:t>
      </w:r>
    </w:p>
    <w:p w14:paraId="71BF7A1D"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UPDATE</w:t>
      </w:r>
      <w:r w:rsidRPr="00E831DE">
        <w:rPr>
          <w:rFonts w:ascii="Courier New" w:eastAsia="Times New Roman" w:hAnsi="Courier New" w:cs="Courier New"/>
          <w:color w:val="000000"/>
          <w:sz w:val="20"/>
        </w:rPr>
        <w:t xml:space="preserve"> konto</w:t>
      </w:r>
    </w:p>
    <w:p w14:paraId="59BCA3B1"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SET</w:t>
      </w:r>
      <w:r w:rsidRPr="00E831DE">
        <w:rPr>
          <w:rFonts w:ascii="Courier New" w:eastAsia="Times New Roman" w:hAnsi="Courier New" w:cs="Courier New"/>
          <w:color w:val="000000"/>
          <w:sz w:val="20"/>
        </w:rPr>
        <w:t xml:space="preserve"> saldo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v_saldo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NEW</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belopp  </w:t>
      </w:r>
      <w:r w:rsidRPr="00E831DE">
        <w:rPr>
          <w:rFonts w:ascii="Courier New" w:eastAsia="Times New Roman" w:hAnsi="Courier New" w:cs="Courier New"/>
          <w:color w:val="008000"/>
          <w:sz w:val="20"/>
        </w:rPr>
        <w:t>-- Dra av uttagsbeloppet från det aktuella saldot</w:t>
      </w:r>
    </w:p>
    <w:p w14:paraId="34E0B291"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WHERE</w:t>
      </w:r>
      <w:r w:rsidRPr="00E831DE">
        <w:rPr>
          <w:rFonts w:ascii="Courier New" w:eastAsia="Times New Roman" w:hAnsi="Courier New" w:cs="Courier New"/>
          <w:color w:val="000000"/>
          <w:sz w:val="20"/>
        </w:rPr>
        <w:t xml:space="preserve"> knr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NEW</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Matchar kontonumret med det som finns i den nya raden i uttag</w:t>
      </w:r>
    </w:p>
    <w:p w14:paraId="2B2F226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b/>
          <w:bCs/>
          <w:color w:val="000080"/>
          <w:sz w:val="20"/>
          <w:lang w:val="en-US"/>
        </w:rPr>
        <w:t>;</w:t>
      </w:r>
    </w:p>
    <w:p w14:paraId="4A48301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80"/>
          <w:sz w:val="20"/>
          <w:lang w:val="en-US"/>
        </w:rPr>
        <w:t>/</w:t>
      </w:r>
    </w:p>
    <w:p w14:paraId="78F31823" w14:textId="0736F2E4"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p>
    <w:p w14:paraId="2569E937"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Test/verifierring --</w:t>
      </w:r>
    </w:p>
    <w:p w14:paraId="6B24BC38"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p>
    <w:p w14:paraId="7B5596FE"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user_triggers</w:t>
      </w:r>
    </w:p>
    <w:p w14:paraId="1D8E88C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trigger_name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'AIFER_UTTAG'</w:t>
      </w:r>
      <w:r w:rsidRPr="00E831DE">
        <w:rPr>
          <w:rFonts w:ascii="Courier New" w:eastAsia="Times New Roman" w:hAnsi="Courier New" w:cs="Courier New"/>
          <w:b/>
          <w:bCs/>
          <w:color w:val="000080"/>
          <w:sz w:val="20"/>
          <w:lang w:val="en-US"/>
        </w:rPr>
        <w:t>;</w:t>
      </w:r>
    </w:p>
    <w:p w14:paraId="002239E6"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C13ECD8"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INTO</w:t>
      </w:r>
      <w:r w:rsidRPr="00E831DE">
        <w:rPr>
          <w:rFonts w:ascii="Courier New" w:eastAsia="Times New Roman" w:hAnsi="Courier New" w:cs="Courier New"/>
          <w:color w:val="000000"/>
          <w:sz w:val="20"/>
        </w:rPr>
        <w:t xml:space="preserve"> uttag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radnr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datum</w:t>
      </w:r>
      <w:r w:rsidRPr="00E831DE">
        <w:rPr>
          <w:rFonts w:ascii="Courier New" w:eastAsia="Times New Roman" w:hAnsi="Courier New" w:cs="Courier New"/>
          <w:b/>
          <w:bCs/>
          <w:color w:val="000080"/>
          <w:sz w:val="20"/>
        </w:rPr>
        <w:t>)</w:t>
      </w:r>
    </w:p>
    <w:p w14:paraId="6371EE77"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1000</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SYSDATE</w:t>
      </w:r>
      <w:r w:rsidRPr="00E831DE">
        <w:rPr>
          <w:rFonts w:ascii="Courier New" w:eastAsia="Times New Roman" w:hAnsi="Courier New" w:cs="Courier New"/>
          <w:b/>
          <w:bCs/>
          <w:color w:val="000080"/>
          <w:sz w:val="20"/>
          <w:lang w:val="en-US"/>
        </w:rPr>
        <w:t>);</w:t>
      </w:r>
    </w:p>
    <w:p w14:paraId="24D624D9"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4650559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w:t>
      </w:r>
      <w:r w:rsidRPr="00E831DE">
        <w:rPr>
          <w:rFonts w:ascii="Courier New" w:eastAsia="Times New Roman" w:hAnsi="Courier New" w:cs="Courier New"/>
          <w:b/>
          <w:bCs/>
          <w:color w:val="000080"/>
          <w:sz w:val="20"/>
          <w:lang w:val="en-US"/>
        </w:rPr>
        <w:t>;</w:t>
      </w:r>
    </w:p>
    <w:p w14:paraId="12F0B456"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uttag</w:t>
      </w:r>
      <w:r w:rsidRPr="00E831DE">
        <w:rPr>
          <w:rFonts w:ascii="Courier New" w:eastAsia="Times New Roman" w:hAnsi="Courier New" w:cs="Courier New"/>
          <w:b/>
          <w:bCs/>
          <w:color w:val="000080"/>
          <w:sz w:val="20"/>
          <w:lang w:val="en-US"/>
        </w:rPr>
        <w:t>;</w:t>
      </w:r>
    </w:p>
    <w:p w14:paraId="37431458" w14:textId="77777777" w:rsidR="00E831DE" w:rsidRPr="00E831DE" w:rsidRDefault="00E831DE" w:rsidP="00E831DE">
      <w:pPr>
        <w:shd w:val="clear" w:color="auto" w:fill="FFFFFF"/>
        <w:rPr>
          <w:rFonts w:eastAsia="Times New Roman"/>
          <w:szCs w:val="24"/>
        </w:rPr>
      </w:pPr>
      <w:r w:rsidRPr="00E831DE">
        <w:rPr>
          <w:rFonts w:ascii="Courier New" w:eastAsia="Times New Roman" w:hAnsi="Courier New" w:cs="Courier New"/>
          <w:b/>
          <w:bCs/>
          <w:color w:val="0000FF"/>
          <w:sz w:val="20"/>
        </w:rPr>
        <w:t>SELECT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from</w:t>
      </w:r>
      <w:r w:rsidRPr="00E831DE">
        <w:rPr>
          <w:rFonts w:ascii="Courier New" w:eastAsia="Times New Roman" w:hAnsi="Courier New" w:cs="Courier New"/>
          <w:color w:val="000000"/>
          <w:sz w:val="20"/>
        </w:rPr>
        <w:t xml:space="preserve"> insättning</w:t>
      </w:r>
      <w:r w:rsidRPr="00E831DE">
        <w:rPr>
          <w:rFonts w:ascii="Courier New" w:eastAsia="Times New Roman" w:hAnsi="Courier New" w:cs="Courier New"/>
          <w:b/>
          <w:bCs/>
          <w:color w:val="000080"/>
          <w:sz w:val="20"/>
        </w:rPr>
        <w:t>;</w:t>
      </w:r>
    </w:p>
    <w:p w14:paraId="56460150" w14:textId="77777777" w:rsidR="00E84215" w:rsidRDefault="00E84215" w:rsidP="00C30FE1"/>
    <w:p w14:paraId="1183C5B2" w14:textId="77777777" w:rsidR="00E831DE" w:rsidRDefault="00E831DE" w:rsidP="00C30FE1"/>
    <w:p w14:paraId="39DB3EC2" w14:textId="77777777" w:rsidR="00E831DE" w:rsidRDefault="00E831DE" w:rsidP="00C30FE1"/>
    <w:p w14:paraId="57FC1BEB" w14:textId="77777777" w:rsidR="00E831DE" w:rsidRDefault="00E831DE" w:rsidP="00C30FE1"/>
    <w:p w14:paraId="77618FC1" w14:textId="77777777" w:rsidR="00E831DE" w:rsidRDefault="00E831DE" w:rsidP="00C30FE1"/>
    <w:p w14:paraId="51D1A6DE" w14:textId="77777777" w:rsidR="00E84215" w:rsidRDefault="00E84215" w:rsidP="00C30FE1"/>
    <w:p w14:paraId="3D44FD68" w14:textId="77777777" w:rsidR="00E10E9C" w:rsidRPr="007B284B" w:rsidRDefault="007B284B" w:rsidP="00C30FE1">
      <w:pPr>
        <w:rPr>
          <w:b/>
        </w:rPr>
      </w:pPr>
      <w:r w:rsidRPr="007B284B">
        <w:rPr>
          <w:b/>
        </w:rPr>
        <w:lastRenderedPageBreak/>
        <w:t>Uppgift 13</w:t>
      </w:r>
    </w:p>
    <w:p w14:paraId="3D44FD69" w14:textId="77777777" w:rsidR="007B284B" w:rsidRDefault="007B284B" w:rsidP="00C30FE1">
      <w:r>
        <w:t xml:space="preserve">Skapa ytterligare en trigger. Denna gång med namnet </w:t>
      </w:r>
      <w:r w:rsidRPr="007B284B">
        <w:rPr>
          <w:color w:val="0000FF"/>
        </w:rPr>
        <w:t>bifer_överföring</w:t>
      </w:r>
      <w:r>
        <w:t xml:space="preserve">. Triggern skall se till att det finns tillräckligt med pengar på belastningskontot vid överföring av pengar från ett konto till ett annat. </w:t>
      </w:r>
      <w:r w:rsidRPr="00F32CE6">
        <w:rPr>
          <w:b/>
        </w:rPr>
        <w:t>OBS!</w:t>
      </w:r>
      <w:r>
        <w:t xml:space="preserve"> Triggern skall anropa funktionen </w:t>
      </w:r>
      <w:r w:rsidRPr="00E10E9C">
        <w:rPr>
          <w:color w:val="0000FF"/>
        </w:rPr>
        <w:t>get_saldo</w:t>
      </w:r>
      <w:r>
        <w:t xml:space="preserve"> för att utföra kontrollen. Här är ett typexempel på hur vi kan återanvända vår SQL-kod!</w:t>
      </w:r>
    </w:p>
    <w:p w14:paraId="4031E501" w14:textId="77777777" w:rsidR="00E84215" w:rsidRDefault="00E84215" w:rsidP="00C30FE1"/>
    <w:p w14:paraId="5FC960AF" w14:textId="77777777" w:rsidR="00E84215" w:rsidRDefault="00E84215" w:rsidP="00E84215"/>
    <w:p w14:paraId="74399300" w14:textId="47FDCC3B" w:rsidR="00E84215" w:rsidRPr="00E831DE" w:rsidRDefault="00E84215" w:rsidP="00E84215">
      <w:pPr>
        <w:rPr>
          <w:b/>
          <w:sz w:val="26"/>
          <w:szCs w:val="26"/>
          <w:lang w:val="en-US"/>
        </w:rPr>
      </w:pPr>
      <w:r w:rsidRPr="00E831DE">
        <w:rPr>
          <w:b/>
          <w:sz w:val="26"/>
          <w:szCs w:val="26"/>
          <w:lang w:val="en-US"/>
        </w:rPr>
        <w:t>Svar 13</w:t>
      </w:r>
    </w:p>
    <w:p w14:paraId="450BED94"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uppgift 13--</w:t>
      </w:r>
    </w:p>
    <w:p w14:paraId="75A62B64"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02DB995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CREATE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REPLACE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TRIGGER</w:t>
      </w:r>
      <w:r w:rsidRPr="00E831DE">
        <w:rPr>
          <w:rFonts w:ascii="Courier New" w:eastAsia="Times New Roman" w:hAnsi="Courier New" w:cs="Courier New"/>
          <w:color w:val="000000"/>
          <w:sz w:val="20"/>
          <w:lang w:val="en-US"/>
        </w:rPr>
        <w:t xml:space="preserve"> bifer_överföring</w:t>
      </w:r>
    </w:p>
    <w:p w14:paraId="3D9725F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BEFORE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INSERT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ON</w:t>
      </w:r>
      <w:r w:rsidRPr="00E831DE">
        <w:rPr>
          <w:rFonts w:ascii="Courier New" w:eastAsia="Times New Roman" w:hAnsi="Courier New" w:cs="Courier New"/>
          <w:color w:val="000000"/>
          <w:sz w:val="20"/>
          <w:lang w:val="en-US"/>
        </w:rPr>
        <w:t xml:space="preserve"> överföring</w:t>
      </w:r>
    </w:p>
    <w:p w14:paraId="6A98D391"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EACH</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ROW</w:t>
      </w:r>
    </w:p>
    <w:p w14:paraId="03F95A2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DECLARE</w:t>
      </w:r>
    </w:p>
    <w:p w14:paraId="1004B3B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v_saldo konto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saldo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TYPE</w:t>
      </w:r>
      <w:r w:rsidRPr="00E831DE">
        <w:rPr>
          <w:rFonts w:ascii="Courier New" w:eastAsia="Times New Roman" w:hAnsi="Courier New" w:cs="Courier New"/>
          <w:b/>
          <w:bCs/>
          <w:color w:val="000080"/>
          <w:sz w:val="20"/>
          <w:lang w:val="en-US"/>
        </w:rPr>
        <w:t>;</w:t>
      </w:r>
    </w:p>
    <w:p w14:paraId="1F6FE8C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BEGIN</w:t>
      </w:r>
    </w:p>
    <w:p w14:paraId="2342A81D"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rPr>
        <w:t>-- Hämta saldot från belastningskontot med hjälp av funktionen get_saldo</w:t>
      </w:r>
    </w:p>
    <w:p w14:paraId="4F38176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0000"/>
          <w:sz w:val="20"/>
          <w:lang w:val="en-US"/>
        </w:rPr>
        <w:t xml:space="preserve">v_saldo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get_saldo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NEW</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från_knr</w:t>
      </w:r>
      <w:r w:rsidRPr="00E831DE">
        <w:rPr>
          <w:rFonts w:ascii="Courier New" w:eastAsia="Times New Roman" w:hAnsi="Courier New" w:cs="Courier New"/>
          <w:b/>
          <w:bCs/>
          <w:color w:val="000080"/>
          <w:sz w:val="20"/>
          <w:lang w:val="en-US"/>
        </w:rPr>
        <w:t>);</w:t>
      </w:r>
    </w:p>
    <w:p w14:paraId="35E5E2F1"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4F40174F"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rPr>
        <w:t>-- Kontrollera om det finns tillräckligt med pengar för att genomföra överföringen</w:t>
      </w:r>
    </w:p>
    <w:p w14:paraId="68CB10C8"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IF</w:t>
      </w:r>
      <w:r w:rsidRPr="00E831DE">
        <w:rPr>
          <w:rFonts w:ascii="Courier New" w:eastAsia="Times New Roman" w:hAnsi="Courier New" w:cs="Courier New"/>
          <w:color w:val="000000"/>
          <w:sz w:val="20"/>
          <w:lang w:val="en-US"/>
        </w:rPr>
        <w:t xml:space="preserve"> v_saldo </w:t>
      </w:r>
      <w:r w:rsidRPr="00E831DE">
        <w:rPr>
          <w:rFonts w:ascii="Courier New" w:eastAsia="Times New Roman" w:hAnsi="Courier New" w:cs="Courier New"/>
          <w:b/>
          <w:bCs/>
          <w:color w:val="000080"/>
          <w:sz w:val="20"/>
          <w:lang w:val="en-US"/>
        </w:rPr>
        <w:t>&lt;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NEW</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belopp </w:t>
      </w:r>
      <w:r w:rsidRPr="00E831DE">
        <w:rPr>
          <w:rFonts w:ascii="Courier New" w:eastAsia="Times New Roman" w:hAnsi="Courier New" w:cs="Courier New"/>
          <w:b/>
          <w:bCs/>
          <w:color w:val="0000FF"/>
          <w:sz w:val="20"/>
          <w:lang w:val="en-US"/>
        </w:rPr>
        <w:t>THEN</w:t>
      </w:r>
    </w:p>
    <w:p w14:paraId="514FB5C0"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0000"/>
          <w:sz w:val="20"/>
        </w:rPr>
        <w:t>RAISE_APPLICATION_ERROR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-20003</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808080"/>
          <w:sz w:val="20"/>
        </w:rPr>
        <w:t>'Otillräckligt saldo på från-kontot för överföring.'</w:t>
      </w:r>
      <w:r w:rsidRPr="00E831DE">
        <w:rPr>
          <w:rFonts w:ascii="Courier New" w:eastAsia="Times New Roman" w:hAnsi="Courier New" w:cs="Courier New"/>
          <w:b/>
          <w:bCs/>
          <w:color w:val="000080"/>
          <w:sz w:val="20"/>
        </w:rPr>
        <w:t>);</w:t>
      </w:r>
    </w:p>
    <w:p w14:paraId="79FC729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IF</w:t>
      </w:r>
      <w:r w:rsidRPr="00E831DE">
        <w:rPr>
          <w:rFonts w:ascii="Courier New" w:eastAsia="Times New Roman" w:hAnsi="Courier New" w:cs="Courier New"/>
          <w:b/>
          <w:bCs/>
          <w:color w:val="000080"/>
          <w:sz w:val="20"/>
          <w:lang w:val="en-US"/>
        </w:rPr>
        <w:t>;</w:t>
      </w:r>
    </w:p>
    <w:p w14:paraId="64C4337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b/>
          <w:bCs/>
          <w:color w:val="000080"/>
          <w:sz w:val="20"/>
          <w:lang w:val="en-US"/>
        </w:rPr>
        <w:t>;</w:t>
      </w:r>
    </w:p>
    <w:p w14:paraId="55F82457"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80"/>
          <w:sz w:val="20"/>
          <w:lang w:val="en-US"/>
        </w:rPr>
        <w:t>/</w:t>
      </w:r>
    </w:p>
    <w:p w14:paraId="2B9706F5"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5BF2A750"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Test/verifierring --</w:t>
      </w:r>
    </w:p>
    <w:p w14:paraId="07099EC1"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p>
    <w:p w14:paraId="171BFAC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user_triggers</w:t>
      </w:r>
    </w:p>
    <w:p w14:paraId="27715627"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trigger_name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'BIFER_ÖVERFÖRING'</w:t>
      </w:r>
      <w:r w:rsidRPr="00E831DE">
        <w:rPr>
          <w:rFonts w:ascii="Courier New" w:eastAsia="Times New Roman" w:hAnsi="Courier New" w:cs="Courier New"/>
          <w:b/>
          <w:bCs/>
          <w:color w:val="000080"/>
          <w:sz w:val="20"/>
          <w:lang w:val="en-US"/>
        </w:rPr>
        <w:t>;</w:t>
      </w:r>
    </w:p>
    <w:p w14:paraId="4202DB2D"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029F325B"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Fungerar ***1000***---</w:t>
      </w:r>
    </w:p>
    <w:p w14:paraId="305B7AD7"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INTO</w:t>
      </w:r>
      <w:r w:rsidRPr="00E831DE">
        <w:rPr>
          <w:rFonts w:ascii="Courier New" w:eastAsia="Times New Roman" w:hAnsi="Courier New" w:cs="Courier New"/>
          <w:color w:val="000000"/>
          <w:sz w:val="20"/>
        </w:rPr>
        <w:t xml:space="preserve"> överföring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radnr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från_knr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till_knr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datum</w:t>
      </w:r>
      <w:r w:rsidRPr="00E831DE">
        <w:rPr>
          <w:rFonts w:ascii="Courier New" w:eastAsia="Times New Roman" w:hAnsi="Courier New" w:cs="Courier New"/>
          <w:b/>
          <w:bCs/>
          <w:color w:val="000080"/>
          <w:sz w:val="20"/>
        </w:rPr>
        <w:t>)</w:t>
      </w:r>
    </w:p>
    <w:p w14:paraId="40846346"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5899</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1000</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SYSDATE</w:t>
      </w:r>
      <w:r w:rsidRPr="00E831DE">
        <w:rPr>
          <w:rFonts w:ascii="Courier New" w:eastAsia="Times New Roman" w:hAnsi="Courier New" w:cs="Courier New"/>
          <w:b/>
          <w:bCs/>
          <w:color w:val="000080"/>
          <w:sz w:val="20"/>
          <w:lang w:val="en-US"/>
        </w:rPr>
        <w:t>);</w:t>
      </w:r>
    </w:p>
    <w:p w14:paraId="31E144C1"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2A176F2A"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xml:space="preserve">--fungerar inte ORA-20003: Otillräckligt saldo på från-kontot för överföring.**3000** --- </w:t>
      </w:r>
    </w:p>
    <w:p w14:paraId="601069EF"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INTO</w:t>
      </w:r>
      <w:r w:rsidRPr="00E831DE">
        <w:rPr>
          <w:rFonts w:ascii="Courier New" w:eastAsia="Times New Roman" w:hAnsi="Courier New" w:cs="Courier New"/>
          <w:color w:val="000000"/>
          <w:sz w:val="20"/>
        </w:rPr>
        <w:t xml:space="preserve"> överföring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radnr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från_knr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till_knr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datum</w:t>
      </w:r>
      <w:r w:rsidRPr="00E831DE">
        <w:rPr>
          <w:rFonts w:ascii="Courier New" w:eastAsia="Times New Roman" w:hAnsi="Courier New" w:cs="Courier New"/>
          <w:b/>
          <w:bCs/>
          <w:color w:val="000080"/>
          <w:sz w:val="20"/>
        </w:rPr>
        <w:t>)</w:t>
      </w:r>
    </w:p>
    <w:p w14:paraId="70BCE13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5899</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3000</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SYSDATE</w:t>
      </w:r>
      <w:r w:rsidRPr="00E831DE">
        <w:rPr>
          <w:rFonts w:ascii="Courier New" w:eastAsia="Times New Roman" w:hAnsi="Courier New" w:cs="Courier New"/>
          <w:b/>
          <w:bCs/>
          <w:color w:val="000080"/>
          <w:sz w:val="20"/>
          <w:lang w:val="en-US"/>
        </w:rPr>
        <w:t>);</w:t>
      </w:r>
    </w:p>
    <w:p w14:paraId="3D44FD6A" w14:textId="77777777" w:rsidR="00E10E9C" w:rsidRDefault="00E10E9C" w:rsidP="00C30FE1">
      <w:pPr>
        <w:rPr>
          <w:lang w:val="en-US"/>
        </w:rPr>
      </w:pPr>
    </w:p>
    <w:p w14:paraId="44594D46" w14:textId="77777777" w:rsidR="00E831DE" w:rsidRDefault="00E831DE" w:rsidP="00C30FE1">
      <w:pPr>
        <w:rPr>
          <w:lang w:val="en-US"/>
        </w:rPr>
      </w:pPr>
    </w:p>
    <w:p w14:paraId="7383A378" w14:textId="77777777" w:rsidR="00E831DE" w:rsidRDefault="00E831DE" w:rsidP="00C30FE1">
      <w:pPr>
        <w:rPr>
          <w:lang w:val="en-US"/>
        </w:rPr>
      </w:pPr>
    </w:p>
    <w:p w14:paraId="0CD3B446" w14:textId="77777777" w:rsidR="00E831DE" w:rsidRDefault="00E831DE" w:rsidP="00C30FE1">
      <w:pPr>
        <w:rPr>
          <w:lang w:val="en-US"/>
        </w:rPr>
      </w:pPr>
    </w:p>
    <w:p w14:paraId="0BA2136F" w14:textId="77777777" w:rsidR="00E831DE" w:rsidRDefault="00E831DE" w:rsidP="00C30FE1">
      <w:pPr>
        <w:rPr>
          <w:lang w:val="en-US"/>
        </w:rPr>
      </w:pPr>
    </w:p>
    <w:p w14:paraId="4796AC30" w14:textId="77777777" w:rsidR="00E831DE" w:rsidRDefault="00E831DE" w:rsidP="00C30FE1">
      <w:pPr>
        <w:rPr>
          <w:lang w:val="en-US"/>
        </w:rPr>
      </w:pPr>
    </w:p>
    <w:p w14:paraId="2FA9B338" w14:textId="77777777" w:rsidR="00E831DE" w:rsidRDefault="00E831DE" w:rsidP="00C30FE1">
      <w:pPr>
        <w:rPr>
          <w:lang w:val="en-US"/>
        </w:rPr>
      </w:pPr>
    </w:p>
    <w:p w14:paraId="58E5CA75" w14:textId="77777777" w:rsidR="00E831DE" w:rsidRPr="00E831DE" w:rsidRDefault="00E831DE" w:rsidP="00C30FE1">
      <w:pPr>
        <w:rPr>
          <w:lang w:val="en-US"/>
        </w:rPr>
      </w:pPr>
    </w:p>
    <w:p w14:paraId="3C3756C4" w14:textId="77777777" w:rsidR="00E831DE" w:rsidRPr="00E831DE" w:rsidRDefault="00E831DE" w:rsidP="00C30FE1">
      <w:pPr>
        <w:rPr>
          <w:lang w:val="en-US"/>
        </w:rPr>
      </w:pPr>
    </w:p>
    <w:p w14:paraId="07C36A14" w14:textId="77777777" w:rsidR="00E831DE" w:rsidRPr="00E831DE" w:rsidRDefault="00E831DE" w:rsidP="00C30FE1">
      <w:pPr>
        <w:rPr>
          <w:lang w:val="en-US"/>
        </w:rPr>
      </w:pPr>
    </w:p>
    <w:p w14:paraId="3A74721D" w14:textId="77777777" w:rsidR="00E831DE" w:rsidRPr="00E831DE" w:rsidRDefault="00E831DE" w:rsidP="00C30FE1">
      <w:pPr>
        <w:rPr>
          <w:lang w:val="en-US"/>
        </w:rPr>
      </w:pPr>
    </w:p>
    <w:p w14:paraId="3D44FD6B" w14:textId="77777777" w:rsidR="00E10E9C" w:rsidRPr="000C4DAD" w:rsidRDefault="00E7409B" w:rsidP="00C30FE1">
      <w:pPr>
        <w:rPr>
          <w:b/>
        </w:rPr>
      </w:pPr>
      <w:r w:rsidRPr="000C4DAD">
        <w:rPr>
          <w:b/>
        </w:rPr>
        <w:t>Uppgift 14</w:t>
      </w:r>
    </w:p>
    <w:p w14:paraId="3D44FD6C" w14:textId="77777777" w:rsidR="00E7409B" w:rsidRDefault="000C4DAD" w:rsidP="00C30FE1">
      <w:r>
        <w:t xml:space="preserve">Skapa nu den sista triggern i denna labb. Triggern skall ha namnet </w:t>
      </w:r>
      <w:r w:rsidRPr="000C4DAD">
        <w:rPr>
          <w:color w:val="0000FF"/>
        </w:rPr>
        <w:t>aifer_överföring</w:t>
      </w:r>
      <w:r>
        <w:t>. Den skall se till att saldot blir rätt på respektive konto som är inblandat i överföringen.</w:t>
      </w:r>
    </w:p>
    <w:p w14:paraId="3D44FD6D" w14:textId="77777777" w:rsidR="000C4DAD" w:rsidRDefault="000C4DAD" w:rsidP="00C30FE1">
      <w:r>
        <w:t xml:space="preserve">Triggern skall starta </w:t>
      </w:r>
      <w:r w:rsidRPr="000C4DAD">
        <w:rPr>
          <w:b/>
        </w:rPr>
        <w:t>efter</w:t>
      </w:r>
      <w:r>
        <w:t xml:space="preserve"> </w:t>
      </w:r>
      <w:r w:rsidRPr="000C4DAD">
        <w:rPr>
          <w:color w:val="0000FF"/>
        </w:rPr>
        <w:t>insert</w:t>
      </w:r>
      <w:r>
        <w:t xml:space="preserve"> på tabellen </w:t>
      </w:r>
      <w:r w:rsidRPr="000C4DAD">
        <w:rPr>
          <w:color w:val="0000FF"/>
        </w:rPr>
        <w:t>överföring</w:t>
      </w:r>
      <w:r>
        <w:t>.</w:t>
      </w:r>
    </w:p>
    <w:p w14:paraId="3D44FD6E" w14:textId="77777777" w:rsidR="000C4DAD" w:rsidRDefault="000C4DAD" w:rsidP="00C30FE1"/>
    <w:p w14:paraId="6E90DD9B" w14:textId="77777777" w:rsidR="00E84215" w:rsidRDefault="00E84215" w:rsidP="00E84215"/>
    <w:p w14:paraId="46926BE9" w14:textId="27DA7570" w:rsidR="00E84215" w:rsidRPr="00E84215" w:rsidRDefault="00E84215" w:rsidP="00E84215">
      <w:pPr>
        <w:rPr>
          <w:b/>
          <w:sz w:val="26"/>
          <w:szCs w:val="26"/>
        </w:rPr>
      </w:pPr>
      <w:r w:rsidRPr="00E84215">
        <w:rPr>
          <w:b/>
          <w:sz w:val="26"/>
          <w:szCs w:val="26"/>
        </w:rPr>
        <w:t xml:space="preserve">Svar </w:t>
      </w:r>
      <w:r>
        <w:rPr>
          <w:b/>
          <w:sz w:val="26"/>
          <w:szCs w:val="26"/>
        </w:rPr>
        <w:t>14</w:t>
      </w:r>
    </w:p>
    <w:p w14:paraId="2651D093" w14:textId="77777777" w:rsidR="00E831DE" w:rsidRPr="00E831DE" w:rsidRDefault="00E831DE" w:rsidP="00E831DE">
      <w:pPr>
        <w:shd w:val="clear" w:color="auto" w:fill="FFFFFF"/>
        <w:rPr>
          <w:rFonts w:ascii="Courier New" w:eastAsia="Times New Roman" w:hAnsi="Courier New" w:cs="Courier New"/>
          <w:color w:val="000000"/>
          <w:sz w:val="20"/>
        </w:rPr>
      </w:pPr>
    </w:p>
    <w:p w14:paraId="2BBB58D1"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uppgift 14--</w:t>
      </w:r>
    </w:p>
    <w:p w14:paraId="4D4B135B"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Triggern aktiveras efter att en ny överföring har registrerats</w:t>
      </w:r>
    </w:p>
    <w:p w14:paraId="5432643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CREATE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REPLACE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TRIGGER</w:t>
      </w:r>
      <w:r w:rsidRPr="00E831DE">
        <w:rPr>
          <w:rFonts w:ascii="Courier New" w:eastAsia="Times New Roman" w:hAnsi="Courier New" w:cs="Courier New"/>
          <w:color w:val="000000"/>
          <w:sz w:val="20"/>
          <w:lang w:val="en-US"/>
        </w:rPr>
        <w:t xml:space="preserve"> aifer_överföring</w:t>
      </w:r>
    </w:p>
    <w:p w14:paraId="2C3ABFB6"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AFTER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INSERT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ON</w:t>
      </w:r>
      <w:r w:rsidRPr="00E831DE">
        <w:rPr>
          <w:rFonts w:ascii="Courier New" w:eastAsia="Times New Roman" w:hAnsi="Courier New" w:cs="Courier New"/>
          <w:color w:val="000000"/>
          <w:sz w:val="20"/>
          <w:lang w:val="en-US"/>
        </w:rPr>
        <w:t xml:space="preserve"> överföring</w:t>
      </w:r>
    </w:p>
    <w:p w14:paraId="64D97205"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EACH</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ROW</w:t>
      </w:r>
    </w:p>
    <w:p w14:paraId="04F81FE8"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BEGIN</w:t>
      </w:r>
    </w:p>
    <w:p w14:paraId="3DECC4F3"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Minska saldot på från-kontot</w:t>
      </w:r>
    </w:p>
    <w:p w14:paraId="3F4C648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UPDATE</w:t>
      </w:r>
      <w:r w:rsidRPr="00E831DE">
        <w:rPr>
          <w:rFonts w:ascii="Courier New" w:eastAsia="Times New Roman" w:hAnsi="Courier New" w:cs="Courier New"/>
          <w:color w:val="000000"/>
          <w:sz w:val="20"/>
          <w:lang w:val="en-US"/>
        </w:rPr>
        <w:t xml:space="preserve"> konto</w:t>
      </w:r>
    </w:p>
    <w:p w14:paraId="70BAAA5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SET</w:t>
      </w:r>
      <w:r w:rsidRPr="00E831DE">
        <w:rPr>
          <w:rFonts w:ascii="Courier New" w:eastAsia="Times New Roman" w:hAnsi="Courier New" w:cs="Courier New"/>
          <w:color w:val="000000"/>
          <w:sz w:val="20"/>
          <w:lang w:val="en-US"/>
        </w:rPr>
        <w:t xml:space="preserve"> saldo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saldo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NEW</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belopp</w:t>
      </w:r>
    </w:p>
    <w:p w14:paraId="44250CF7" w14:textId="77777777" w:rsidR="00E831DE" w:rsidRPr="00276BD0"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276BD0">
        <w:rPr>
          <w:rFonts w:ascii="Courier New" w:eastAsia="Times New Roman" w:hAnsi="Courier New" w:cs="Courier New"/>
          <w:b/>
          <w:bCs/>
          <w:color w:val="0000FF"/>
          <w:sz w:val="20"/>
          <w:lang w:val="en-US"/>
        </w:rPr>
        <w:t>WHERE</w:t>
      </w:r>
      <w:r w:rsidRPr="00276BD0">
        <w:rPr>
          <w:rFonts w:ascii="Courier New" w:eastAsia="Times New Roman" w:hAnsi="Courier New" w:cs="Courier New"/>
          <w:color w:val="000000"/>
          <w:sz w:val="20"/>
          <w:lang w:val="en-US"/>
        </w:rPr>
        <w:t xml:space="preserve"> knr </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 xml:space="preserve"> </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b/>
          <w:bCs/>
          <w:color w:val="0000FF"/>
          <w:sz w:val="20"/>
          <w:lang w:val="en-US"/>
        </w:rPr>
        <w:t>NEW</w:t>
      </w:r>
      <w:r w:rsidRPr="00276BD0">
        <w:rPr>
          <w:rFonts w:ascii="Courier New" w:eastAsia="Times New Roman" w:hAnsi="Courier New" w:cs="Courier New"/>
          <w:b/>
          <w:bCs/>
          <w:color w:val="000080"/>
          <w:sz w:val="20"/>
          <w:lang w:val="en-US"/>
        </w:rPr>
        <w:t>.</w:t>
      </w:r>
      <w:r w:rsidRPr="00276BD0">
        <w:rPr>
          <w:rFonts w:ascii="Courier New" w:eastAsia="Times New Roman" w:hAnsi="Courier New" w:cs="Courier New"/>
          <w:color w:val="000000"/>
          <w:sz w:val="20"/>
          <w:lang w:val="en-US"/>
        </w:rPr>
        <w:t>från_knr</w:t>
      </w:r>
      <w:r w:rsidRPr="00276BD0">
        <w:rPr>
          <w:rFonts w:ascii="Courier New" w:eastAsia="Times New Roman" w:hAnsi="Courier New" w:cs="Courier New"/>
          <w:b/>
          <w:bCs/>
          <w:color w:val="000080"/>
          <w:sz w:val="20"/>
          <w:lang w:val="en-US"/>
        </w:rPr>
        <w:t>;</w:t>
      </w:r>
    </w:p>
    <w:p w14:paraId="5C6F3F43" w14:textId="77777777" w:rsidR="00E831DE" w:rsidRPr="00276BD0" w:rsidRDefault="00E831DE" w:rsidP="00E831DE">
      <w:pPr>
        <w:shd w:val="clear" w:color="auto" w:fill="FFFFFF"/>
        <w:rPr>
          <w:rFonts w:ascii="Courier New" w:eastAsia="Times New Roman" w:hAnsi="Courier New" w:cs="Courier New"/>
          <w:color w:val="000000"/>
          <w:sz w:val="20"/>
          <w:lang w:val="en-US"/>
        </w:rPr>
      </w:pPr>
    </w:p>
    <w:p w14:paraId="32DADDE2" w14:textId="77777777" w:rsidR="00E831DE" w:rsidRPr="00E831DE" w:rsidRDefault="00E831DE" w:rsidP="00E831DE">
      <w:pPr>
        <w:shd w:val="clear" w:color="auto" w:fill="FFFFFF"/>
        <w:rPr>
          <w:rFonts w:ascii="Courier New" w:eastAsia="Times New Roman" w:hAnsi="Courier New" w:cs="Courier New"/>
          <w:color w:val="008000"/>
          <w:sz w:val="20"/>
        </w:rPr>
      </w:pPr>
      <w:r w:rsidRPr="00276BD0">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rPr>
        <w:t>-- Öka saldot på till-kontot</w:t>
      </w:r>
    </w:p>
    <w:p w14:paraId="117EFA33"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UPDATE</w:t>
      </w:r>
      <w:r w:rsidRPr="00E831DE">
        <w:rPr>
          <w:rFonts w:ascii="Courier New" w:eastAsia="Times New Roman" w:hAnsi="Courier New" w:cs="Courier New"/>
          <w:color w:val="000000"/>
          <w:sz w:val="20"/>
        </w:rPr>
        <w:t xml:space="preserve"> konto</w:t>
      </w:r>
    </w:p>
    <w:p w14:paraId="4F513AD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SET</w:t>
      </w:r>
      <w:r w:rsidRPr="00E831DE">
        <w:rPr>
          <w:rFonts w:ascii="Courier New" w:eastAsia="Times New Roman" w:hAnsi="Courier New" w:cs="Courier New"/>
          <w:color w:val="000000"/>
          <w:sz w:val="20"/>
          <w:lang w:val="en-US"/>
        </w:rPr>
        <w:t xml:space="preserve"> saldo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saldo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NEW</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belopp</w:t>
      </w:r>
    </w:p>
    <w:p w14:paraId="7A4BFCE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NEW</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till_knr</w:t>
      </w:r>
      <w:r w:rsidRPr="00E831DE">
        <w:rPr>
          <w:rFonts w:ascii="Courier New" w:eastAsia="Times New Roman" w:hAnsi="Courier New" w:cs="Courier New"/>
          <w:b/>
          <w:bCs/>
          <w:color w:val="000080"/>
          <w:sz w:val="20"/>
          <w:lang w:val="en-US"/>
        </w:rPr>
        <w:t>;</w:t>
      </w:r>
    </w:p>
    <w:p w14:paraId="5033560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b/>
          <w:bCs/>
          <w:color w:val="000080"/>
          <w:sz w:val="20"/>
          <w:lang w:val="en-US"/>
        </w:rPr>
        <w:t>;</w:t>
      </w:r>
    </w:p>
    <w:p w14:paraId="5C79536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80"/>
          <w:sz w:val="20"/>
          <w:lang w:val="en-US"/>
        </w:rPr>
        <w:t>/</w:t>
      </w:r>
    </w:p>
    <w:p w14:paraId="35810A48"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27435A9"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Test/verifierring --</w:t>
      </w:r>
    </w:p>
    <w:p w14:paraId="2F3B7581"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p>
    <w:p w14:paraId="171798E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user_triggers</w:t>
      </w:r>
    </w:p>
    <w:p w14:paraId="7F528560"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WHERE</w:t>
      </w:r>
      <w:r w:rsidRPr="00E831DE">
        <w:rPr>
          <w:rFonts w:ascii="Courier New" w:eastAsia="Times New Roman" w:hAnsi="Courier New" w:cs="Courier New"/>
          <w:color w:val="000000"/>
          <w:sz w:val="20"/>
        </w:rPr>
        <w:t xml:space="preserve"> trigger_name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808080"/>
          <w:sz w:val="20"/>
        </w:rPr>
        <w:t>'AIFER_ÖVERFÖRING'</w:t>
      </w:r>
      <w:r w:rsidRPr="00E831DE">
        <w:rPr>
          <w:rFonts w:ascii="Courier New" w:eastAsia="Times New Roman" w:hAnsi="Courier New" w:cs="Courier New"/>
          <w:b/>
          <w:bCs/>
          <w:color w:val="000080"/>
          <w:sz w:val="20"/>
        </w:rPr>
        <w:t>;</w:t>
      </w:r>
    </w:p>
    <w:p w14:paraId="1BD3A671" w14:textId="77777777" w:rsidR="00E831DE" w:rsidRPr="00E831DE" w:rsidRDefault="00E831DE" w:rsidP="00E831DE">
      <w:pPr>
        <w:shd w:val="clear" w:color="auto" w:fill="FFFFFF"/>
        <w:rPr>
          <w:rFonts w:ascii="Courier New" w:eastAsia="Times New Roman" w:hAnsi="Courier New" w:cs="Courier New"/>
          <w:color w:val="000000"/>
          <w:sz w:val="20"/>
        </w:rPr>
      </w:pPr>
    </w:p>
    <w:p w14:paraId="21A50C8D"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--Internöverföring--</w:t>
      </w:r>
    </w:p>
    <w:p w14:paraId="53DF4C59" w14:textId="77777777" w:rsidR="00E831DE" w:rsidRPr="00E831DE" w:rsidRDefault="00E831DE" w:rsidP="00E831DE">
      <w:pPr>
        <w:shd w:val="clear" w:color="auto" w:fill="FFFFFF"/>
        <w:rPr>
          <w:rFonts w:ascii="Courier New" w:eastAsia="Times New Roman" w:hAnsi="Courier New" w:cs="Courier New"/>
          <w:color w:val="000000"/>
          <w:sz w:val="20"/>
        </w:rPr>
      </w:pPr>
    </w:p>
    <w:p w14:paraId="3880C4FB"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INTO</w:t>
      </w:r>
      <w:r w:rsidRPr="00E831DE">
        <w:rPr>
          <w:rFonts w:ascii="Courier New" w:eastAsia="Times New Roman" w:hAnsi="Courier New" w:cs="Courier New"/>
          <w:color w:val="000000"/>
          <w:sz w:val="20"/>
        </w:rPr>
        <w:t xml:space="preserve"> överföring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radnr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från_knr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till_knr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datum</w:t>
      </w:r>
      <w:r w:rsidRPr="00E831DE">
        <w:rPr>
          <w:rFonts w:ascii="Courier New" w:eastAsia="Times New Roman" w:hAnsi="Courier New" w:cs="Courier New"/>
          <w:b/>
          <w:bCs/>
          <w:color w:val="000080"/>
          <w:sz w:val="20"/>
        </w:rPr>
        <w:t>)</w:t>
      </w:r>
    </w:p>
    <w:p w14:paraId="3F11921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5899</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1000</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SYSDATE</w:t>
      </w:r>
      <w:r w:rsidRPr="00E831DE">
        <w:rPr>
          <w:rFonts w:ascii="Courier New" w:eastAsia="Times New Roman" w:hAnsi="Courier New" w:cs="Courier New"/>
          <w:b/>
          <w:bCs/>
          <w:color w:val="000080"/>
          <w:sz w:val="20"/>
          <w:lang w:val="en-US"/>
        </w:rPr>
        <w:t>);</w:t>
      </w:r>
    </w:p>
    <w:p w14:paraId="201DA1EB"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2BD984FF"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INTO</w:t>
      </w:r>
      <w:r w:rsidRPr="00E831DE">
        <w:rPr>
          <w:rFonts w:ascii="Courier New" w:eastAsia="Times New Roman" w:hAnsi="Courier New" w:cs="Courier New"/>
          <w:color w:val="000000"/>
          <w:sz w:val="20"/>
        </w:rPr>
        <w:t xml:space="preserve"> överföring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radnr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från_knr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till_knr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datum</w:t>
      </w:r>
      <w:r w:rsidRPr="00E831DE">
        <w:rPr>
          <w:rFonts w:ascii="Courier New" w:eastAsia="Times New Roman" w:hAnsi="Courier New" w:cs="Courier New"/>
          <w:b/>
          <w:bCs/>
          <w:color w:val="000080"/>
          <w:sz w:val="20"/>
        </w:rPr>
        <w:t>)</w:t>
      </w:r>
    </w:p>
    <w:p w14:paraId="52CFEF3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'5899'</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305</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SYSDATE</w:t>
      </w:r>
      <w:r w:rsidRPr="00E831DE">
        <w:rPr>
          <w:rFonts w:ascii="Courier New" w:eastAsia="Times New Roman" w:hAnsi="Courier New" w:cs="Courier New"/>
          <w:b/>
          <w:bCs/>
          <w:color w:val="000080"/>
          <w:sz w:val="20"/>
          <w:lang w:val="en-US"/>
        </w:rPr>
        <w:t>);</w:t>
      </w:r>
    </w:p>
    <w:p w14:paraId="0E1832B9"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515EA9B7"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--Se konto--</w:t>
      </w:r>
    </w:p>
    <w:p w14:paraId="37A1A866" w14:textId="77777777" w:rsidR="00E831DE" w:rsidRPr="00E831DE" w:rsidRDefault="00E831DE" w:rsidP="00E831DE">
      <w:pPr>
        <w:shd w:val="clear" w:color="auto" w:fill="FFFFFF"/>
        <w:rPr>
          <w:rFonts w:eastAsia="Times New Roman"/>
          <w:szCs w:val="24"/>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w:t>
      </w:r>
      <w:r w:rsidRPr="00E831DE">
        <w:rPr>
          <w:rFonts w:ascii="Courier New" w:eastAsia="Times New Roman" w:hAnsi="Courier New" w:cs="Courier New"/>
          <w:b/>
          <w:bCs/>
          <w:color w:val="000080"/>
          <w:sz w:val="20"/>
          <w:lang w:val="en-US"/>
        </w:rPr>
        <w:t>;</w:t>
      </w:r>
    </w:p>
    <w:p w14:paraId="3D44FD6F" w14:textId="77777777" w:rsidR="00A02C0B" w:rsidRPr="00E831DE" w:rsidRDefault="00A02C0B" w:rsidP="00C30FE1">
      <w:pPr>
        <w:rPr>
          <w:b/>
          <w:lang w:val="en-US"/>
        </w:rPr>
      </w:pPr>
    </w:p>
    <w:p w14:paraId="1F4BC082" w14:textId="77777777" w:rsidR="00E831DE" w:rsidRPr="00E831DE" w:rsidRDefault="00E831DE" w:rsidP="00C30FE1">
      <w:pPr>
        <w:rPr>
          <w:b/>
          <w:lang w:val="en-US"/>
        </w:rPr>
      </w:pPr>
    </w:p>
    <w:p w14:paraId="7BF79749" w14:textId="77777777" w:rsidR="00E831DE" w:rsidRPr="00E831DE" w:rsidRDefault="00E831DE" w:rsidP="00C30FE1">
      <w:pPr>
        <w:rPr>
          <w:b/>
          <w:lang w:val="en-US"/>
        </w:rPr>
      </w:pPr>
    </w:p>
    <w:p w14:paraId="49F962EA" w14:textId="23009588" w:rsidR="00E831DE" w:rsidRDefault="00E831DE">
      <w:pPr>
        <w:rPr>
          <w:b/>
          <w:lang w:val="en-US"/>
        </w:rPr>
      </w:pPr>
      <w:r>
        <w:rPr>
          <w:b/>
          <w:lang w:val="en-US"/>
        </w:rPr>
        <w:br w:type="page"/>
      </w:r>
    </w:p>
    <w:p w14:paraId="68754EC2" w14:textId="77777777" w:rsidR="00E831DE" w:rsidRPr="00E831DE" w:rsidRDefault="00E831DE" w:rsidP="00C30FE1">
      <w:pPr>
        <w:rPr>
          <w:b/>
          <w:lang w:val="en-US"/>
        </w:rPr>
      </w:pPr>
    </w:p>
    <w:p w14:paraId="6B05CD25" w14:textId="77777777" w:rsidR="00E831DE" w:rsidRPr="00E831DE" w:rsidRDefault="00E831DE" w:rsidP="00C30FE1">
      <w:pPr>
        <w:rPr>
          <w:b/>
          <w:lang w:val="en-US"/>
        </w:rPr>
      </w:pPr>
    </w:p>
    <w:p w14:paraId="3D44FD70" w14:textId="77777777" w:rsidR="000C4DAD" w:rsidRPr="00252C49" w:rsidRDefault="000C4DAD" w:rsidP="00C30FE1">
      <w:pPr>
        <w:rPr>
          <w:b/>
        </w:rPr>
      </w:pPr>
      <w:r w:rsidRPr="00252C49">
        <w:rPr>
          <w:b/>
        </w:rPr>
        <w:t>Uppgift 15</w:t>
      </w:r>
    </w:p>
    <w:p w14:paraId="3D44FD71" w14:textId="77777777" w:rsidR="000C4DAD" w:rsidRDefault="00252C49" w:rsidP="00C30FE1">
      <w:r>
        <w:t xml:space="preserve">Skapa en procedur med namnet </w:t>
      </w:r>
      <w:r w:rsidRPr="00252C49">
        <w:rPr>
          <w:color w:val="0000FF"/>
        </w:rPr>
        <w:t>do_insättning</w:t>
      </w:r>
      <w:r>
        <w:t xml:space="preserve">. Proceduren skapar en rad i tabellen </w:t>
      </w:r>
      <w:r w:rsidRPr="00252C49">
        <w:rPr>
          <w:color w:val="0000FF"/>
        </w:rPr>
        <w:t>insättning</w:t>
      </w:r>
      <w:r>
        <w:t>.</w:t>
      </w:r>
      <w:r w:rsidR="00AB0DF4">
        <w:t xml:space="preserve"> Proceduren skall skriva ut ett meddelande om vad saldot är efter insättningen.</w:t>
      </w:r>
    </w:p>
    <w:p w14:paraId="02D82029" w14:textId="77777777" w:rsidR="00E84215" w:rsidRDefault="00E84215" w:rsidP="00E84215"/>
    <w:p w14:paraId="38566989" w14:textId="1EA13D9B" w:rsidR="00E84215" w:rsidRPr="00E831DE" w:rsidRDefault="00E84215" w:rsidP="00E84215">
      <w:pPr>
        <w:rPr>
          <w:b/>
          <w:sz w:val="26"/>
          <w:szCs w:val="26"/>
          <w:lang w:val="en-US"/>
        </w:rPr>
      </w:pPr>
      <w:r w:rsidRPr="00E831DE">
        <w:rPr>
          <w:b/>
          <w:sz w:val="26"/>
          <w:szCs w:val="26"/>
          <w:lang w:val="en-US"/>
        </w:rPr>
        <w:t>Svar 15</w:t>
      </w:r>
    </w:p>
    <w:p w14:paraId="7947FA69"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595E965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CREATE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REPLACE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PROCEDURE</w:t>
      </w:r>
      <w:r w:rsidRPr="00E831DE">
        <w:rPr>
          <w:rFonts w:ascii="Courier New" w:eastAsia="Times New Roman" w:hAnsi="Courier New" w:cs="Courier New"/>
          <w:color w:val="000000"/>
          <w:sz w:val="20"/>
          <w:lang w:val="en-US"/>
        </w:rPr>
        <w:t xml:space="preserve"> do_insättning </w:t>
      </w:r>
      <w:r w:rsidRPr="00E831DE">
        <w:rPr>
          <w:rFonts w:ascii="Courier New" w:eastAsia="Times New Roman" w:hAnsi="Courier New" w:cs="Courier New"/>
          <w:b/>
          <w:bCs/>
          <w:color w:val="000080"/>
          <w:sz w:val="20"/>
          <w:lang w:val="en-US"/>
        </w:rPr>
        <w:t>(</w:t>
      </w:r>
    </w:p>
    <w:p w14:paraId="1CBB5051"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0000"/>
          <w:sz w:val="20"/>
        </w:rPr>
        <w:t xml:space="preserve">p_pnr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insättning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pnr</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Personnummer</w:t>
      </w:r>
    </w:p>
    <w:p w14:paraId="590507CB"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p_knr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insättning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knr</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Kontonummer</w:t>
      </w:r>
    </w:p>
    <w:p w14:paraId="3108E4D1"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p_belopp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insättning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Belopp att sätta in</w:t>
      </w:r>
    </w:p>
    <w:p w14:paraId="3D3EF93F"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80"/>
          <w:sz w:val="20"/>
        </w:rPr>
        <w:t>)</w:t>
      </w:r>
    </w:p>
    <w:p w14:paraId="33ECBF21"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AS</w:t>
      </w:r>
    </w:p>
    <w:p w14:paraId="1C6D1547"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v_radnr  </w:t>
      </w:r>
      <w:r w:rsidRPr="00E831DE">
        <w:rPr>
          <w:rFonts w:ascii="Courier New" w:eastAsia="Times New Roman" w:hAnsi="Courier New" w:cs="Courier New"/>
          <w:color w:val="800080"/>
          <w:sz w:val="20"/>
        </w:rPr>
        <w:t>NUMBER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Variabel för radnummer</w:t>
      </w:r>
    </w:p>
    <w:p w14:paraId="1FD618CA"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v_saldo  konto</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saldo</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Variabel för att lagra saldot efter insättningen</w:t>
      </w:r>
    </w:p>
    <w:p w14:paraId="7381C89C" w14:textId="77777777" w:rsidR="00E831DE" w:rsidRPr="00E831DE" w:rsidRDefault="00E831DE" w:rsidP="00E831DE">
      <w:pPr>
        <w:shd w:val="clear" w:color="auto" w:fill="FFFFFF"/>
        <w:rPr>
          <w:rFonts w:ascii="Courier New" w:eastAsia="Times New Roman" w:hAnsi="Courier New" w:cs="Courier New"/>
          <w:color w:val="000000"/>
          <w:sz w:val="20"/>
        </w:rPr>
      </w:pPr>
    </w:p>
    <w:p w14:paraId="54F9F099"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ogiltigt_belopp </w:t>
      </w:r>
      <w:r w:rsidRPr="00E831DE">
        <w:rPr>
          <w:rFonts w:ascii="Courier New" w:eastAsia="Times New Roman" w:hAnsi="Courier New" w:cs="Courier New"/>
          <w:b/>
          <w:bCs/>
          <w:color w:val="0000FF"/>
          <w:sz w:val="20"/>
        </w:rPr>
        <w:t>EXCEPTION</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Eget fel för negativt belopp</w:t>
      </w:r>
    </w:p>
    <w:p w14:paraId="138FF507"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BEGIN</w:t>
      </w:r>
    </w:p>
    <w:p w14:paraId="14B7C00C"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Kontrollera att beloppet inte är negativt</w:t>
      </w:r>
    </w:p>
    <w:p w14:paraId="684F502B"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IF</w:t>
      </w:r>
      <w:r w:rsidRPr="00E831DE">
        <w:rPr>
          <w:rFonts w:ascii="Courier New" w:eastAsia="Times New Roman" w:hAnsi="Courier New" w:cs="Courier New"/>
          <w:color w:val="000000"/>
          <w:sz w:val="20"/>
        </w:rPr>
        <w:t xml:space="preserve"> p_belopp </w:t>
      </w:r>
      <w:r w:rsidRPr="00E831DE">
        <w:rPr>
          <w:rFonts w:ascii="Courier New" w:eastAsia="Times New Roman" w:hAnsi="Courier New" w:cs="Courier New"/>
          <w:b/>
          <w:bCs/>
          <w:color w:val="000080"/>
          <w:sz w:val="20"/>
        </w:rPr>
        <w:t>&lt;=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0</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THEN</w:t>
      </w:r>
    </w:p>
    <w:p w14:paraId="45C36A39"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RAISE</w:t>
      </w:r>
      <w:r w:rsidRPr="00E831DE">
        <w:rPr>
          <w:rFonts w:ascii="Courier New" w:eastAsia="Times New Roman" w:hAnsi="Courier New" w:cs="Courier New"/>
          <w:color w:val="000000"/>
          <w:sz w:val="20"/>
        </w:rPr>
        <w:t xml:space="preserve"> ogiltigt_belopp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Om beloppet är negativt eller 0, kasta ett fel</w:t>
      </w:r>
    </w:p>
    <w:p w14:paraId="74CED60F"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END</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IF</w:t>
      </w:r>
      <w:r w:rsidRPr="00E831DE">
        <w:rPr>
          <w:rFonts w:ascii="Courier New" w:eastAsia="Times New Roman" w:hAnsi="Courier New" w:cs="Courier New"/>
          <w:b/>
          <w:bCs/>
          <w:color w:val="000080"/>
          <w:sz w:val="20"/>
        </w:rPr>
        <w:t>;</w:t>
      </w:r>
    </w:p>
    <w:p w14:paraId="3DF6F6FC" w14:textId="77777777" w:rsidR="00E831DE" w:rsidRPr="00E831DE" w:rsidRDefault="00E831DE" w:rsidP="00E831DE">
      <w:pPr>
        <w:shd w:val="clear" w:color="auto" w:fill="FFFFFF"/>
        <w:rPr>
          <w:rFonts w:ascii="Courier New" w:eastAsia="Times New Roman" w:hAnsi="Courier New" w:cs="Courier New"/>
          <w:color w:val="000000"/>
          <w:sz w:val="20"/>
        </w:rPr>
      </w:pPr>
    </w:p>
    <w:p w14:paraId="466DED00"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Generera nästa radnummer från sekvens</w:t>
      </w:r>
    </w:p>
    <w:p w14:paraId="0229EF7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v_radnr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dual</w:t>
      </w:r>
      <w:r w:rsidRPr="00E831DE">
        <w:rPr>
          <w:rFonts w:ascii="Courier New" w:eastAsia="Times New Roman" w:hAnsi="Courier New" w:cs="Courier New"/>
          <w:b/>
          <w:bCs/>
          <w:color w:val="000080"/>
          <w:sz w:val="20"/>
          <w:lang w:val="en-US"/>
        </w:rPr>
        <w:t>;</w:t>
      </w:r>
    </w:p>
    <w:p w14:paraId="1DD49999"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0015559C"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rPr>
        <w:t>-- Lägg till insättningen</w:t>
      </w:r>
    </w:p>
    <w:p w14:paraId="4D81EFAD"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INTO</w:t>
      </w:r>
      <w:r w:rsidRPr="00E831DE">
        <w:rPr>
          <w:rFonts w:ascii="Courier New" w:eastAsia="Times New Roman" w:hAnsi="Courier New" w:cs="Courier New"/>
          <w:color w:val="000000"/>
          <w:sz w:val="20"/>
        </w:rPr>
        <w:t xml:space="preserve"> insättning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radnr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datum</w:t>
      </w:r>
      <w:r w:rsidRPr="00E831DE">
        <w:rPr>
          <w:rFonts w:ascii="Courier New" w:eastAsia="Times New Roman" w:hAnsi="Courier New" w:cs="Courier New"/>
          <w:b/>
          <w:bCs/>
          <w:color w:val="000080"/>
          <w:sz w:val="20"/>
        </w:rPr>
        <w:t>)</w:t>
      </w:r>
    </w:p>
    <w:p w14:paraId="0CD4ADE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v_radnr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p_pnr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p_knr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p_belopp</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SYSDATE</w:t>
      </w:r>
      <w:r w:rsidRPr="00E831DE">
        <w:rPr>
          <w:rFonts w:ascii="Courier New" w:eastAsia="Times New Roman" w:hAnsi="Courier New" w:cs="Courier New"/>
          <w:b/>
          <w:bCs/>
          <w:color w:val="000080"/>
          <w:sz w:val="20"/>
          <w:lang w:val="en-US"/>
        </w:rPr>
        <w:t>);</w:t>
      </w:r>
    </w:p>
    <w:p w14:paraId="5620F154"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48D6FF01"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rPr>
        <w:t>COMMIT</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Bekräfta transaktionen (valfritt i procedurer, beroende på hur ni jobbar med transaktionshantering)</w:t>
      </w:r>
    </w:p>
    <w:p w14:paraId="7B019AE2" w14:textId="77777777" w:rsidR="00E831DE" w:rsidRPr="00E831DE" w:rsidRDefault="00E831DE" w:rsidP="00E831DE">
      <w:pPr>
        <w:shd w:val="clear" w:color="auto" w:fill="FFFFFF"/>
        <w:rPr>
          <w:rFonts w:ascii="Courier New" w:eastAsia="Times New Roman" w:hAnsi="Courier New" w:cs="Courier New"/>
          <w:color w:val="000000"/>
          <w:sz w:val="20"/>
        </w:rPr>
      </w:pPr>
    </w:p>
    <w:p w14:paraId="079FC1EC"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Hämta nya saldot</w:t>
      </w:r>
    </w:p>
    <w:p w14:paraId="16DF2AEB"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v_saldo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get_saldo</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p_knr</w:t>
      </w:r>
      <w:r w:rsidRPr="00E831DE">
        <w:rPr>
          <w:rFonts w:ascii="Courier New" w:eastAsia="Times New Roman" w:hAnsi="Courier New" w:cs="Courier New"/>
          <w:b/>
          <w:bCs/>
          <w:color w:val="000080"/>
          <w:sz w:val="20"/>
        </w:rPr>
        <w:t>);</w:t>
      </w:r>
    </w:p>
    <w:p w14:paraId="0A7E24FC" w14:textId="77777777" w:rsidR="00E831DE" w:rsidRPr="00E831DE" w:rsidRDefault="00E831DE" w:rsidP="00E831DE">
      <w:pPr>
        <w:shd w:val="clear" w:color="auto" w:fill="FFFFFF"/>
        <w:rPr>
          <w:rFonts w:ascii="Courier New" w:eastAsia="Times New Roman" w:hAnsi="Courier New" w:cs="Courier New"/>
          <w:color w:val="000000"/>
          <w:sz w:val="20"/>
        </w:rPr>
      </w:pPr>
    </w:p>
    <w:p w14:paraId="245D8016"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Skriv ut resultat</w:t>
      </w:r>
    </w:p>
    <w:p w14:paraId="320789BC"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DBMS_OUTPUT</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PUT_LINE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'Insättning genomförd. Aktuellt saldo: '</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v_saldo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808080"/>
          <w:sz w:val="20"/>
        </w:rPr>
        <w:t>' kr'</w:t>
      </w:r>
      <w:r w:rsidRPr="00E831DE">
        <w:rPr>
          <w:rFonts w:ascii="Courier New" w:eastAsia="Times New Roman" w:hAnsi="Courier New" w:cs="Courier New"/>
          <w:b/>
          <w:bCs/>
          <w:color w:val="000080"/>
          <w:sz w:val="20"/>
        </w:rPr>
        <w:t>);</w:t>
      </w:r>
    </w:p>
    <w:p w14:paraId="663BBE8C" w14:textId="77777777" w:rsidR="00E831DE" w:rsidRPr="00E831DE" w:rsidRDefault="00E831DE" w:rsidP="00E831DE">
      <w:pPr>
        <w:shd w:val="clear" w:color="auto" w:fill="FFFFFF"/>
        <w:rPr>
          <w:rFonts w:ascii="Courier New" w:eastAsia="Times New Roman" w:hAnsi="Courier New" w:cs="Courier New"/>
          <w:color w:val="000000"/>
          <w:sz w:val="20"/>
        </w:rPr>
      </w:pPr>
    </w:p>
    <w:p w14:paraId="1D09E51E"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EXCEPTION</w:t>
      </w:r>
    </w:p>
    <w:p w14:paraId="1FA764BA"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WHEN</w:t>
      </w:r>
      <w:r w:rsidRPr="00E831DE">
        <w:rPr>
          <w:rFonts w:ascii="Courier New" w:eastAsia="Times New Roman" w:hAnsi="Courier New" w:cs="Courier New"/>
          <w:color w:val="000000"/>
          <w:sz w:val="20"/>
        </w:rPr>
        <w:t xml:space="preserve"> ogiltigt_belopp </w:t>
      </w:r>
      <w:r w:rsidRPr="00E831DE">
        <w:rPr>
          <w:rFonts w:ascii="Courier New" w:eastAsia="Times New Roman" w:hAnsi="Courier New" w:cs="Courier New"/>
          <w:b/>
          <w:bCs/>
          <w:color w:val="0000FF"/>
          <w:sz w:val="20"/>
        </w:rPr>
        <w:t>THEN</w:t>
      </w:r>
    </w:p>
    <w:p w14:paraId="73CFE937"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RAISE_APPLICATION_ERROR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-20020</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808080"/>
          <w:sz w:val="20"/>
        </w:rPr>
        <w:t>'Beloppet måste vara större än 0.'</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Felmeddelande om beloppet är negativt eller 0</w:t>
      </w:r>
    </w:p>
    <w:p w14:paraId="0A32E549" w14:textId="77777777" w:rsidR="00E831DE" w:rsidRPr="00E831DE" w:rsidRDefault="00E831DE" w:rsidP="00E831DE">
      <w:pPr>
        <w:shd w:val="clear" w:color="auto" w:fill="FFFFFF"/>
        <w:rPr>
          <w:rFonts w:ascii="Courier New" w:eastAsia="Times New Roman" w:hAnsi="Courier New" w:cs="Courier New"/>
          <w:color w:val="000000"/>
          <w:sz w:val="20"/>
        </w:rPr>
      </w:pPr>
    </w:p>
    <w:p w14:paraId="5D92D033"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WHEN</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OTHERS</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THEN</w:t>
      </w:r>
    </w:p>
    <w:p w14:paraId="644A1495"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Felhantering med feltext- TYPE fel personnummer, ELLER FELKONTO ---</w:t>
      </w:r>
    </w:p>
    <w:p w14:paraId="09049317"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lastRenderedPageBreak/>
        <w:t xml:space="preserve">        DBMS_OUTPUT</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PUT_LINE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'Något gick fel vid insättningen: '</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SQLERRM</w:t>
      </w:r>
      <w:r w:rsidRPr="00E831DE">
        <w:rPr>
          <w:rFonts w:ascii="Courier New" w:eastAsia="Times New Roman" w:hAnsi="Courier New" w:cs="Courier New"/>
          <w:b/>
          <w:bCs/>
          <w:color w:val="000080"/>
          <w:sz w:val="20"/>
        </w:rPr>
        <w:t>);</w:t>
      </w:r>
    </w:p>
    <w:p w14:paraId="0F8B8F9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b/>
          <w:bCs/>
          <w:color w:val="000080"/>
          <w:sz w:val="20"/>
          <w:lang w:val="en-US"/>
        </w:rPr>
        <w:t>;</w:t>
      </w:r>
    </w:p>
    <w:p w14:paraId="7810F443"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80"/>
          <w:sz w:val="20"/>
          <w:lang w:val="en-US"/>
        </w:rPr>
        <w:t>/</w:t>
      </w:r>
    </w:p>
    <w:p w14:paraId="3383FB6A"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6950DBFC"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test--</w:t>
      </w:r>
    </w:p>
    <w:p w14:paraId="5E144184"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4A223F2B"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status</w:t>
      </w:r>
    </w:p>
    <w:p w14:paraId="1EDE22C6"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user_objects</w:t>
      </w:r>
    </w:p>
    <w:p w14:paraId="4AE8CAB7"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object_type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'PROCEDURE'</w:t>
      </w:r>
    </w:p>
    <w:p w14:paraId="5FB59E9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AND</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'DO_INSÄTTNING'</w:t>
      </w:r>
      <w:r w:rsidRPr="00E831DE">
        <w:rPr>
          <w:rFonts w:ascii="Courier New" w:eastAsia="Times New Roman" w:hAnsi="Courier New" w:cs="Courier New"/>
          <w:b/>
          <w:bCs/>
          <w:color w:val="000080"/>
          <w:sz w:val="20"/>
          <w:lang w:val="en-US"/>
        </w:rPr>
        <w:t>;</w:t>
      </w:r>
    </w:p>
    <w:p w14:paraId="55917446"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48267978"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--Sättar in pengar--</w:t>
      </w:r>
    </w:p>
    <w:p w14:paraId="070EDAD9"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EXEC</w:t>
      </w:r>
      <w:r w:rsidRPr="00E831DE">
        <w:rPr>
          <w:rFonts w:ascii="Courier New" w:eastAsia="Times New Roman" w:hAnsi="Courier New" w:cs="Courier New"/>
          <w:color w:val="000000"/>
          <w:sz w:val="20"/>
        </w:rPr>
        <w:t xml:space="preserve"> do_insättning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'540126-1111'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123</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582</w:t>
      </w:r>
      <w:r w:rsidRPr="00E831DE">
        <w:rPr>
          <w:rFonts w:ascii="Courier New" w:eastAsia="Times New Roman" w:hAnsi="Courier New" w:cs="Courier New"/>
          <w:b/>
          <w:bCs/>
          <w:color w:val="000080"/>
          <w:sz w:val="20"/>
        </w:rPr>
        <w:t>);</w:t>
      </w:r>
    </w:p>
    <w:p w14:paraId="5FEE59AC" w14:textId="77777777" w:rsidR="00E831DE" w:rsidRPr="00E831DE" w:rsidRDefault="00E831DE" w:rsidP="00E831DE">
      <w:pPr>
        <w:shd w:val="clear" w:color="auto" w:fill="FFFFFF"/>
        <w:rPr>
          <w:rFonts w:ascii="Courier New" w:eastAsia="Times New Roman" w:hAnsi="Courier New" w:cs="Courier New"/>
          <w:color w:val="000000"/>
          <w:sz w:val="20"/>
        </w:rPr>
      </w:pPr>
    </w:p>
    <w:p w14:paraId="55F30715"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--Se konto--</w:t>
      </w:r>
    </w:p>
    <w:p w14:paraId="6763842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w:t>
      </w:r>
      <w:r w:rsidRPr="00E831DE">
        <w:rPr>
          <w:rFonts w:ascii="Courier New" w:eastAsia="Times New Roman" w:hAnsi="Courier New" w:cs="Courier New"/>
          <w:b/>
          <w:bCs/>
          <w:color w:val="000080"/>
          <w:sz w:val="20"/>
          <w:lang w:val="en-US"/>
        </w:rPr>
        <w:t>;</w:t>
      </w:r>
    </w:p>
    <w:p w14:paraId="4C26D063" w14:textId="77777777" w:rsidR="00150A08" w:rsidRPr="00E831DE" w:rsidRDefault="00150A08" w:rsidP="00C30FE1">
      <w:pPr>
        <w:rPr>
          <w:lang w:val="en-US"/>
        </w:rPr>
      </w:pPr>
    </w:p>
    <w:p w14:paraId="3D44FD72" w14:textId="77777777" w:rsidR="00252C49" w:rsidRPr="00E831DE" w:rsidRDefault="00252C49" w:rsidP="00C30FE1">
      <w:pPr>
        <w:rPr>
          <w:lang w:val="en-US"/>
        </w:rPr>
      </w:pPr>
    </w:p>
    <w:p w14:paraId="3D44FD73" w14:textId="77777777" w:rsidR="00252C49" w:rsidRPr="00252C49" w:rsidRDefault="00252C49" w:rsidP="00C30FE1">
      <w:pPr>
        <w:rPr>
          <w:b/>
        </w:rPr>
      </w:pPr>
      <w:r w:rsidRPr="00252C49">
        <w:rPr>
          <w:b/>
        </w:rPr>
        <w:t>Uppgift 16</w:t>
      </w:r>
    </w:p>
    <w:p w14:paraId="3D44FD74" w14:textId="77777777" w:rsidR="00252C49" w:rsidRDefault="00252C49" w:rsidP="00C30FE1">
      <w:r>
        <w:t xml:space="preserve">Testa att proceduren </w:t>
      </w:r>
      <w:r w:rsidRPr="00252C49">
        <w:rPr>
          <w:color w:val="0000FF"/>
        </w:rPr>
        <w:t>do_insättning</w:t>
      </w:r>
      <w:r>
        <w:t xml:space="preserve"> fungerar.</w:t>
      </w:r>
    </w:p>
    <w:p w14:paraId="23C4D954" w14:textId="77777777" w:rsidR="00150A08" w:rsidRDefault="00150A08" w:rsidP="00C30FE1"/>
    <w:p w14:paraId="61562D4F" w14:textId="77777777" w:rsidR="00150A08" w:rsidRPr="00150A08" w:rsidRDefault="00150A08" w:rsidP="00150A08">
      <w:pPr>
        <w:rPr>
          <w:color w:val="7030A0"/>
        </w:rPr>
      </w:pPr>
      <w:r w:rsidRPr="00150A08">
        <w:rPr>
          <w:color w:val="7030A0"/>
        </w:rPr>
        <w:t xml:space="preserve">Verifiera </w:t>
      </w:r>
      <w:r w:rsidRPr="00150A08">
        <w:rPr>
          <w:b/>
          <w:bCs/>
          <w:color w:val="7030A0"/>
        </w:rPr>
        <w:t>do_insättning</w:t>
      </w:r>
      <w:r w:rsidRPr="00150A08">
        <w:rPr>
          <w:color w:val="7030A0"/>
        </w:rPr>
        <w:t xml:space="preserve"> genom att:</w:t>
      </w:r>
    </w:p>
    <w:p w14:paraId="421523EA" w14:textId="77777777" w:rsidR="00150A08" w:rsidRPr="00150A08" w:rsidRDefault="00150A08" w:rsidP="00150A08">
      <w:pPr>
        <w:numPr>
          <w:ilvl w:val="0"/>
          <w:numId w:val="13"/>
        </w:numPr>
        <w:rPr>
          <w:color w:val="7030A0"/>
        </w:rPr>
      </w:pPr>
      <w:r w:rsidRPr="00150A08">
        <w:rPr>
          <w:color w:val="7030A0"/>
        </w:rPr>
        <w:t xml:space="preserve">Verifiera innehåll i tabellen KONTO </w:t>
      </w:r>
      <w:r w:rsidRPr="00150A08">
        <w:rPr>
          <w:b/>
          <w:bCs/>
          <w:color w:val="7030A0"/>
        </w:rPr>
        <w:t>före insättning sker</w:t>
      </w:r>
    </w:p>
    <w:p w14:paraId="400F9748" w14:textId="77777777" w:rsidR="00150A08" w:rsidRPr="00150A08" w:rsidRDefault="00150A08" w:rsidP="00150A08">
      <w:pPr>
        <w:numPr>
          <w:ilvl w:val="0"/>
          <w:numId w:val="13"/>
        </w:numPr>
        <w:rPr>
          <w:color w:val="7030A0"/>
        </w:rPr>
      </w:pPr>
      <w:r w:rsidRPr="00150A08">
        <w:rPr>
          <w:color w:val="7030A0"/>
        </w:rPr>
        <w:t xml:space="preserve">Verifiera innehåll i tabellen INSÄTTNING </w:t>
      </w:r>
      <w:r w:rsidRPr="00150A08">
        <w:rPr>
          <w:b/>
          <w:bCs/>
          <w:color w:val="7030A0"/>
        </w:rPr>
        <w:t>före insättning sker</w:t>
      </w:r>
    </w:p>
    <w:p w14:paraId="312B85BD" w14:textId="77777777" w:rsidR="00150A08" w:rsidRPr="00150A08" w:rsidRDefault="00150A08" w:rsidP="00150A08">
      <w:pPr>
        <w:numPr>
          <w:ilvl w:val="0"/>
          <w:numId w:val="13"/>
        </w:numPr>
        <w:rPr>
          <w:color w:val="7030A0"/>
        </w:rPr>
      </w:pPr>
      <w:r w:rsidRPr="00150A08">
        <w:rPr>
          <w:color w:val="7030A0"/>
        </w:rPr>
        <w:t>Testa med fel personnummer</w:t>
      </w:r>
    </w:p>
    <w:p w14:paraId="6DB682AB" w14:textId="77777777" w:rsidR="00150A08" w:rsidRPr="00150A08" w:rsidRDefault="00150A08" w:rsidP="00150A08">
      <w:pPr>
        <w:numPr>
          <w:ilvl w:val="0"/>
          <w:numId w:val="13"/>
        </w:numPr>
        <w:rPr>
          <w:color w:val="7030A0"/>
        </w:rPr>
      </w:pPr>
      <w:r w:rsidRPr="00150A08">
        <w:rPr>
          <w:color w:val="7030A0"/>
        </w:rPr>
        <w:t>Testa med fel kontonummer</w:t>
      </w:r>
    </w:p>
    <w:p w14:paraId="0DBFC040" w14:textId="77777777" w:rsidR="00150A08" w:rsidRPr="00150A08" w:rsidRDefault="00150A08" w:rsidP="00150A08">
      <w:pPr>
        <w:numPr>
          <w:ilvl w:val="0"/>
          <w:numId w:val="13"/>
        </w:numPr>
        <w:rPr>
          <w:color w:val="7030A0"/>
        </w:rPr>
      </w:pPr>
      <w:r w:rsidRPr="00150A08">
        <w:rPr>
          <w:color w:val="7030A0"/>
        </w:rPr>
        <w:t>Testa med negativt belopp</w:t>
      </w:r>
    </w:p>
    <w:p w14:paraId="103F20E8" w14:textId="77777777" w:rsidR="00150A08" w:rsidRPr="00150A08" w:rsidRDefault="00150A08" w:rsidP="00150A08">
      <w:pPr>
        <w:numPr>
          <w:ilvl w:val="0"/>
          <w:numId w:val="13"/>
        </w:numPr>
        <w:rPr>
          <w:color w:val="7030A0"/>
        </w:rPr>
      </w:pPr>
      <w:r w:rsidRPr="00150A08">
        <w:rPr>
          <w:color w:val="7030A0"/>
        </w:rPr>
        <w:t>Testa med rätt parametrar</w:t>
      </w:r>
    </w:p>
    <w:p w14:paraId="60DE2CF6" w14:textId="77777777" w:rsidR="00150A08" w:rsidRPr="00150A08" w:rsidRDefault="00150A08" w:rsidP="00150A08">
      <w:pPr>
        <w:numPr>
          <w:ilvl w:val="0"/>
          <w:numId w:val="13"/>
        </w:numPr>
        <w:rPr>
          <w:color w:val="7030A0"/>
        </w:rPr>
      </w:pPr>
      <w:r w:rsidRPr="00150A08">
        <w:rPr>
          <w:color w:val="7030A0"/>
        </w:rPr>
        <w:t xml:space="preserve">Verifiera innehållet i tabellen INSÄTTNING </w:t>
      </w:r>
      <w:r w:rsidRPr="00150A08">
        <w:rPr>
          <w:b/>
          <w:bCs/>
          <w:color w:val="7030A0"/>
        </w:rPr>
        <w:t>efter insättning skett</w:t>
      </w:r>
    </w:p>
    <w:p w14:paraId="466FBA8D" w14:textId="77777777" w:rsidR="00150A08" w:rsidRPr="00150A08" w:rsidRDefault="00150A08" w:rsidP="00150A08">
      <w:pPr>
        <w:numPr>
          <w:ilvl w:val="0"/>
          <w:numId w:val="13"/>
        </w:numPr>
        <w:rPr>
          <w:color w:val="7030A0"/>
        </w:rPr>
      </w:pPr>
      <w:r w:rsidRPr="00150A08">
        <w:rPr>
          <w:color w:val="7030A0"/>
        </w:rPr>
        <w:t xml:space="preserve">Verifiera saldo i tabellen KONTO </w:t>
      </w:r>
      <w:r w:rsidRPr="00150A08">
        <w:rPr>
          <w:b/>
          <w:bCs/>
          <w:color w:val="7030A0"/>
        </w:rPr>
        <w:t>efter insättning skett</w:t>
      </w:r>
    </w:p>
    <w:p w14:paraId="05BF3F28" w14:textId="77777777" w:rsidR="00150A08" w:rsidRDefault="00150A08" w:rsidP="00C30FE1"/>
    <w:p w14:paraId="2AC536A1" w14:textId="77777777" w:rsidR="00E84215" w:rsidRDefault="00E84215" w:rsidP="00E84215"/>
    <w:p w14:paraId="3D44FD75" w14:textId="46806FFA" w:rsidR="00252C49" w:rsidRDefault="00E84215" w:rsidP="00E84215">
      <w:pPr>
        <w:rPr>
          <w:b/>
          <w:sz w:val="26"/>
          <w:szCs w:val="26"/>
        </w:rPr>
      </w:pPr>
      <w:r w:rsidRPr="00E84215">
        <w:rPr>
          <w:b/>
          <w:sz w:val="26"/>
          <w:szCs w:val="26"/>
        </w:rPr>
        <w:t xml:space="preserve">Svar </w:t>
      </w:r>
      <w:r>
        <w:rPr>
          <w:b/>
          <w:sz w:val="26"/>
          <w:szCs w:val="26"/>
        </w:rPr>
        <w:t>16</w:t>
      </w:r>
    </w:p>
    <w:p w14:paraId="515D5146" w14:textId="77777777" w:rsidR="00E831DE" w:rsidRPr="00E831DE" w:rsidRDefault="00E831DE" w:rsidP="00E831DE">
      <w:pPr>
        <w:shd w:val="clear" w:color="auto" w:fill="FFFFFF"/>
        <w:rPr>
          <w:rFonts w:ascii="Courier New" w:eastAsia="Times New Roman" w:hAnsi="Courier New" w:cs="Courier New"/>
          <w:color w:val="000000"/>
          <w:sz w:val="20"/>
        </w:rPr>
      </w:pPr>
    </w:p>
    <w:p w14:paraId="0403C34C"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xml:space="preserve">-- 1.   Verifiera innehåll i tabellen KONTO före insättning sker-- </w:t>
      </w:r>
    </w:p>
    <w:p w14:paraId="1F67FE6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5899</w:t>
      </w:r>
      <w:r w:rsidRPr="00E831DE">
        <w:rPr>
          <w:rFonts w:ascii="Courier New" w:eastAsia="Times New Roman" w:hAnsi="Courier New" w:cs="Courier New"/>
          <w:b/>
          <w:bCs/>
          <w:color w:val="000080"/>
          <w:sz w:val="20"/>
          <w:lang w:val="en-US"/>
        </w:rPr>
        <w:t>;</w:t>
      </w:r>
    </w:p>
    <w:p w14:paraId="73983778"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194E650"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-- 2.   Verifiera innehåll i tabellen INSÄTTNING före insättning sker --</w:t>
      </w:r>
    </w:p>
    <w:p w14:paraId="38545E4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insättning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5899</w:t>
      </w:r>
      <w:r w:rsidRPr="00E831DE">
        <w:rPr>
          <w:rFonts w:ascii="Courier New" w:eastAsia="Times New Roman" w:hAnsi="Courier New" w:cs="Courier New"/>
          <w:b/>
          <w:bCs/>
          <w:color w:val="000080"/>
          <w:sz w:val="20"/>
          <w:lang w:val="en-US"/>
        </w:rPr>
        <w:t>;</w:t>
      </w:r>
    </w:p>
    <w:p w14:paraId="17B2CEF9"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41BAEADE"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-- 3.   Testa med fel personnummer --</w:t>
      </w:r>
    </w:p>
    <w:p w14:paraId="3AD11A45"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EXEC</w:t>
      </w:r>
      <w:r w:rsidRPr="00E831DE">
        <w:rPr>
          <w:rFonts w:ascii="Courier New" w:eastAsia="Times New Roman" w:hAnsi="Courier New" w:cs="Courier New"/>
          <w:color w:val="000000"/>
          <w:sz w:val="20"/>
        </w:rPr>
        <w:t xml:space="preserve"> do_insättning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'840101-1111'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5899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100</w:t>
      </w:r>
      <w:r w:rsidRPr="00E831DE">
        <w:rPr>
          <w:rFonts w:ascii="Courier New" w:eastAsia="Times New Roman" w:hAnsi="Courier New" w:cs="Courier New"/>
          <w:b/>
          <w:bCs/>
          <w:color w:val="000080"/>
          <w:sz w:val="20"/>
        </w:rPr>
        <w:t>);</w:t>
      </w:r>
    </w:p>
    <w:p w14:paraId="02E997D2" w14:textId="77777777" w:rsidR="00E831DE" w:rsidRPr="00E831DE" w:rsidRDefault="00E831DE" w:rsidP="00E831DE">
      <w:pPr>
        <w:shd w:val="clear" w:color="auto" w:fill="FFFFFF"/>
        <w:rPr>
          <w:rFonts w:ascii="Courier New" w:eastAsia="Times New Roman" w:hAnsi="Courier New" w:cs="Courier New"/>
          <w:color w:val="000000"/>
          <w:sz w:val="20"/>
        </w:rPr>
      </w:pPr>
    </w:p>
    <w:p w14:paraId="56720318"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-- 4.   Testa med fel kontonummer --</w:t>
      </w:r>
    </w:p>
    <w:p w14:paraId="6EED8536"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EXEC</w:t>
      </w:r>
      <w:r w:rsidRPr="00E831DE">
        <w:rPr>
          <w:rFonts w:ascii="Courier New" w:eastAsia="Times New Roman" w:hAnsi="Courier New" w:cs="Courier New"/>
          <w:color w:val="000000"/>
          <w:sz w:val="20"/>
        </w:rPr>
        <w:t xml:space="preserve">    do_insättning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'540126-1111'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4600</w:t>
      </w:r>
      <w:r w:rsidRPr="00E831DE">
        <w:rPr>
          <w:rFonts w:ascii="Courier New" w:eastAsia="Times New Roman" w:hAnsi="Courier New" w:cs="Courier New"/>
          <w:b/>
          <w:bCs/>
          <w:color w:val="000080"/>
          <w:sz w:val="20"/>
        </w:rPr>
        <w:t>);</w:t>
      </w:r>
    </w:p>
    <w:p w14:paraId="291C6320" w14:textId="77777777" w:rsidR="00E831DE" w:rsidRPr="00E831DE" w:rsidRDefault="00E831DE" w:rsidP="00E831DE">
      <w:pPr>
        <w:shd w:val="clear" w:color="auto" w:fill="FFFFFF"/>
        <w:rPr>
          <w:rFonts w:ascii="Courier New" w:eastAsia="Times New Roman" w:hAnsi="Courier New" w:cs="Courier New"/>
          <w:color w:val="000000"/>
          <w:sz w:val="20"/>
        </w:rPr>
      </w:pPr>
    </w:p>
    <w:p w14:paraId="41139BDD"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-- 5.   Testa med negativt belopp --</w:t>
      </w:r>
    </w:p>
    <w:p w14:paraId="284F53F0"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EXEC</w:t>
      </w:r>
      <w:r w:rsidRPr="00E831DE">
        <w:rPr>
          <w:rFonts w:ascii="Courier New" w:eastAsia="Times New Roman" w:hAnsi="Courier New" w:cs="Courier New"/>
          <w:color w:val="000000"/>
          <w:sz w:val="20"/>
        </w:rPr>
        <w:t xml:space="preserve">    do_insättning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'540126-1111'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5899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-250</w:t>
      </w:r>
      <w:r w:rsidRPr="00E831DE">
        <w:rPr>
          <w:rFonts w:ascii="Courier New" w:eastAsia="Times New Roman" w:hAnsi="Courier New" w:cs="Courier New"/>
          <w:b/>
          <w:bCs/>
          <w:color w:val="000080"/>
          <w:sz w:val="20"/>
        </w:rPr>
        <w:t>);</w:t>
      </w:r>
    </w:p>
    <w:p w14:paraId="0653F230" w14:textId="77777777" w:rsidR="00E831DE" w:rsidRPr="00E831DE" w:rsidRDefault="00E831DE" w:rsidP="00E831DE">
      <w:pPr>
        <w:shd w:val="clear" w:color="auto" w:fill="FFFFFF"/>
        <w:rPr>
          <w:rFonts w:ascii="Courier New" w:eastAsia="Times New Roman" w:hAnsi="Courier New" w:cs="Courier New"/>
          <w:color w:val="000000"/>
          <w:sz w:val="20"/>
        </w:rPr>
      </w:pPr>
    </w:p>
    <w:p w14:paraId="5D7EC04D"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-- 6.   Testa med rätt parametrar --</w:t>
      </w:r>
    </w:p>
    <w:p w14:paraId="62A431E5"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lastRenderedPageBreak/>
        <w:t>EXEC</w:t>
      </w:r>
      <w:r w:rsidRPr="00E831DE">
        <w:rPr>
          <w:rFonts w:ascii="Courier New" w:eastAsia="Times New Roman" w:hAnsi="Courier New" w:cs="Courier New"/>
          <w:color w:val="000000"/>
          <w:sz w:val="20"/>
        </w:rPr>
        <w:t xml:space="preserve">    do_insättning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'540126-1111'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5899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1250</w:t>
      </w:r>
      <w:r w:rsidRPr="00E831DE">
        <w:rPr>
          <w:rFonts w:ascii="Courier New" w:eastAsia="Times New Roman" w:hAnsi="Courier New" w:cs="Courier New"/>
          <w:b/>
          <w:bCs/>
          <w:color w:val="000080"/>
          <w:sz w:val="20"/>
        </w:rPr>
        <w:t>);</w:t>
      </w:r>
    </w:p>
    <w:p w14:paraId="501B1BEC" w14:textId="77777777" w:rsidR="00E831DE" w:rsidRPr="00E831DE" w:rsidRDefault="00E831DE" w:rsidP="00E831DE">
      <w:pPr>
        <w:shd w:val="clear" w:color="auto" w:fill="FFFFFF"/>
        <w:rPr>
          <w:rFonts w:ascii="Courier New" w:eastAsia="Times New Roman" w:hAnsi="Courier New" w:cs="Courier New"/>
          <w:color w:val="000000"/>
          <w:sz w:val="20"/>
        </w:rPr>
      </w:pPr>
    </w:p>
    <w:p w14:paraId="3B0AFEA2"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-- 7.   Verifiera innehållet i tabellen INSÄTTNING efter insättning skett --</w:t>
      </w:r>
    </w:p>
    <w:p w14:paraId="2FD754C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insättning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5899</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ORDER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BY</w:t>
      </w:r>
      <w:r w:rsidRPr="00E831DE">
        <w:rPr>
          <w:rFonts w:ascii="Courier New" w:eastAsia="Times New Roman" w:hAnsi="Courier New" w:cs="Courier New"/>
          <w:color w:val="000000"/>
          <w:sz w:val="20"/>
          <w:lang w:val="en-US"/>
        </w:rPr>
        <w:t xml:space="preserve"> datum </w:t>
      </w:r>
      <w:r w:rsidRPr="00E831DE">
        <w:rPr>
          <w:rFonts w:ascii="Courier New" w:eastAsia="Times New Roman" w:hAnsi="Courier New" w:cs="Courier New"/>
          <w:b/>
          <w:bCs/>
          <w:color w:val="0000FF"/>
          <w:sz w:val="20"/>
          <w:lang w:val="en-US"/>
        </w:rPr>
        <w:t>DESC</w:t>
      </w:r>
      <w:r w:rsidRPr="00E831DE">
        <w:rPr>
          <w:rFonts w:ascii="Courier New" w:eastAsia="Times New Roman" w:hAnsi="Courier New" w:cs="Courier New"/>
          <w:b/>
          <w:bCs/>
          <w:color w:val="000080"/>
          <w:sz w:val="20"/>
          <w:lang w:val="en-US"/>
        </w:rPr>
        <w:t>;</w:t>
      </w:r>
    </w:p>
    <w:p w14:paraId="72DC64E1"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0C16FEFB"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xml:space="preserve">-- 8.   Verifiera saldo i tabellen KONTO efter insättning skett -- </w:t>
      </w:r>
    </w:p>
    <w:p w14:paraId="6940A4BE"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5899</w:t>
      </w:r>
      <w:r w:rsidRPr="00E831DE">
        <w:rPr>
          <w:rFonts w:ascii="Courier New" w:eastAsia="Times New Roman" w:hAnsi="Courier New" w:cs="Courier New"/>
          <w:b/>
          <w:bCs/>
          <w:color w:val="000080"/>
          <w:sz w:val="20"/>
          <w:lang w:val="en-US"/>
        </w:rPr>
        <w:t>;</w:t>
      </w:r>
    </w:p>
    <w:p w14:paraId="0EB2494E" w14:textId="77777777" w:rsidR="00E831DE" w:rsidRDefault="00E831DE" w:rsidP="00C30FE1">
      <w:pPr>
        <w:rPr>
          <w:b/>
        </w:rPr>
      </w:pPr>
    </w:p>
    <w:p w14:paraId="309D7C20" w14:textId="77777777" w:rsidR="00E831DE" w:rsidRDefault="00E831DE" w:rsidP="00C30FE1">
      <w:pPr>
        <w:rPr>
          <w:b/>
        </w:rPr>
      </w:pPr>
    </w:p>
    <w:p w14:paraId="3D44FD76" w14:textId="68B2DB8C" w:rsidR="00252C49" w:rsidRPr="001423B9" w:rsidRDefault="00252C49" w:rsidP="00C30FE1">
      <w:pPr>
        <w:rPr>
          <w:b/>
        </w:rPr>
      </w:pPr>
      <w:r w:rsidRPr="001423B9">
        <w:rPr>
          <w:b/>
        </w:rPr>
        <w:t>Uppgift 17</w:t>
      </w:r>
    </w:p>
    <w:p w14:paraId="3D44FD77" w14:textId="77777777" w:rsidR="00E10E9C" w:rsidRDefault="00252C49" w:rsidP="00C30FE1">
      <w:r>
        <w:t xml:space="preserve">Skapa en procedur som heter </w:t>
      </w:r>
      <w:r w:rsidRPr="001423B9">
        <w:rPr>
          <w:color w:val="0000FF"/>
        </w:rPr>
        <w:t>do_uttag</w:t>
      </w:r>
      <w:r>
        <w:t xml:space="preserve">. Denna skapar en rad i tabelen </w:t>
      </w:r>
      <w:r w:rsidRPr="001423B9">
        <w:rPr>
          <w:color w:val="0000FF"/>
        </w:rPr>
        <w:t>uttag</w:t>
      </w:r>
      <w:r>
        <w:t xml:space="preserve">. Skapa ett eget deklarerat undantag med namnet </w:t>
      </w:r>
      <w:r w:rsidRPr="001423B9">
        <w:rPr>
          <w:color w:val="0000FF"/>
        </w:rPr>
        <w:t>obehörig</w:t>
      </w:r>
      <w:r>
        <w:t>. Detta kastas om en obehörig</w:t>
      </w:r>
      <w:r w:rsidR="001423B9">
        <w:t xml:space="preserve"> person försöker ta ut pengar från ett konto som denne </w:t>
      </w:r>
      <w:r w:rsidR="001423B9" w:rsidRPr="001423B9">
        <w:rPr>
          <w:b/>
        </w:rPr>
        <w:t>inte</w:t>
      </w:r>
      <w:r w:rsidR="001423B9">
        <w:t xml:space="preserve"> är ägare till. Använd funktionen </w:t>
      </w:r>
      <w:r w:rsidR="001423B9" w:rsidRPr="001423B9">
        <w:rPr>
          <w:color w:val="0000FF"/>
        </w:rPr>
        <w:t>get_behörighet</w:t>
      </w:r>
      <w:r w:rsidR="001423B9">
        <w:t xml:space="preserve"> för att </w:t>
      </w:r>
      <w:r w:rsidR="00D954F5">
        <w:t>utföra</w:t>
      </w:r>
      <w:r w:rsidR="001423B9">
        <w:t xml:space="preserve"> kontrollen. Om man är obehörig skall ett </w:t>
      </w:r>
      <w:r w:rsidR="007E09CC">
        <w:t>meddelande om detta skrivas ut och n</w:t>
      </w:r>
      <w:r w:rsidR="001423B9">
        <w:t xml:space="preserve">aturligtvis skall </w:t>
      </w:r>
      <w:r w:rsidR="001423B9" w:rsidRPr="001423B9">
        <w:rPr>
          <w:b/>
        </w:rPr>
        <w:t>inte</w:t>
      </w:r>
      <w:r w:rsidR="001423B9">
        <w:t xml:space="preserve"> transaktionen</w:t>
      </w:r>
      <w:r w:rsidR="007E09CC">
        <w:t xml:space="preserve"> då</w:t>
      </w:r>
      <w:r w:rsidR="001423B9">
        <w:t xml:space="preserve"> gå igenom. Om man är behörig skall proceduren skriva ut meddelande om aktuellt saldo efter uttaget.</w:t>
      </w:r>
    </w:p>
    <w:p w14:paraId="3D44FD78" w14:textId="77777777" w:rsidR="001423B9" w:rsidRDefault="001423B9" w:rsidP="00C30FE1"/>
    <w:p w14:paraId="2D009837" w14:textId="77777777" w:rsidR="00E84215" w:rsidRDefault="00E84215" w:rsidP="00E84215"/>
    <w:p w14:paraId="3553A691" w14:textId="02DB2834" w:rsidR="00E831DE" w:rsidRDefault="00E84215" w:rsidP="00E84215">
      <w:pPr>
        <w:rPr>
          <w:b/>
          <w:sz w:val="26"/>
          <w:szCs w:val="26"/>
        </w:rPr>
      </w:pPr>
      <w:r w:rsidRPr="00E84215">
        <w:rPr>
          <w:b/>
          <w:sz w:val="26"/>
          <w:szCs w:val="26"/>
        </w:rPr>
        <w:t xml:space="preserve">Svar </w:t>
      </w:r>
      <w:r>
        <w:rPr>
          <w:b/>
          <w:sz w:val="26"/>
          <w:szCs w:val="26"/>
        </w:rPr>
        <w:t>17</w:t>
      </w:r>
    </w:p>
    <w:p w14:paraId="0D1895F2"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42850F6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CREATE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REPLACE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PROCEDURE</w:t>
      </w:r>
      <w:r w:rsidRPr="00E831DE">
        <w:rPr>
          <w:rFonts w:ascii="Courier New" w:eastAsia="Times New Roman" w:hAnsi="Courier New" w:cs="Courier New"/>
          <w:color w:val="000000"/>
          <w:sz w:val="20"/>
          <w:lang w:val="en-US"/>
        </w:rPr>
        <w:t xml:space="preserve"> do_uttag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p>
    <w:p w14:paraId="05ACF415"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0000"/>
          <w:sz w:val="20"/>
        </w:rPr>
        <w:t xml:space="preserve">p_pnr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uttag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pnr</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Inparameter: Personnummer</w:t>
      </w:r>
    </w:p>
    <w:p w14:paraId="571C814D"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p_knr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uttag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knr</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Inparameter: Kontonummer</w:t>
      </w:r>
    </w:p>
    <w:p w14:paraId="7B993F3C"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p_belopp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uttag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Inparameter: Belopp att ta ut</w:t>
      </w:r>
    </w:p>
    <w:p w14:paraId="411BDFF3"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80"/>
          <w:sz w:val="20"/>
        </w:rPr>
        <w:t>)</w:t>
      </w:r>
    </w:p>
    <w:p w14:paraId="656B508E"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AS</w:t>
      </w:r>
    </w:p>
    <w:p w14:paraId="60FE4B46"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v_radnr      </w:t>
      </w:r>
      <w:r w:rsidRPr="00E831DE">
        <w:rPr>
          <w:rFonts w:ascii="Courier New" w:eastAsia="Times New Roman" w:hAnsi="Courier New" w:cs="Courier New"/>
          <w:color w:val="800080"/>
          <w:sz w:val="20"/>
        </w:rPr>
        <w:t>NUMBER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Variabel för att lagra nytt radnummer från sekvens</w:t>
      </w:r>
    </w:p>
    <w:p w14:paraId="169AA7A8"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v_behörighet </w:t>
      </w:r>
      <w:r w:rsidRPr="00E831DE">
        <w:rPr>
          <w:rFonts w:ascii="Courier New" w:eastAsia="Times New Roman" w:hAnsi="Courier New" w:cs="Courier New"/>
          <w:color w:val="800080"/>
          <w:sz w:val="20"/>
        </w:rPr>
        <w:t>NUMBER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Variabel som anger om personen är behörig (1) eller ej (0)</w:t>
      </w:r>
    </w:p>
    <w:p w14:paraId="461E88BC" w14:textId="77777777" w:rsidR="00E831DE" w:rsidRPr="00E831DE" w:rsidRDefault="00E831DE" w:rsidP="00E831DE">
      <w:pPr>
        <w:shd w:val="clear" w:color="auto" w:fill="FFFFFF"/>
        <w:rPr>
          <w:rFonts w:ascii="Courier New" w:eastAsia="Times New Roman" w:hAnsi="Courier New" w:cs="Courier New"/>
          <w:color w:val="000000"/>
          <w:sz w:val="20"/>
        </w:rPr>
      </w:pPr>
    </w:p>
    <w:p w14:paraId="1C7070B0"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obehörig         </w:t>
      </w:r>
      <w:r w:rsidRPr="00E831DE">
        <w:rPr>
          <w:rFonts w:ascii="Courier New" w:eastAsia="Times New Roman" w:hAnsi="Courier New" w:cs="Courier New"/>
          <w:b/>
          <w:bCs/>
          <w:color w:val="0000FF"/>
          <w:sz w:val="20"/>
        </w:rPr>
        <w:t>EXCEPTION</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Egendefinierat undantag för obehörig åtkomst</w:t>
      </w:r>
    </w:p>
    <w:p w14:paraId="209FC1FE"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ogiltigt_belopp  </w:t>
      </w:r>
      <w:r w:rsidRPr="00E831DE">
        <w:rPr>
          <w:rFonts w:ascii="Courier New" w:eastAsia="Times New Roman" w:hAnsi="Courier New" w:cs="Courier New"/>
          <w:b/>
          <w:bCs/>
          <w:color w:val="0000FF"/>
          <w:sz w:val="20"/>
        </w:rPr>
        <w:t>EXCEPTION</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Undantag för ogiltigt (negativt eller noll) belopp</w:t>
      </w:r>
    </w:p>
    <w:p w14:paraId="2BE1EDA3"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BEGIN</w:t>
      </w:r>
    </w:p>
    <w:p w14:paraId="1566612E"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Kontrollera om beloppet är negativt eller 0</w:t>
      </w:r>
    </w:p>
    <w:p w14:paraId="13AAE8D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IF</w:t>
      </w:r>
      <w:r w:rsidRPr="00E831DE">
        <w:rPr>
          <w:rFonts w:ascii="Courier New" w:eastAsia="Times New Roman" w:hAnsi="Courier New" w:cs="Courier New"/>
          <w:color w:val="000000"/>
          <w:sz w:val="20"/>
          <w:lang w:val="en-US"/>
        </w:rPr>
        <w:t xml:space="preserve"> p_belopp </w:t>
      </w:r>
      <w:r w:rsidRPr="00E831DE">
        <w:rPr>
          <w:rFonts w:ascii="Courier New" w:eastAsia="Times New Roman" w:hAnsi="Courier New" w:cs="Courier New"/>
          <w:b/>
          <w:bCs/>
          <w:color w:val="000080"/>
          <w:sz w:val="20"/>
          <w:lang w:val="en-US"/>
        </w:rPr>
        <w:t>&lt;=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0</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THEN</w:t>
      </w:r>
    </w:p>
    <w:p w14:paraId="1EB2823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RAISE</w:t>
      </w:r>
      <w:r w:rsidRPr="00E831DE">
        <w:rPr>
          <w:rFonts w:ascii="Courier New" w:eastAsia="Times New Roman" w:hAnsi="Courier New" w:cs="Courier New"/>
          <w:color w:val="000000"/>
          <w:sz w:val="20"/>
          <w:lang w:val="en-US"/>
        </w:rPr>
        <w:t xml:space="preserve"> ogiltigt_belopp</w:t>
      </w:r>
      <w:r w:rsidRPr="00E831DE">
        <w:rPr>
          <w:rFonts w:ascii="Courier New" w:eastAsia="Times New Roman" w:hAnsi="Courier New" w:cs="Courier New"/>
          <w:b/>
          <w:bCs/>
          <w:color w:val="000080"/>
          <w:sz w:val="20"/>
          <w:lang w:val="en-US"/>
        </w:rPr>
        <w:t>;</w:t>
      </w:r>
    </w:p>
    <w:p w14:paraId="413ABEEA"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rPr>
        <w:t>END</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IF</w:t>
      </w:r>
      <w:r w:rsidRPr="00E831DE">
        <w:rPr>
          <w:rFonts w:ascii="Courier New" w:eastAsia="Times New Roman" w:hAnsi="Courier New" w:cs="Courier New"/>
          <w:b/>
          <w:bCs/>
          <w:color w:val="000080"/>
          <w:sz w:val="20"/>
        </w:rPr>
        <w:t>;</w:t>
      </w:r>
    </w:p>
    <w:p w14:paraId="05BAFAAB" w14:textId="77777777" w:rsidR="00E831DE" w:rsidRPr="00E831DE" w:rsidRDefault="00E831DE" w:rsidP="00E831DE">
      <w:pPr>
        <w:shd w:val="clear" w:color="auto" w:fill="FFFFFF"/>
        <w:rPr>
          <w:rFonts w:ascii="Courier New" w:eastAsia="Times New Roman" w:hAnsi="Courier New" w:cs="Courier New"/>
          <w:color w:val="000000"/>
          <w:sz w:val="20"/>
        </w:rPr>
      </w:pPr>
    </w:p>
    <w:p w14:paraId="712F158F"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Kontrollera behörighet med hjälp av funktionen get_behörighet</w:t>
      </w:r>
    </w:p>
    <w:p w14:paraId="365B0BEE"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v_behörighet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get_behörighet</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p_pnr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p_knr</w:t>
      </w:r>
      <w:r w:rsidRPr="00E831DE">
        <w:rPr>
          <w:rFonts w:ascii="Courier New" w:eastAsia="Times New Roman" w:hAnsi="Courier New" w:cs="Courier New"/>
          <w:b/>
          <w:bCs/>
          <w:color w:val="000080"/>
          <w:sz w:val="20"/>
        </w:rPr>
        <w:t>);</w:t>
      </w:r>
    </w:p>
    <w:p w14:paraId="5DE58266"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p>
    <w:p w14:paraId="48C87432"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Om användaren är behörig:</w:t>
      </w:r>
    </w:p>
    <w:p w14:paraId="4D1E86A4"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IF</w:t>
      </w:r>
      <w:r w:rsidRPr="00E831DE">
        <w:rPr>
          <w:rFonts w:ascii="Courier New" w:eastAsia="Times New Roman" w:hAnsi="Courier New" w:cs="Courier New"/>
          <w:color w:val="000000"/>
          <w:sz w:val="20"/>
        </w:rPr>
        <w:t xml:space="preserve"> v_behörighet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THEN</w:t>
      </w:r>
    </w:p>
    <w:p w14:paraId="272031AC"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Hämta nästa värde från sekvens för radnummer</w:t>
      </w:r>
    </w:p>
    <w:p w14:paraId="191E6323"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v_radnr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dual</w:t>
      </w:r>
      <w:r w:rsidRPr="00E831DE">
        <w:rPr>
          <w:rFonts w:ascii="Courier New" w:eastAsia="Times New Roman" w:hAnsi="Courier New" w:cs="Courier New"/>
          <w:b/>
          <w:bCs/>
          <w:color w:val="000080"/>
          <w:sz w:val="20"/>
          <w:lang w:val="en-US"/>
        </w:rPr>
        <w:t>;</w:t>
      </w:r>
    </w:p>
    <w:p w14:paraId="3DCDEC6A"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1FF368EA"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rPr>
        <w:t>-- Infoga ny rad i tabellen uttag med angivna parametrar</w:t>
      </w:r>
    </w:p>
    <w:p w14:paraId="580C9AA5"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INTO</w:t>
      </w:r>
      <w:r w:rsidRPr="00E831DE">
        <w:rPr>
          <w:rFonts w:ascii="Courier New" w:eastAsia="Times New Roman" w:hAnsi="Courier New" w:cs="Courier New"/>
          <w:color w:val="000000"/>
          <w:sz w:val="20"/>
        </w:rPr>
        <w:t xml:space="preserve"> uttag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radnr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datum</w:t>
      </w:r>
      <w:r w:rsidRPr="00E831DE">
        <w:rPr>
          <w:rFonts w:ascii="Courier New" w:eastAsia="Times New Roman" w:hAnsi="Courier New" w:cs="Courier New"/>
          <w:b/>
          <w:bCs/>
          <w:color w:val="000080"/>
          <w:sz w:val="20"/>
        </w:rPr>
        <w:t>)</w:t>
      </w:r>
    </w:p>
    <w:p w14:paraId="76958A46"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VALUES</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v_radnr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p_pnr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p_knr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p_belopp</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SYSDATE</w:t>
      </w:r>
      <w:r w:rsidRPr="00E831DE">
        <w:rPr>
          <w:rFonts w:ascii="Courier New" w:eastAsia="Times New Roman" w:hAnsi="Courier New" w:cs="Courier New"/>
          <w:b/>
          <w:bCs/>
          <w:color w:val="000080"/>
          <w:sz w:val="20"/>
          <w:lang w:val="en-US"/>
        </w:rPr>
        <w:t>);</w:t>
      </w:r>
    </w:p>
    <w:p w14:paraId="61E69391"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lastRenderedPageBreak/>
        <w:t xml:space="preserve">    </w:t>
      </w:r>
    </w:p>
    <w:p w14:paraId="65B8107E"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rPr>
        <w:t>ELSE</w:t>
      </w:r>
    </w:p>
    <w:p w14:paraId="615DA469"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Om inte behörig, kasta undantag</w:t>
      </w:r>
    </w:p>
    <w:p w14:paraId="60794CE6"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RAISE</w:t>
      </w:r>
      <w:r w:rsidRPr="00E831DE">
        <w:rPr>
          <w:rFonts w:ascii="Courier New" w:eastAsia="Times New Roman" w:hAnsi="Courier New" w:cs="Courier New"/>
          <w:color w:val="000000"/>
          <w:sz w:val="20"/>
        </w:rPr>
        <w:t xml:space="preserve"> obehörig</w:t>
      </w:r>
      <w:r w:rsidRPr="00E831DE">
        <w:rPr>
          <w:rFonts w:ascii="Courier New" w:eastAsia="Times New Roman" w:hAnsi="Courier New" w:cs="Courier New"/>
          <w:b/>
          <w:bCs/>
          <w:color w:val="000080"/>
          <w:sz w:val="20"/>
        </w:rPr>
        <w:t>;</w:t>
      </w:r>
    </w:p>
    <w:p w14:paraId="2887FDF4"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END</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IF</w:t>
      </w:r>
      <w:r w:rsidRPr="00E831DE">
        <w:rPr>
          <w:rFonts w:ascii="Courier New" w:eastAsia="Times New Roman" w:hAnsi="Courier New" w:cs="Courier New"/>
          <w:b/>
          <w:bCs/>
          <w:color w:val="000080"/>
          <w:sz w:val="20"/>
        </w:rPr>
        <w:t>;</w:t>
      </w:r>
    </w:p>
    <w:p w14:paraId="042650C9" w14:textId="77777777" w:rsidR="00E831DE" w:rsidRPr="00E831DE" w:rsidRDefault="00E831DE" w:rsidP="00E831DE">
      <w:pPr>
        <w:shd w:val="clear" w:color="auto" w:fill="FFFFFF"/>
        <w:rPr>
          <w:rFonts w:ascii="Courier New" w:eastAsia="Times New Roman" w:hAnsi="Courier New" w:cs="Courier New"/>
          <w:color w:val="000000"/>
          <w:sz w:val="20"/>
        </w:rPr>
      </w:pPr>
    </w:p>
    <w:p w14:paraId="4CF5EC03"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EXCEPTION</w:t>
      </w:r>
    </w:p>
    <w:p w14:paraId="116C0363"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Fångar det egendefinierade undantaget "obehörig"</w:t>
      </w:r>
    </w:p>
    <w:p w14:paraId="77CAADB3"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WHEN</w:t>
      </w:r>
      <w:r w:rsidRPr="00E831DE">
        <w:rPr>
          <w:rFonts w:ascii="Courier New" w:eastAsia="Times New Roman" w:hAnsi="Courier New" w:cs="Courier New"/>
          <w:color w:val="000000"/>
          <w:sz w:val="20"/>
        </w:rPr>
        <w:t xml:space="preserve"> obehörig </w:t>
      </w:r>
      <w:r w:rsidRPr="00E831DE">
        <w:rPr>
          <w:rFonts w:ascii="Courier New" w:eastAsia="Times New Roman" w:hAnsi="Courier New" w:cs="Courier New"/>
          <w:b/>
          <w:bCs/>
          <w:color w:val="0000FF"/>
          <w:sz w:val="20"/>
        </w:rPr>
        <w:t>THEN</w:t>
      </w:r>
    </w:p>
    <w:p w14:paraId="3576A9D5"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RAISE_APPLICATION_ERROR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-20006</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808080"/>
          <w:sz w:val="20"/>
        </w:rPr>
        <w:t>'Behörighet saknas.'</w:t>
      </w:r>
      <w:r w:rsidRPr="00E831DE">
        <w:rPr>
          <w:rFonts w:ascii="Courier New" w:eastAsia="Times New Roman" w:hAnsi="Courier New" w:cs="Courier New"/>
          <w:b/>
          <w:bCs/>
          <w:color w:val="000080"/>
          <w:sz w:val="20"/>
        </w:rPr>
        <w:t>);</w:t>
      </w:r>
    </w:p>
    <w:p w14:paraId="245E2952" w14:textId="77777777" w:rsidR="00E831DE" w:rsidRPr="00E831DE" w:rsidRDefault="00E831DE" w:rsidP="00E831DE">
      <w:pPr>
        <w:shd w:val="clear" w:color="auto" w:fill="FFFFFF"/>
        <w:rPr>
          <w:rFonts w:ascii="Courier New" w:eastAsia="Times New Roman" w:hAnsi="Courier New" w:cs="Courier New"/>
          <w:color w:val="000000"/>
          <w:sz w:val="20"/>
        </w:rPr>
      </w:pPr>
    </w:p>
    <w:p w14:paraId="4B63F991"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Fångar ogiltiga belopp (negativt eller 0)</w:t>
      </w:r>
    </w:p>
    <w:p w14:paraId="556A1427"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WHEN</w:t>
      </w:r>
      <w:r w:rsidRPr="00E831DE">
        <w:rPr>
          <w:rFonts w:ascii="Courier New" w:eastAsia="Times New Roman" w:hAnsi="Courier New" w:cs="Courier New"/>
          <w:color w:val="000000"/>
          <w:sz w:val="20"/>
        </w:rPr>
        <w:t xml:space="preserve"> ogiltigt_belopp </w:t>
      </w:r>
      <w:r w:rsidRPr="00E831DE">
        <w:rPr>
          <w:rFonts w:ascii="Courier New" w:eastAsia="Times New Roman" w:hAnsi="Courier New" w:cs="Courier New"/>
          <w:b/>
          <w:bCs/>
          <w:color w:val="0000FF"/>
          <w:sz w:val="20"/>
        </w:rPr>
        <w:t>THEN</w:t>
      </w:r>
    </w:p>
    <w:p w14:paraId="61940C42"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RAISE_APPLICATION_ERROR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-20008</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808080"/>
          <w:sz w:val="20"/>
        </w:rPr>
        <w:t>'Beloppet måste vara ett positivt värde större än 0.'</w:t>
      </w:r>
      <w:r w:rsidRPr="00E831DE">
        <w:rPr>
          <w:rFonts w:ascii="Courier New" w:eastAsia="Times New Roman" w:hAnsi="Courier New" w:cs="Courier New"/>
          <w:b/>
          <w:bCs/>
          <w:color w:val="000080"/>
          <w:sz w:val="20"/>
        </w:rPr>
        <w:t>);</w:t>
      </w:r>
    </w:p>
    <w:p w14:paraId="07A735FE"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b/>
          <w:bCs/>
          <w:color w:val="000080"/>
          <w:sz w:val="20"/>
          <w:lang w:val="en-US"/>
        </w:rPr>
        <w:t>;</w:t>
      </w:r>
    </w:p>
    <w:p w14:paraId="34CF07F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80"/>
          <w:sz w:val="20"/>
          <w:lang w:val="en-US"/>
        </w:rPr>
        <w:t>/</w:t>
      </w:r>
    </w:p>
    <w:p w14:paraId="0571A5DD"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73F4D0EB"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11FFCC12"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--test--</w:t>
      </w:r>
    </w:p>
    <w:p w14:paraId="1D449C64"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6C30779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status</w:t>
      </w:r>
    </w:p>
    <w:p w14:paraId="1A692F88"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user_objects</w:t>
      </w:r>
    </w:p>
    <w:p w14:paraId="50512D20"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object_type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'PROCEDURE'</w:t>
      </w:r>
    </w:p>
    <w:p w14:paraId="553D11B8"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AND</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'DO_UTTAG'</w:t>
      </w:r>
      <w:r w:rsidRPr="00E831DE">
        <w:rPr>
          <w:rFonts w:ascii="Courier New" w:eastAsia="Times New Roman" w:hAnsi="Courier New" w:cs="Courier New"/>
          <w:b/>
          <w:bCs/>
          <w:color w:val="000080"/>
          <w:sz w:val="20"/>
          <w:lang w:val="en-US"/>
        </w:rPr>
        <w:t>;</w:t>
      </w:r>
    </w:p>
    <w:p w14:paraId="22DDABAB"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2D0F8136"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46DCB009"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--fungerar--</w:t>
      </w:r>
    </w:p>
    <w:p w14:paraId="1B5A24AF"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EXEC</w:t>
      </w:r>
      <w:r w:rsidRPr="00E831DE">
        <w:rPr>
          <w:rFonts w:ascii="Courier New" w:eastAsia="Times New Roman" w:hAnsi="Courier New" w:cs="Courier New"/>
          <w:color w:val="000000"/>
          <w:sz w:val="20"/>
        </w:rPr>
        <w:t xml:space="preserve"> do_uttag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'540126-1111'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5899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582</w:t>
      </w:r>
      <w:r w:rsidRPr="00E831DE">
        <w:rPr>
          <w:rFonts w:ascii="Courier New" w:eastAsia="Times New Roman" w:hAnsi="Courier New" w:cs="Courier New"/>
          <w:b/>
          <w:bCs/>
          <w:color w:val="000080"/>
          <w:sz w:val="20"/>
        </w:rPr>
        <w:t>);</w:t>
      </w:r>
    </w:p>
    <w:p w14:paraId="6C3E1820" w14:textId="77777777" w:rsidR="00E831DE" w:rsidRPr="00E831DE" w:rsidRDefault="00E831DE" w:rsidP="00E831DE">
      <w:pPr>
        <w:shd w:val="clear" w:color="auto" w:fill="FFFFFF"/>
        <w:rPr>
          <w:rFonts w:ascii="Courier New" w:eastAsia="Times New Roman" w:hAnsi="Courier New" w:cs="Courier New"/>
          <w:color w:val="000000"/>
          <w:sz w:val="20"/>
        </w:rPr>
      </w:pPr>
    </w:p>
    <w:p w14:paraId="25307990"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ej fungerar fel pnr, ORA-20006: Behörighet saknas.--</w:t>
      </w:r>
    </w:p>
    <w:p w14:paraId="4FB45F8E"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EXEC</w:t>
      </w:r>
      <w:r w:rsidRPr="00E831DE">
        <w:rPr>
          <w:rFonts w:ascii="Courier New" w:eastAsia="Times New Roman" w:hAnsi="Courier New" w:cs="Courier New"/>
          <w:color w:val="000000"/>
          <w:sz w:val="20"/>
          <w:lang w:val="en-US"/>
        </w:rPr>
        <w:t xml:space="preserve"> do_uttag</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'540126-1110'</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582</w:t>
      </w:r>
      <w:r w:rsidRPr="00E831DE">
        <w:rPr>
          <w:rFonts w:ascii="Courier New" w:eastAsia="Times New Roman" w:hAnsi="Courier New" w:cs="Courier New"/>
          <w:b/>
          <w:bCs/>
          <w:color w:val="000080"/>
          <w:sz w:val="20"/>
          <w:lang w:val="en-US"/>
        </w:rPr>
        <w:t>);</w:t>
      </w:r>
    </w:p>
    <w:p w14:paraId="55C2A70C"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278F56BF"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ej fungerar fel knr, ORA-20006: Behörighet saknas.--</w:t>
      </w:r>
    </w:p>
    <w:p w14:paraId="40FF99A1"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EXEC</w:t>
      </w:r>
      <w:r w:rsidRPr="00E831DE">
        <w:rPr>
          <w:rFonts w:ascii="Courier New" w:eastAsia="Times New Roman" w:hAnsi="Courier New" w:cs="Courier New"/>
          <w:color w:val="000000"/>
          <w:sz w:val="20"/>
          <w:lang w:val="en-US"/>
        </w:rPr>
        <w:t xml:space="preserve"> do_uttag</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582</w:t>
      </w:r>
      <w:r w:rsidRPr="00E831DE">
        <w:rPr>
          <w:rFonts w:ascii="Courier New" w:eastAsia="Times New Roman" w:hAnsi="Courier New" w:cs="Courier New"/>
          <w:b/>
          <w:bCs/>
          <w:color w:val="000080"/>
          <w:sz w:val="20"/>
          <w:lang w:val="en-US"/>
        </w:rPr>
        <w:t>);</w:t>
      </w:r>
    </w:p>
    <w:p w14:paraId="28B590D4"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7A75D5D8" w14:textId="1CEF980F" w:rsidR="00E831DE" w:rsidRDefault="00E831DE" w:rsidP="00E831DE">
      <w:pPr>
        <w:shd w:val="clear" w:color="auto" w:fill="FFFFFF"/>
        <w:rPr>
          <w:rFonts w:ascii="Courier New" w:eastAsia="Times New Roman" w:hAnsi="Courier New" w:cs="Courier New"/>
          <w:b/>
          <w:bCs/>
          <w:color w:val="000080"/>
          <w:sz w:val="20"/>
        </w:rPr>
      </w:pPr>
      <w:r w:rsidRPr="00E831DE">
        <w:rPr>
          <w:rFonts w:ascii="Courier New" w:eastAsia="Times New Roman" w:hAnsi="Courier New" w:cs="Courier New"/>
          <w:b/>
          <w:bCs/>
          <w:color w:val="0000FF"/>
          <w:sz w:val="20"/>
        </w:rPr>
        <w:t>SELECT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FROM</w:t>
      </w:r>
      <w:r w:rsidRPr="00E831DE">
        <w:rPr>
          <w:rFonts w:ascii="Courier New" w:eastAsia="Times New Roman" w:hAnsi="Courier New" w:cs="Courier New"/>
          <w:color w:val="000000"/>
          <w:sz w:val="20"/>
        </w:rPr>
        <w:t xml:space="preserve"> UTTAG</w:t>
      </w:r>
      <w:r w:rsidRPr="00E831DE">
        <w:rPr>
          <w:rFonts w:ascii="Courier New" w:eastAsia="Times New Roman" w:hAnsi="Courier New" w:cs="Courier New"/>
          <w:b/>
          <w:bCs/>
          <w:color w:val="000080"/>
          <w:sz w:val="20"/>
        </w:rPr>
        <w:t>;</w:t>
      </w:r>
    </w:p>
    <w:p w14:paraId="1CA6DF03" w14:textId="77777777" w:rsidR="00E831DE" w:rsidRDefault="00E831DE" w:rsidP="00E831DE">
      <w:pPr>
        <w:shd w:val="clear" w:color="auto" w:fill="FFFFFF"/>
        <w:rPr>
          <w:rFonts w:ascii="Courier New" w:eastAsia="Times New Roman" w:hAnsi="Courier New" w:cs="Courier New"/>
          <w:b/>
          <w:bCs/>
          <w:color w:val="000080"/>
          <w:sz w:val="20"/>
        </w:rPr>
      </w:pPr>
    </w:p>
    <w:p w14:paraId="75499070" w14:textId="77777777" w:rsidR="00E831DE" w:rsidRDefault="00E831DE" w:rsidP="00E831DE">
      <w:pPr>
        <w:shd w:val="clear" w:color="auto" w:fill="FFFFFF"/>
        <w:rPr>
          <w:rFonts w:ascii="Courier New" w:eastAsia="Times New Roman" w:hAnsi="Courier New" w:cs="Courier New"/>
          <w:b/>
          <w:bCs/>
          <w:color w:val="000080"/>
          <w:sz w:val="20"/>
        </w:rPr>
      </w:pPr>
    </w:p>
    <w:p w14:paraId="381E84DA" w14:textId="77777777" w:rsidR="00E831DE" w:rsidRDefault="00E831DE" w:rsidP="00E831DE">
      <w:pPr>
        <w:shd w:val="clear" w:color="auto" w:fill="FFFFFF"/>
        <w:rPr>
          <w:rFonts w:ascii="Courier New" w:eastAsia="Times New Roman" w:hAnsi="Courier New" w:cs="Courier New"/>
          <w:b/>
          <w:bCs/>
          <w:color w:val="000080"/>
          <w:sz w:val="20"/>
        </w:rPr>
      </w:pPr>
    </w:p>
    <w:p w14:paraId="4FB0C096" w14:textId="77777777" w:rsidR="00E831DE" w:rsidRDefault="00E831DE" w:rsidP="00E831DE">
      <w:pPr>
        <w:shd w:val="clear" w:color="auto" w:fill="FFFFFF"/>
        <w:rPr>
          <w:rFonts w:ascii="Courier New" w:eastAsia="Times New Roman" w:hAnsi="Courier New" w:cs="Courier New"/>
          <w:b/>
          <w:bCs/>
          <w:color w:val="000080"/>
          <w:sz w:val="20"/>
        </w:rPr>
      </w:pPr>
    </w:p>
    <w:p w14:paraId="07F30FC4" w14:textId="77777777" w:rsidR="00E831DE" w:rsidRDefault="00E831DE" w:rsidP="00E831DE">
      <w:pPr>
        <w:shd w:val="clear" w:color="auto" w:fill="FFFFFF"/>
        <w:rPr>
          <w:rFonts w:ascii="Courier New" w:eastAsia="Times New Roman" w:hAnsi="Courier New" w:cs="Courier New"/>
          <w:b/>
          <w:bCs/>
          <w:color w:val="000080"/>
          <w:sz w:val="20"/>
        </w:rPr>
      </w:pPr>
    </w:p>
    <w:p w14:paraId="198C4FCF" w14:textId="77777777" w:rsidR="00E831DE" w:rsidRDefault="00E831DE" w:rsidP="00E831DE">
      <w:pPr>
        <w:shd w:val="clear" w:color="auto" w:fill="FFFFFF"/>
        <w:rPr>
          <w:rFonts w:ascii="Courier New" w:eastAsia="Times New Roman" w:hAnsi="Courier New" w:cs="Courier New"/>
          <w:b/>
          <w:bCs/>
          <w:color w:val="000080"/>
          <w:sz w:val="20"/>
        </w:rPr>
      </w:pPr>
    </w:p>
    <w:p w14:paraId="0D7C8188" w14:textId="77777777" w:rsidR="00E831DE" w:rsidRDefault="00E831DE" w:rsidP="00E831DE">
      <w:pPr>
        <w:shd w:val="clear" w:color="auto" w:fill="FFFFFF"/>
        <w:rPr>
          <w:rFonts w:ascii="Courier New" w:eastAsia="Times New Roman" w:hAnsi="Courier New" w:cs="Courier New"/>
          <w:b/>
          <w:bCs/>
          <w:color w:val="000080"/>
          <w:sz w:val="20"/>
        </w:rPr>
      </w:pPr>
    </w:p>
    <w:p w14:paraId="21FDC7B2" w14:textId="77777777" w:rsidR="00E831DE" w:rsidRDefault="00E831DE" w:rsidP="00E831DE">
      <w:pPr>
        <w:shd w:val="clear" w:color="auto" w:fill="FFFFFF"/>
        <w:rPr>
          <w:rFonts w:ascii="Courier New" w:eastAsia="Times New Roman" w:hAnsi="Courier New" w:cs="Courier New"/>
          <w:b/>
          <w:bCs/>
          <w:color w:val="000080"/>
          <w:sz w:val="20"/>
        </w:rPr>
      </w:pPr>
    </w:p>
    <w:p w14:paraId="588F75EF" w14:textId="77777777" w:rsidR="00E831DE" w:rsidRDefault="00E831DE" w:rsidP="00E831DE">
      <w:pPr>
        <w:shd w:val="clear" w:color="auto" w:fill="FFFFFF"/>
        <w:rPr>
          <w:rFonts w:ascii="Courier New" w:eastAsia="Times New Roman" w:hAnsi="Courier New" w:cs="Courier New"/>
          <w:b/>
          <w:bCs/>
          <w:color w:val="000080"/>
          <w:sz w:val="20"/>
        </w:rPr>
      </w:pPr>
    </w:p>
    <w:p w14:paraId="754FC52E" w14:textId="77777777" w:rsidR="00E831DE" w:rsidRDefault="00E831DE" w:rsidP="00E831DE">
      <w:pPr>
        <w:shd w:val="clear" w:color="auto" w:fill="FFFFFF"/>
        <w:rPr>
          <w:rFonts w:ascii="Courier New" w:eastAsia="Times New Roman" w:hAnsi="Courier New" w:cs="Courier New"/>
          <w:b/>
          <w:bCs/>
          <w:color w:val="000080"/>
          <w:sz w:val="20"/>
        </w:rPr>
      </w:pPr>
    </w:p>
    <w:p w14:paraId="609F2064" w14:textId="77777777" w:rsidR="00E831DE" w:rsidRDefault="00E831DE" w:rsidP="00E831DE">
      <w:pPr>
        <w:shd w:val="clear" w:color="auto" w:fill="FFFFFF"/>
        <w:rPr>
          <w:rFonts w:ascii="Courier New" w:eastAsia="Times New Roman" w:hAnsi="Courier New" w:cs="Courier New"/>
          <w:b/>
          <w:bCs/>
          <w:color w:val="000080"/>
          <w:sz w:val="20"/>
        </w:rPr>
      </w:pPr>
    </w:p>
    <w:p w14:paraId="4FAEE855" w14:textId="77777777" w:rsidR="00E831DE" w:rsidRDefault="00E831DE" w:rsidP="00E831DE">
      <w:pPr>
        <w:shd w:val="clear" w:color="auto" w:fill="FFFFFF"/>
        <w:rPr>
          <w:rFonts w:ascii="Courier New" w:eastAsia="Times New Roman" w:hAnsi="Courier New" w:cs="Courier New"/>
          <w:b/>
          <w:bCs/>
          <w:color w:val="000080"/>
          <w:sz w:val="20"/>
        </w:rPr>
      </w:pPr>
    </w:p>
    <w:p w14:paraId="0ACC9994" w14:textId="77777777" w:rsidR="00E831DE" w:rsidRDefault="00E831DE" w:rsidP="00E831DE">
      <w:pPr>
        <w:shd w:val="clear" w:color="auto" w:fill="FFFFFF"/>
        <w:rPr>
          <w:rFonts w:ascii="Courier New" w:eastAsia="Times New Roman" w:hAnsi="Courier New" w:cs="Courier New"/>
          <w:b/>
          <w:bCs/>
          <w:color w:val="000080"/>
          <w:sz w:val="20"/>
        </w:rPr>
      </w:pPr>
    </w:p>
    <w:p w14:paraId="52455FC1" w14:textId="77777777" w:rsidR="00E831DE" w:rsidRDefault="00E831DE" w:rsidP="00E831DE">
      <w:pPr>
        <w:shd w:val="clear" w:color="auto" w:fill="FFFFFF"/>
        <w:rPr>
          <w:rFonts w:ascii="Courier New" w:eastAsia="Times New Roman" w:hAnsi="Courier New" w:cs="Courier New"/>
          <w:b/>
          <w:bCs/>
          <w:color w:val="000080"/>
          <w:sz w:val="20"/>
        </w:rPr>
      </w:pPr>
    </w:p>
    <w:p w14:paraId="60B48217" w14:textId="77777777" w:rsidR="00E831DE" w:rsidRDefault="00E831DE" w:rsidP="00E831DE">
      <w:pPr>
        <w:shd w:val="clear" w:color="auto" w:fill="FFFFFF"/>
        <w:rPr>
          <w:rFonts w:ascii="Courier New" w:eastAsia="Times New Roman" w:hAnsi="Courier New" w:cs="Courier New"/>
          <w:b/>
          <w:bCs/>
          <w:color w:val="000080"/>
          <w:sz w:val="20"/>
        </w:rPr>
      </w:pPr>
    </w:p>
    <w:p w14:paraId="0E51B76E" w14:textId="77777777" w:rsidR="00E831DE" w:rsidRDefault="00E831DE" w:rsidP="00E831DE">
      <w:pPr>
        <w:shd w:val="clear" w:color="auto" w:fill="FFFFFF"/>
        <w:rPr>
          <w:rFonts w:ascii="Courier New" w:eastAsia="Times New Roman" w:hAnsi="Courier New" w:cs="Courier New"/>
          <w:b/>
          <w:bCs/>
          <w:color w:val="000080"/>
          <w:sz w:val="20"/>
        </w:rPr>
      </w:pPr>
    </w:p>
    <w:p w14:paraId="6570F6CC" w14:textId="77777777" w:rsidR="00E831DE" w:rsidRPr="00E831DE" w:rsidRDefault="00E831DE" w:rsidP="00E831DE">
      <w:pPr>
        <w:shd w:val="clear" w:color="auto" w:fill="FFFFFF"/>
        <w:rPr>
          <w:rFonts w:ascii="Courier New" w:eastAsia="Times New Roman" w:hAnsi="Courier New" w:cs="Courier New"/>
          <w:b/>
          <w:bCs/>
          <w:color w:val="000080"/>
          <w:sz w:val="20"/>
        </w:rPr>
      </w:pPr>
    </w:p>
    <w:p w14:paraId="033AD3C7" w14:textId="77777777" w:rsidR="00E84215" w:rsidRPr="00E84215" w:rsidRDefault="00E84215" w:rsidP="00E84215">
      <w:pPr>
        <w:rPr>
          <w:b/>
          <w:sz w:val="26"/>
          <w:szCs w:val="26"/>
        </w:rPr>
      </w:pPr>
    </w:p>
    <w:p w14:paraId="11B02177" w14:textId="77777777" w:rsidR="00E84215" w:rsidRDefault="00E84215" w:rsidP="00C30FE1"/>
    <w:p w14:paraId="3D44FD79" w14:textId="77777777" w:rsidR="001423B9" w:rsidRPr="007E09CC" w:rsidRDefault="001423B9" w:rsidP="00C30FE1">
      <w:pPr>
        <w:rPr>
          <w:b/>
        </w:rPr>
      </w:pPr>
      <w:r w:rsidRPr="007E09CC">
        <w:rPr>
          <w:b/>
        </w:rPr>
        <w:lastRenderedPageBreak/>
        <w:t>Uppgift 18</w:t>
      </w:r>
    </w:p>
    <w:p w14:paraId="3D44FD7A" w14:textId="77777777" w:rsidR="001423B9" w:rsidRDefault="00A27BCB" w:rsidP="00C30FE1">
      <w:r>
        <w:t xml:space="preserve">Testa att proceduren </w:t>
      </w:r>
      <w:r w:rsidRPr="007E09CC">
        <w:rPr>
          <w:color w:val="0000FF"/>
        </w:rPr>
        <w:t>do_uttag</w:t>
      </w:r>
      <w:r>
        <w:t xml:space="preserve"> fungerar. </w:t>
      </w:r>
      <w:r w:rsidRPr="007E09CC">
        <w:rPr>
          <w:b/>
        </w:rPr>
        <w:t>Nu</w:t>
      </w:r>
      <w:r>
        <w:t xml:space="preserve"> är det även tillfälle att se om triggrarna sköter sitt jobb. </w:t>
      </w:r>
      <w:r w:rsidR="007E09CC">
        <w:t>Kontrollera</w:t>
      </w:r>
      <w:r>
        <w:t xml:space="preserve"> om det går att ta ut mer än vad som finns på kontot. </w:t>
      </w:r>
      <w:r w:rsidR="007E09CC">
        <w:t>Kontrollera att saldot uppdateras som det ska.</w:t>
      </w:r>
    </w:p>
    <w:p w14:paraId="4B69E35E" w14:textId="77777777" w:rsidR="008E517D" w:rsidRDefault="008E517D" w:rsidP="00C30FE1"/>
    <w:p w14:paraId="2FFA0AFC" w14:textId="77777777" w:rsidR="008E517D" w:rsidRPr="008E517D" w:rsidRDefault="008E517D" w:rsidP="008E517D">
      <w:pPr>
        <w:rPr>
          <w:color w:val="7030A0"/>
        </w:rPr>
      </w:pPr>
      <w:r w:rsidRPr="008E517D">
        <w:rPr>
          <w:color w:val="7030A0"/>
        </w:rPr>
        <w:t xml:space="preserve">Verifiera </w:t>
      </w:r>
      <w:r w:rsidRPr="008E517D">
        <w:rPr>
          <w:b/>
          <w:bCs/>
          <w:color w:val="7030A0"/>
        </w:rPr>
        <w:t>do_uttag</w:t>
      </w:r>
      <w:r w:rsidRPr="008E517D">
        <w:rPr>
          <w:color w:val="7030A0"/>
        </w:rPr>
        <w:t xml:space="preserve"> genom att:</w:t>
      </w:r>
    </w:p>
    <w:p w14:paraId="26842F6E" w14:textId="77777777" w:rsidR="008E517D" w:rsidRPr="008E517D" w:rsidRDefault="008E517D" w:rsidP="008E517D">
      <w:pPr>
        <w:numPr>
          <w:ilvl w:val="0"/>
          <w:numId w:val="14"/>
        </w:numPr>
        <w:rPr>
          <w:color w:val="7030A0"/>
        </w:rPr>
      </w:pPr>
      <w:r w:rsidRPr="008E517D">
        <w:rPr>
          <w:color w:val="7030A0"/>
        </w:rPr>
        <w:t xml:space="preserve">Verifiera innehåll i tabellen KONTO </w:t>
      </w:r>
      <w:r w:rsidRPr="008E517D">
        <w:rPr>
          <w:b/>
          <w:bCs/>
          <w:color w:val="7030A0"/>
        </w:rPr>
        <w:t>före uttag sker</w:t>
      </w:r>
    </w:p>
    <w:p w14:paraId="381C462F" w14:textId="77777777" w:rsidR="008E517D" w:rsidRPr="008E517D" w:rsidRDefault="008E517D" w:rsidP="008E517D">
      <w:pPr>
        <w:numPr>
          <w:ilvl w:val="0"/>
          <w:numId w:val="14"/>
        </w:numPr>
        <w:rPr>
          <w:color w:val="7030A0"/>
        </w:rPr>
      </w:pPr>
      <w:r w:rsidRPr="008E517D">
        <w:rPr>
          <w:color w:val="7030A0"/>
        </w:rPr>
        <w:t xml:space="preserve">Verifiera innehåll i tabellen UTTAG </w:t>
      </w:r>
      <w:r w:rsidRPr="008E517D">
        <w:rPr>
          <w:b/>
          <w:bCs/>
          <w:color w:val="7030A0"/>
        </w:rPr>
        <w:t>före uttag sker</w:t>
      </w:r>
    </w:p>
    <w:p w14:paraId="2FBD4DE5" w14:textId="77777777" w:rsidR="008E517D" w:rsidRPr="008E517D" w:rsidRDefault="008E517D" w:rsidP="008E517D">
      <w:pPr>
        <w:numPr>
          <w:ilvl w:val="0"/>
          <w:numId w:val="14"/>
        </w:numPr>
        <w:rPr>
          <w:color w:val="7030A0"/>
        </w:rPr>
      </w:pPr>
      <w:r w:rsidRPr="008E517D">
        <w:rPr>
          <w:color w:val="7030A0"/>
        </w:rPr>
        <w:t>Testa med fel personnummer</w:t>
      </w:r>
    </w:p>
    <w:p w14:paraId="0C621559" w14:textId="77777777" w:rsidR="008E517D" w:rsidRPr="008E517D" w:rsidRDefault="008E517D" w:rsidP="008E517D">
      <w:pPr>
        <w:numPr>
          <w:ilvl w:val="0"/>
          <w:numId w:val="14"/>
        </w:numPr>
        <w:rPr>
          <w:color w:val="7030A0"/>
        </w:rPr>
      </w:pPr>
      <w:r w:rsidRPr="008E517D">
        <w:rPr>
          <w:color w:val="7030A0"/>
        </w:rPr>
        <w:t>Testa med fel kontonummer</w:t>
      </w:r>
    </w:p>
    <w:p w14:paraId="29D9B1ED" w14:textId="77777777" w:rsidR="008E517D" w:rsidRPr="008E517D" w:rsidRDefault="008E517D" w:rsidP="008E517D">
      <w:pPr>
        <w:numPr>
          <w:ilvl w:val="0"/>
          <w:numId w:val="14"/>
        </w:numPr>
        <w:rPr>
          <w:color w:val="7030A0"/>
        </w:rPr>
      </w:pPr>
      <w:r w:rsidRPr="008E517D">
        <w:rPr>
          <w:color w:val="7030A0"/>
        </w:rPr>
        <w:t>Testa med för stort belopp</w:t>
      </w:r>
    </w:p>
    <w:p w14:paraId="1F8BAC96" w14:textId="77777777" w:rsidR="008E517D" w:rsidRPr="008E517D" w:rsidRDefault="008E517D" w:rsidP="008E517D">
      <w:pPr>
        <w:numPr>
          <w:ilvl w:val="0"/>
          <w:numId w:val="14"/>
        </w:numPr>
        <w:rPr>
          <w:color w:val="7030A0"/>
        </w:rPr>
      </w:pPr>
      <w:r w:rsidRPr="008E517D">
        <w:rPr>
          <w:color w:val="7030A0"/>
        </w:rPr>
        <w:t>Testa med negativt belopp</w:t>
      </w:r>
    </w:p>
    <w:p w14:paraId="4C68C804" w14:textId="77777777" w:rsidR="008E517D" w:rsidRPr="008E517D" w:rsidRDefault="008E517D" w:rsidP="008E517D">
      <w:pPr>
        <w:numPr>
          <w:ilvl w:val="0"/>
          <w:numId w:val="14"/>
        </w:numPr>
        <w:rPr>
          <w:color w:val="7030A0"/>
        </w:rPr>
      </w:pPr>
      <w:r w:rsidRPr="008E517D">
        <w:rPr>
          <w:color w:val="7030A0"/>
        </w:rPr>
        <w:t>Testa med rätt parametrar</w:t>
      </w:r>
    </w:p>
    <w:p w14:paraId="6ACE0CE7" w14:textId="77777777" w:rsidR="008E517D" w:rsidRPr="008E517D" w:rsidRDefault="008E517D" w:rsidP="008E517D">
      <w:pPr>
        <w:numPr>
          <w:ilvl w:val="0"/>
          <w:numId w:val="14"/>
        </w:numPr>
        <w:rPr>
          <w:color w:val="7030A0"/>
        </w:rPr>
      </w:pPr>
      <w:r w:rsidRPr="008E517D">
        <w:rPr>
          <w:color w:val="7030A0"/>
        </w:rPr>
        <w:t xml:space="preserve">Verifiera innehållet i tabellen UTTAG </w:t>
      </w:r>
      <w:r w:rsidRPr="008E517D">
        <w:rPr>
          <w:b/>
          <w:bCs/>
          <w:color w:val="7030A0"/>
        </w:rPr>
        <w:t>efter uttag skett</w:t>
      </w:r>
    </w:p>
    <w:p w14:paraId="7DD1F6BF" w14:textId="77777777" w:rsidR="008E517D" w:rsidRPr="008E517D" w:rsidRDefault="008E517D" w:rsidP="008E517D">
      <w:pPr>
        <w:numPr>
          <w:ilvl w:val="0"/>
          <w:numId w:val="14"/>
        </w:numPr>
        <w:rPr>
          <w:color w:val="7030A0"/>
        </w:rPr>
      </w:pPr>
      <w:r w:rsidRPr="008E517D">
        <w:rPr>
          <w:color w:val="7030A0"/>
        </w:rPr>
        <w:t xml:space="preserve">Verifiera innehållet i tabellen KONTO </w:t>
      </w:r>
      <w:r w:rsidRPr="008E517D">
        <w:rPr>
          <w:b/>
          <w:bCs/>
          <w:color w:val="7030A0"/>
        </w:rPr>
        <w:t>efter uttag skett</w:t>
      </w:r>
    </w:p>
    <w:p w14:paraId="31E81854" w14:textId="77777777" w:rsidR="008E517D" w:rsidRDefault="008E517D" w:rsidP="00C30FE1"/>
    <w:p w14:paraId="71974CD0" w14:textId="77777777" w:rsidR="00E84215" w:rsidRDefault="00E84215" w:rsidP="00E84215"/>
    <w:p w14:paraId="546AC30B" w14:textId="6F1885A7" w:rsidR="00E84215" w:rsidRPr="00E84215" w:rsidRDefault="00E84215" w:rsidP="00E84215">
      <w:pPr>
        <w:rPr>
          <w:b/>
          <w:sz w:val="26"/>
          <w:szCs w:val="26"/>
        </w:rPr>
      </w:pPr>
      <w:r w:rsidRPr="00E84215">
        <w:rPr>
          <w:b/>
          <w:sz w:val="26"/>
          <w:szCs w:val="26"/>
        </w:rPr>
        <w:t xml:space="preserve">Svar </w:t>
      </w:r>
      <w:r>
        <w:rPr>
          <w:b/>
          <w:sz w:val="26"/>
          <w:szCs w:val="26"/>
        </w:rPr>
        <w:t>18</w:t>
      </w:r>
    </w:p>
    <w:p w14:paraId="280CD84D" w14:textId="77777777" w:rsidR="00E831DE" w:rsidRPr="00E831DE" w:rsidRDefault="00E831DE" w:rsidP="00E831DE">
      <w:pPr>
        <w:shd w:val="clear" w:color="auto" w:fill="FFFFFF"/>
        <w:rPr>
          <w:rFonts w:ascii="Courier New" w:eastAsia="Times New Roman" w:hAnsi="Courier New" w:cs="Courier New"/>
          <w:color w:val="000000"/>
          <w:sz w:val="20"/>
        </w:rPr>
      </w:pPr>
      <w:r>
        <w:br/>
      </w:r>
    </w:p>
    <w:p w14:paraId="0FD2BE98"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Verifiera do_uttag genom att</w:t>
      </w:r>
      <w:r w:rsidRPr="00E831DE">
        <w:rPr>
          <w:rFonts w:ascii="Courier New" w:eastAsia="Times New Roman" w:hAnsi="Courier New" w:cs="Courier New"/>
          <w:b/>
          <w:bCs/>
          <w:color w:val="000080"/>
          <w:sz w:val="20"/>
        </w:rPr>
        <w:t>:</w:t>
      </w:r>
    </w:p>
    <w:p w14:paraId="22E67EAC"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-- 1.   Verifiera innehåll i tabellen KONTO före uttag sker --</w:t>
      </w:r>
    </w:p>
    <w:p w14:paraId="7F9661D3" w14:textId="77777777" w:rsidR="00E831DE" w:rsidRPr="00E831DE" w:rsidRDefault="00E831DE" w:rsidP="00E831DE">
      <w:pPr>
        <w:shd w:val="clear" w:color="auto" w:fill="FFFFFF"/>
        <w:rPr>
          <w:rFonts w:ascii="Courier New" w:eastAsia="Times New Roman" w:hAnsi="Courier New" w:cs="Courier New"/>
          <w:color w:val="000000"/>
          <w:sz w:val="20"/>
        </w:rPr>
      </w:pPr>
    </w:p>
    <w:p w14:paraId="4733D795"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p>
    <w:p w14:paraId="489A06CC"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5803971A"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1CC895DE"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xml:space="preserve">-- 2.   Verifiera innehåll i tabellen UTTAG före uttag sker-- </w:t>
      </w:r>
    </w:p>
    <w:p w14:paraId="562A1BD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uttag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p>
    <w:p w14:paraId="287A2DA5"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7235CB0F"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14BC0087"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-- 3.   Testa med fel personnummer ** ORA-20006: Behörighet saknas.**---</w:t>
      </w:r>
    </w:p>
    <w:p w14:paraId="0B6CFB1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EXEC</w:t>
      </w:r>
      <w:r w:rsidRPr="00E831DE">
        <w:rPr>
          <w:rFonts w:ascii="Courier New" w:eastAsia="Times New Roman" w:hAnsi="Courier New" w:cs="Courier New"/>
          <w:color w:val="000000"/>
          <w:sz w:val="20"/>
          <w:lang w:val="en-US"/>
        </w:rPr>
        <w:t xml:space="preserve"> do_uttag</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'19840101-1111'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500</w:t>
      </w:r>
      <w:r w:rsidRPr="00E831DE">
        <w:rPr>
          <w:rFonts w:ascii="Courier New" w:eastAsia="Times New Roman" w:hAnsi="Courier New" w:cs="Courier New"/>
          <w:b/>
          <w:bCs/>
          <w:color w:val="000080"/>
          <w:sz w:val="20"/>
          <w:lang w:val="en-US"/>
        </w:rPr>
        <w:t>);</w:t>
      </w:r>
    </w:p>
    <w:p w14:paraId="6EEA2042"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26E481EF"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-- 4.   Testa med fel kontonummer--</w:t>
      </w:r>
    </w:p>
    <w:p w14:paraId="27596E57" w14:textId="77777777" w:rsidR="00E831DE" w:rsidRPr="00E831DE" w:rsidRDefault="00E831DE" w:rsidP="00E831DE">
      <w:pPr>
        <w:shd w:val="clear" w:color="auto" w:fill="FFFFFF"/>
        <w:rPr>
          <w:rFonts w:ascii="Courier New" w:eastAsia="Times New Roman" w:hAnsi="Courier New" w:cs="Courier New"/>
          <w:color w:val="000000"/>
          <w:sz w:val="20"/>
        </w:rPr>
      </w:pPr>
    </w:p>
    <w:p w14:paraId="2CEAC225"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EXEC</w:t>
      </w:r>
      <w:r w:rsidRPr="00E831DE">
        <w:rPr>
          <w:rFonts w:ascii="Courier New" w:eastAsia="Times New Roman" w:hAnsi="Courier New" w:cs="Courier New"/>
          <w:color w:val="000000"/>
          <w:sz w:val="20"/>
        </w:rPr>
        <w:t xml:space="preserve"> do_uttag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'540126-1111'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999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690</w:t>
      </w:r>
      <w:r w:rsidRPr="00E831DE">
        <w:rPr>
          <w:rFonts w:ascii="Courier New" w:eastAsia="Times New Roman" w:hAnsi="Courier New" w:cs="Courier New"/>
          <w:b/>
          <w:bCs/>
          <w:color w:val="000080"/>
          <w:sz w:val="20"/>
        </w:rPr>
        <w:t>);</w:t>
      </w:r>
    </w:p>
    <w:p w14:paraId="4526C44E" w14:textId="77777777" w:rsidR="00E831DE" w:rsidRPr="00E831DE" w:rsidRDefault="00E831DE" w:rsidP="00E831DE">
      <w:pPr>
        <w:shd w:val="clear" w:color="auto" w:fill="FFFFFF"/>
        <w:rPr>
          <w:rFonts w:ascii="Courier New" w:eastAsia="Times New Roman" w:hAnsi="Courier New" w:cs="Courier New"/>
          <w:color w:val="000000"/>
          <w:sz w:val="20"/>
        </w:rPr>
      </w:pPr>
    </w:p>
    <w:p w14:paraId="7B45CD62"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-- 5.   Testa med för stort belopp, ** ORA-20001: Du har inte tillräckligt med pengar på kontot för detta uttag.**---</w:t>
      </w:r>
    </w:p>
    <w:p w14:paraId="3FE51BC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EXEC</w:t>
      </w:r>
      <w:r w:rsidRPr="00E831DE">
        <w:rPr>
          <w:rFonts w:ascii="Courier New" w:eastAsia="Times New Roman" w:hAnsi="Courier New" w:cs="Courier New"/>
          <w:color w:val="000000"/>
          <w:sz w:val="20"/>
          <w:lang w:val="en-US"/>
        </w:rPr>
        <w:t xml:space="preserve"> do_uttag</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150000</w:t>
      </w:r>
      <w:r w:rsidRPr="00E831DE">
        <w:rPr>
          <w:rFonts w:ascii="Courier New" w:eastAsia="Times New Roman" w:hAnsi="Courier New" w:cs="Courier New"/>
          <w:b/>
          <w:bCs/>
          <w:color w:val="000080"/>
          <w:sz w:val="20"/>
          <w:lang w:val="en-US"/>
        </w:rPr>
        <w:t>);</w:t>
      </w:r>
    </w:p>
    <w:p w14:paraId="53670F16"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33BA9383"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-- 6.   Testa med negativt belopp ** ORA-20008: Beloppet måste vara ett positivt värde större än 0.**--</w:t>
      </w:r>
    </w:p>
    <w:p w14:paraId="17B9DE3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EXEC</w:t>
      </w:r>
      <w:r w:rsidRPr="00E831DE">
        <w:rPr>
          <w:rFonts w:ascii="Courier New" w:eastAsia="Times New Roman" w:hAnsi="Courier New" w:cs="Courier New"/>
          <w:color w:val="000000"/>
          <w:sz w:val="20"/>
          <w:lang w:val="en-US"/>
        </w:rPr>
        <w:t xml:space="preserve"> do_uttag</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-300</w:t>
      </w:r>
      <w:r w:rsidRPr="00E831DE">
        <w:rPr>
          <w:rFonts w:ascii="Courier New" w:eastAsia="Times New Roman" w:hAnsi="Courier New" w:cs="Courier New"/>
          <w:b/>
          <w:bCs/>
          <w:color w:val="000080"/>
          <w:sz w:val="20"/>
          <w:lang w:val="en-US"/>
        </w:rPr>
        <w:t>);</w:t>
      </w:r>
    </w:p>
    <w:p w14:paraId="508F6EE0"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299D615E"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xml:space="preserve">-- 7.   Testa med rätt parametrar ** PL/SQL procedure successfully completed.**-- </w:t>
      </w:r>
    </w:p>
    <w:p w14:paraId="15AD0C66"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EXEC</w:t>
      </w:r>
      <w:r w:rsidRPr="00E831DE">
        <w:rPr>
          <w:rFonts w:ascii="Courier New" w:eastAsia="Times New Roman" w:hAnsi="Courier New" w:cs="Courier New"/>
          <w:color w:val="000000"/>
          <w:sz w:val="20"/>
          <w:lang w:val="en-US"/>
        </w:rPr>
        <w:t xml:space="preserve"> do_uttag</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50</w:t>
      </w:r>
      <w:r w:rsidRPr="00E831DE">
        <w:rPr>
          <w:rFonts w:ascii="Courier New" w:eastAsia="Times New Roman" w:hAnsi="Courier New" w:cs="Courier New"/>
          <w:b/>
          <w:bCs/>
          <w:color w:val="000080"/>
          <w:sz w:val="20"/>
          <w:lang w:val="en-US"/>
        </w:rPr>
        <w:t>);</w:t>
      </w:r>
    </w:p>
    <w:p w14:paraId="2AC14FD7"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5520BA14"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-- 8.   Verifiera innehållet i tabellen UTTAG efter uttag skett--</w:t>
      </w:r>
    </w:p>
    <w:p w14:paraId="638F7C56" w14:textId="77777777" w:rsidR="00E831DE" w:rsidRPr="00E831DE" w:rsidRDefault="00E831DE" w:rsidP="00E831DE">
      <w:pPr>
        <w:shd w:val="clear" w:color="auto" w:fill="FFFFFF"/>
        <w:rPr>
          <w:rFonts w:ascii="Courier New" w:eastAsia="Times New Roman" w:hAnsi="Courier New" w:cs="Courier New"/>
          <w:color w:val="000000"/>
          <w:sz w:val="20"/>
        </w:rPr>
      </w:pPr>
    </w:p>
    <w:p w14:paraId="12A1DEB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lastRenderedPageBreak/>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uttag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pnr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'540126-1111'</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AND</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p>
    <w:p w14:paraId="66EAB6EC"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557879C3"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-- 9.   Verifiera innehållet i tabellen KONTO efter uttag skett--</w:t>
      </w:r>
    </w:p>
    <w:p w14:paraId="09E41B9D" w14:textId="77777777" w:rsidR="00E831DE" w:rsidRPr="00E831DE" w:rsidRDefault="00E831DE" w:rsidP="00E831DE">
      <w:pPr>
        <w:shd w:val="clear" w:color="auto" w:fill="FFFFFF"/>
        <w:rPr>
          <w:rFonts w:ascii="Courier New" w:eastAsia="Times New Roman" w:hAnsi="Courier New" w:cs="Courier New"/>
          <w:color w:val="000000"/>
          <w:sz w:val="20"/>
        </w:rPr>
      </w:pPr>
    </w:p>
    <w:p w14:paraId="0F040D7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saldo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p>
    <w:p w14:paraId="29861169"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4FF6A21E" w14:textId="77777777" w:rsidR="00E831DE" w:rsidRPr="00E831DE" w:rsidRDefault="00E831DE" w:rsidP="00C30FE1">
      <w:pPr>
        <w:rPr>
          <w:lang w:val="en-US"/>
        </w:rPr>
      </w:pPr>
    </w:p>
    <w:p w14:paraId="40664717" w14:textId="77777777" w:rsidR="00E831DE" w:rsidRPr="00E831DE" w:rsidRDefault="00E831DE" w:rsidP="00C30FE1">
      <w:pPr>
        <w:rPr>
          <w:lang w:val="en-US"/>
        </w:rPr>
      </w:pPr>
    </w:p>
    <w:p w14:paraId="3D44FD7C" w14:textId="77777777" w:rsidR="007E09CC" w:rsidRPr="007E09CC" w:rsidRDefault="007E09CC" w:rsidP="00C30FE1">
      <w:pPr>
        <w:rPr>
          <w:b/>
        </w:rPr>
      </w:pPr>
      <w:r w:rsidRPr="007E09CC">
        <w:rPr>
          <w:b/>
        </w:rPr>
        <w:t>Uppgift 19</w:t>
      </w:r>
    </w:p>
    <w:p w14:paraId="3D44FD7D" w14:textId="77777777" w:rsidR="00E10E9C" w:rsidRDefault="007E09CC" w:rsidP="00C30FE1">
      <w:r>
        <w:t xml:space="preserve">Skapa labbens sista objekt som är en procedur med namnet </w:t>
      </w:r>
      <w:r w:rsidRPr="00076F79">
        <w:rPr>
          <w:color w:val="0000FF"/>
        </w:rPr>
        <w:t>do_överföring</w:t>
      </w:r>
      <w:r>
        <w:t xml:space="preserve">. Denna skapar en ny rad i tabellen överföring. Skapa även här ett eget deklarerat undantag med namnet </w:t>
      </w:r>
      <w:r w:rsidRPr="001423B9">
        <w:rPr>
          <w:color w:val="0000FF"/>
        </w:rPr>
        <w:t>obehörig</w:t>
      </w:r>
      <w:r>
        <w:t xml:space="preserve">. Om man är obehörig skall ett meddelande om detta skrivas ut och naturligtvis skall </w:t>
      </w:r>
      <w:r w:rsidRPr="001423B9">
        <w:rPr>
          <w:b/>
        </w:rPr>
        <w:t>inte</w:t>
      </w:r>
      <w:r>
        <w:t xml:space="preserve"> transaktionen då gå igenom. Om man är behörig skall proceduren skriva ut meddelande om aktuellt saldo </w:t>
      </w:r>
      <w:r w:rsidRPr="007E09CC">
        <w:rPr>
          <w:b/>
        </w:rPr>
        <w:t>på bägge kontonumren</w:t>
      </w:r>
      <w:r>
        <w:t xml:space="preserve"> som är inblandade i överföringen.</w:t>
      </w:r>
    </w:p>
    <w:p w14:paraId="3D44FD7E" w14:textId="77777777" w:rsidR="007E09CC" w:rsidRDefault="007E09CC" w:rsidP="00C30FE1">
      <w:pPr>
        <w:rPr>
          <w:b/>
        </w:rPr>
      </w:pPr>
    </w:p>
    <w:p w14:paraId="5B4880A7" w14:textId="77777777" w:rsidR="00E84215" w:rsidRDefault="00E84215" w:rsidP="00E84215"/>
    <w:p w14:paraId="28F85E5B" w14:textId="17023BB2" w:rsidR="00E84215" w:rsidRDefault="00E84215" w:rsidP="00E84215">
      <w:pPr>
        <w:rPr>
          <w:b/>
          <w:sz w:val="26"/>
          <w:szCs w:val="26"/>
        </w:rPr>
      </w:pPr>
      <w:r w:rsidRPr="00E84215">
        <w:rPr>
          <w:b/>
          <w:sz w:val="26"/>
          <w:szCs w:val="26"/>
        </w:rPr>
        <w:t xml:space="preserve">Svar </w:t>
      </w:r>
      <w:r>
        <w:rPr>
          <w:b/>
          <w:sz w:val="26"/>
          <w:szCs w:val="26"/>
        </w:rPr>
        <w:t>19</w:t>
      </w:r>
    </w:p>
    <w:p w14:paraId="3916DF0A" w14:textId="77777777" w:rsidR="00E831DE" w:rsidRPr="00E831DE" w:rsidRDefault="00E831DE" w:rsidP="00E831DE">
      <w:pPr>
        <w:shd w:val="clear" w:color="auto" w:fill="FFFFFF"/>
        <w:rPr>
          <w:rFonts w:ascii="Courier New" w:eastAsia="Times New Roman" w:hAnsi="Courier New" w:cs="Courier New"/>
          <w:color w:val="000000"/>
          <w:sz w:val="20"/>
        </w:rPr>
      </w:pPr>
    </w:p>
    <w:p w14:paraId="3D775DE5"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CREATE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OR</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REPLACE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PROCEDURE</w:t>
      </w:r>
      <w:r w:rsidRPr="00E831DE">
        <w:rPr>
          <w:rFonts w:ascii="Courier New" w:eastAsia="Times New Roman" w:hAnsi="Courier New" w:cs="Courier New"/>
          <w:color w:val="000000"/>
          <w:sz w:val="20"/>
          <w:lang w:val="en-US"/>
        </w:rPr>
        <w:t xml:space="preserve"> do_överföring </w:t>
      </w:r>
      <w:r w:rsidRPr="00E831DE">
        <w:rPr>
          <w:rFonts w:ascii="Courier New" w:eastAsia="Times New Roman" w:hAnsi="Courier New" w:cs="Courier New"/>
          <w:b/>
          <w:bCs/>
          <w:color w:val="000080"/>
          <w:sz w:val="20"/>
          <w:lang w:val="en-US"/>
        </w:rPr>
        <w:t>(</w:t>
      </w:r>
    </w:p>
    <w:p w14:paraId="2759FD2C"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0000"/>
          <w:sz w:val="20"/>
        </w:rPr>
        <w:t xml:space="preserve">p_pnr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överföring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pnr</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p>
    <w:p w14:paraId="425258CD"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p_från_knr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överföring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från_knr</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p>
    <w:p w14:paraId="6C2585D0"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p_till_knr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överföring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till_knr</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p>
    <w:p w14:paraId="768B787E"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p_belopp     </w:t>
      </w:r>
      <w:r w:rsidRPr="00E831DE">
        <w:rPr>
          <w:rFonts w:ascii="Courier New" w:eastAsia="Times New Roman" w:hAnsi="Courier New" w:cs="Courier New"/>
          <w:b/>
          <w:bCs/>
          <w:color w:val="0000FF"/>
          <w:sz w:val="20"/>
        </w:rPr>
        <w:t>IN</w:t>
      </w:r>
      <w:r w:rsidRPr="00E831DE">
        <w:rPr>
          <w:rFonts w:ascii="Courier New" w:eastAsia="Times New Roman" w:hAnsi="Courier New" w:cs="Courier New"/>
          <w:color w:val="000000"/>
          <w:sz w:val="20"/>
        </w:rPr>
        <w:t xml:space="preserve"> överföring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p>
    <w:p w14:paraId="5F9A6465"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80"/>
          <w:sz w:val="20"/>
          <w:lang w:val="en-US"/>
        </w:rPr>
        <w:t>)</w:t>
      </w:r>
    </w:p>
    <w:p w14:paraId="410A62D0"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AS</w:t>
      </w:r>
    </w:p>
    <w:p w14:paraId="467DA386"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v_saldo_fr     konto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saldo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TYPE</w:t>
      </w:r>
      <w:r w:rsidRPr="00E831DE">
        <w:rPr>
          <w:rFonts w:ascii="Courier New" w:eastAsia="Times New Roman" w:hAnsi="Courier New" w:cs="Courier New"/>
          <w:b/>
          <w:bCs/>
          <w:color w:val="000080"/>
          <w:sz w:val="20"/>
          <w:lang w:val="en-US"/>
        </w:rPr>
        <w:t>;</w:t>
      </w:r>
    </w:p>
    <w:p w14:paraId="5CF71CF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v_saldo_t      konto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saldo</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TYPE</w:t>
      </w:r>
      <w:r w:rsidRPr="00E831DE">
        <w:rPr>
          <w:rFonts w:ascii="Courier New" w:eastAsia="Times New Roman" w:hAnsi="Courier New" w:cs="Courier New"/>
          <w:b/>
          <w:bCs/>
          <w:color w:val="000080"/>
          <w:sz w:val="20"/>
          <w:lang w:val="en-US"/>
        </w:rPr>
        <w:t>;</w:t>
      </w:r>
    </w:p>
    <w:p w14:paraId="0F1F7FBC"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v_radnr        </w:t>
      </w:r>
      <w:r w:rsidRPr="00E831DE">
        <w:rPr>
          <w:rFonts w:ascii="Courier New" w:eastAsia="Times New Roman" w:hAnsi="Courier New" w:cs="Courier New"/>
          <w:color w:val="800080"/>
          <w:sz w:val="20"/>
          <w:lang w:val="en-US"/>
        </w:rPr>
        <w:t>NUMBER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9</w:t>
      </w:r>
      <w:r w:rsidRPr="00E831DE">
        <w:rPr>
          <w:rFonts w:ascii="Courier New" w:eastAsia="Times New Roman" w:hAnsi="Courier New" w:cs="Courier New"/>
          <w:b/>
          <w:bCs/>
          <w:color w:val="000080"/>
          <w:sz w:val="20"/>
          <w:lang w:val="en-US"/>
        </w:rPr>
        <w:t>);</w:t>
      </w:r>
    </w:p>
    <w:p w14:paraId="46740BC4"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0000"/>
          <w:sz w:val="20"/>
        </w:rPr>
        <w:t xml:space="preserve">v_behörighet   </w:t>
      </w:r>
      <w:r w:rsidRPr="00E831DE">
        <w:rPr>
          <w:rFonts w:ascii="Courier New" w:eastAsia="Times New Roman" w:hAnsi="Courier New" w:cs="Courier New"/>
          <w:color w:val="800080"/>
          <w:sz w:val="20"/>
        </w:rPr>
        <w:t>NUMBER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1</w:t>
      </w:r>
      <w:r w:rsidRPr="00E831DE">
        <w:rPr>
          <w:rFonts w:ascii="Courier New" w:eastAsia="Times New Roman" w:hAnsi="Courier New" w:cs="Courier New"/>
          <w:b/>
          <w:bCs/>
          <w:color w:val="000080"/>
          <w:sz w:val="20"/>
        </w:rPr>
        <w:t>);</w:t>
      </w:r>
    </w:p>
    <w:p w14:paraId="6CF42814"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v_tmp          konto</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knr</w:t>
      </w:r>
      <w:r w:rsidRPr="00E831DE">
        <w:rPr>
          <w:rFonts w:ascii="Courier New" w:eastAsia="Times New Roman" w:hAnsi="Courier New" w:cs="Courier New"/>
          <w:b/>
          <w:bCs/>
          <w:color w:val="000080"/>
          <w:sz w:val="20"/>
        </w:rPr>
        <w:t>%</w:t>
      </w:r>
      <w:r w:rsidRPr="00E831DE">
        <w:rPr>
          <w:rFonts w:ascii="Courier New" w:eastAsia="Times New Roman" w:hAnsi="Courier New" w:cs="Courier New"/>
          <w:b/>
          <w:bCs/>
          <w:color w:val="0000FF"/>
          <w:sz w:val="20"/>
        </w:rPr>
        <w:t>TYPE</w:t>
      </w:r>
      <w:r w:rsidRPr="00E831DE">
        <w:rPr>
          <w:rFonts w:ascii="Courier New" w:eastAsia="Times New Roman" w:hAnsi="Courier New" w:cs="Courier New"/>
          <w:b/>
          <w:bCs/>
          <w:color w:val="000080"/>
          <w:sz w:val="20"/>
        </w:rPr>
        <w:t>;</w:t>
      </w:r>
    </w:p>
    <w:p w14:paraId="6DB28B36" w14:textId="77777777" w:rsidR="00E831DE" w:rsidRPr="00E831DE" w:rsidRDefault="00E831DE" w:rsidP="00E831DE">
      <w:pPr>
        <w:shd w:val="clear" w:color="auto" w:fill="FFFFFF"/>
        <w:rPr>
          <w:rFonts w:ascii="Courier New" w:eastAsia="Times New Roman" w:hAnsi="Courier New" w:cs="Courier New"/>
          <w:color w:val="000000"/>
          <w:sz w:val="20"/>
        </w:rPr>
      </w:pPr>
    </w:p>
    <w:p w14:paraId="759391DF"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obehörig         </w:t>
      </w:r>
      <w:r w:rsidRPr="00E831DE">
        <w:rPr>
          <w:rFonts w:ascii="Courier New" w:eastAsia="Times New Roman" w:hAnsi="Courier New" w:cs="Courier New"/>
          <w:b/>
          <w:bCs/>
          <w:color w:val="0000FF"/>
          <w:sz w:val="20"/>
        </w:rPr>
        <w:t>EXCEPTION</w:t>
      </w:r>
      <w:r w:rsidRPr="00E831DE">
        <w:rPr>
          <w:rFonts w:ascii="Courier New" w:eastAsia="Times New Roman" w:hAnsi="Courier New" w:cs="Courier New"/>
          <w:b/>
          <w:bCs/>
          <w:color w:val="000080"/>
          <w:sz w:val="20"/>
        </w:rPr>
        <w:t>;</w:t>
      </w:r>
    </w:p>
    <w:p w14:paraId="39501092"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ogiltigt_belopp  </w:t>
      </w:r>
      <w:r w:rsidRPr="00E831DE">
        <w:rPr>
          <w:rFonts w:ascii="Courier New" w:eastAsia="Times New Roman" w:hAnsi="Courier New" w:cs="Courier New"/>
          <w:b/>
          <w:bCs/>
          <w:color w:val="0000FF"/>
          <w:sz w:val="20"/>
        </w:rPr>
        <w:t>EXCEPTION</w:t>
      </w:r>
      <w:r w:rsidRPr="00E831DE">
        <w:rPr>
          <w:rFonts w:ascii="Courier New" w:eastAsia="Times New Roman" w:hAnsi="Courier New" w:cs="Courier New"/>
          <w:b/>
          <w:bCs/>
          <w:color w:val="000080"/>
          <w:sz w:val="20"/>
        </w:rPr>
        <w:t>;</w:t>
      </w:r>
    </w:p>
    <w:p w14:paraId="4F9894EB"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BEGIN</w:t>
      </w:r>
    </w:p>
    <w:p w14:paraId="2B95DA15"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Kontroll: Beloppet måste vara positivt</w:t>
      </w:r>
    </w:p>
    <w:p w14:paraId="2EDC21E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IF</w:t>
      </w:r>
      <w:r w:rsidRPr="00E831DE">
        <w:rPr>
          <w:rFonts w:ascii="Courier New" w:eastAsia="Times New Roman" w:hAnsi="Courier New" w:cs="Courier New"/>
          <w:color w:val="000000"/>
          <w:sz w:val="20"/>
          <w:lang w:val="en-US"/>
        </w:rPr>
        <w:t xml:space="preserve"> p_belopp </w:t>
      </w:r>
      <w:r w:rsidRPr="00E831DE">
        <w:rPr>
          <w:rFonts w:ascii="Courier New" w:eastAsia="Times New Roman" w:hAnsi="Courier New" w:cs="Courier New"/>
          <w:b/>
          <w:bCs/>
          <w:color w:val="000080"/>
          <w:sz w:val="20"/>
          <w:lang w:val="en-US"/>
        </w:rPr>
        <w:t>&lt;=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0</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THEN</w:t>
      </w:r>
    </w:p>
    <w:p w14:paraId="4E0CB52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RAISE</w:t>
      </w:r>
      <w:r w:rsidRPr="00E831DE">
        <w:rPr>
          <w:rFonts w:ascii="Courier New" w:eastAsia="Times New Roman" w:hAnsi="Courier New" w:cs="Courier New"/>
          <w:color w:val="000000"/>
          <w:sz w:val="20"/>
          <w:lang w:val="en-US"/>
        </w:rPr>
        <w:t xml:space="preserve"> ogiltigt_belopp</w:t>
      </w:r>
      <w:r w:rsidRPr="00E831DE">
        <w:rPr>
          <w:rFonts w:ascii="Courier New" w:eastAsia="Times New Roman" w:hAnsi="Courier New" w:cs="Courier New"/>
          <w:b/>
          <w:bCs/>
          <w:color w:val="000080"/>
          <w:sz w:val="20"/>
          <w:lang w:val="en-US"/>
        </w:rPr>
        <w:t>;</w:t>
      </w:r>
    </w:p>
    <w:p w14:paraId="588EF2D5"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rPr>
        <w:t>END</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IF</w:t>
      </w:r>
      <w:r w:rsidRPr="00E831DE">
        <w:rPr>
          <w:rFonts w:ascii="Courier New" w:eastAsia="Times New Roman" w:hAnsi="Courier New" w:cs="Courier New"/>
          <w:b/>
          <w:bCs/>
          <w:color w:val="000080"/>
          <w:sz w:val="20"/>
        </w:rPr>
        <w:t>;</w:t>
      </w:r>
    </w:p>
    <w:p w14:paraId="7F06C8C4" w14:textId="77777777" w:rsidR="00E831DE" w:rsidRPr="00E831DE" w:rsidRDefault="00E831DE" w:rsidP="00E831DE">
      <w:pPr>
        <w:shd w:val="clear" w:color="auto" w:fill="FFFFFF"/>
        <w:rPr>
          <w:rFonts w:ascii="Courier New" w:eastAsia="Times New Roman" w:hAnsi="Courier New" w:cs="Courier New"/>
          <w:color w:val="000000"/>
          <w:sz w:val="20"/>
        </w:rPr>
      </w:pPr>
    </w:p>
    <w:p w14:paraId="4250FCEA"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8000"/>
          <w:sz w:val="20"/>
        </w:rPr>
        <w:t>-- Kontroll: Från-konto måste finnas (annars NO_DATA_FOUND kastas)</w:t>
      </w:r>
    </w:p>
    <w:p w14:paraId="380384A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v_tmp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p_från_knr</w:t>
      </w:r>
      <w:r w:rsidRPr="00E831DE">
        <w:rPr>
          <w:rFonts w:ascii="Courier New" w:eastAsia="Times New Roman" w:hAnsi="Courier New" w:cs="Courier New"/>
          <w:b/>
          <w:bCs/>
          <w:color w:val="000080"/>
          <w:sz w:val="20"/>
          <w:lang w:val="en-US"/>
        </w:rPr>
        <w:t>;</w:t>
      </w:r>
    </w:p>
    <w:p w14:paraId="7A041CB4"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0ACE2E23"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rPr>
        <w:t>-- Kontroll: Till-konto måste finnas (annars NO_DATA_FOUND kastas)</w:t>
      </w:r>
    </w:p>
    <w:p w14:paraId="22CCBB39"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v_tmp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p_till_knr</w:t>
      </w:r>
      <w:r w:rsidRPr="00E831DE">
        <w:rPr>
          <w:rFonts w:ascii="Courier New" w:eastAsia="Times New Roman" w:hAnsi="Courier New" w:cs="Courier New"/>
          <w:b/>
          <w:bCs/>
          <w:color w:val="000080"/>
          <w:sz w:val="20"/>
          <w:lang w:val="en-US"/>
        </w:rPr>
        <w:t>;</w:t>
      </w:r>
    </w:p>
    <w:p w14:paraId="233750A0"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1C1CD894"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008000"/>
          <w:sz w:val="20"/>
        </w:rPr>
        <w:t>-- Kontrollera behörighet</w:t>
      </w:r>
    </w:p>
    <w:p w14:paraId="19AD6010"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v_behörighet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get_behörighet</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p_pnr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p_från_knr</w:t>
      </w:r>
      <w:r w:rsidRPr="00E831DE">
        <w:rPr>
          <w:rFonts w:ascii="Courier New" w:eastAsia="Times New Roman" w:hAnsi="Courier New" w:cs="Courier New"/>
          <w:b/>
          <w:bCs/>
          <w:color w:val="000080"/>
          <w:sz w:val="20"/>
        </w:rPr>
        <w:t>);</w:t>
      </w:r>
    </w:p>
    <w:p w14:paraId="2B4B056E" w14:textId="77777777" w:rsidR="00E831DE" w:rsidRPr="00E831DE" w:rsidRDefault="00E831DE" w:rsidP="00E831DE">
      <w:pPr>
        <w:shd w:val="clear" w:color="auto" w:fill="FFFFFF"/>
        <w:rPr>
          <w:rFonts w:ascii="Courier New" w:eastAsia="Times New Roman" w:hAnsi="Courier New" w:cs="Courier New"/>
          <w:color w:val="000000"/>
          <w:sz w:val="20"/>
        </w:rPr>
      </w:pPr>
    </w:p>
    <w:p w14:paraId="781C089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IF</w:t>
      </w:r>
      <w:r w:rsidRPr="00E831DE">
        <w:rPr>
          <w:rFonts w:ascii="Courier New" w:eastAsia="Times New Roman" w:hAnsi="Courier New" w:cs="Courier New"/>
          <w:color w:val="000000"/>
          <w:sz w:val="20"/>
          <w:lang w:val="en-US"/>
        </w:rPr>
        <w:t xml:space="preserve"> v_behörighet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1</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THEN</w:t>
      </w:r>
    </w:p>
    <w:p w14:paraId="6682EC43"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radnr_seq</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b/>
          <w:bCs/>
          <w:color w:val="0000FF"/>
          <w:sz w:val="20"/>
          <w:lang w:val="en-US"/>
        </w:rPr>
        <w:t>NEXTVAL</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INTO</w:t>
      </w:r>
      <w:r w:rsidRPr="00E831DE">
        <w:rPr>
          <w:rFonts w:ascii="Courier New" w:eastAsia="Times New Roman" w:hAnsi="Courier New" w:cs="Courier New"/>
          <w:color w:val="000000"/>
          <w:sz w:val="20"/>
          <w:lang w:val="en-US"/>
        </w:rPr>
        <w:t xml:space="preserve"> v_radnr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dual</w:t>
      </w:r>
      <w:r w:rsidRPr="00E831DE">
        <w:rPr>
          <w:rFonts w:ascii="Courier New" w:eastAsia="Times New Roman" w:hAnsi="Courier New" w:cs="Courier New"/>
          <w:b/>
          <w:bCs/>
          <w:color w:val="000080"/>
          <w:sz w:val="20"/>
          <w:lang w:val="en-US"/>
        </w:rPr>
        <w:t>;</w:t>
      </w:r>
    </w:p>
    <w:p w14:paraId="47AEAAF8"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12E1C3C3"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rPr>
        <w:t>INSERT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INTO</w:t>
      </w:r>
      <w:r w:rsidRPr="00E831DE">
        <w:rPr>
          <w:rFonts w:ascii="Courier New" w:eastAsia="Times New Roman" w:hAnsi="Courier New" w:cs="Courier New"/>
          <w:color w:val="000000"/>
          <w:sz w:val="20"/>
        </w:rPr>
        <w:t xml:space="preserve"> överföring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radnr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från_knr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till_knr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datum</w:t>
      </w:r>
      <w:r w:rsidRPr="00E831DE">
        <w:rPr>
          <w:rFonts w:ascii="Courier New" w:eastAsia="Times New Roman" w:hAnsi="Courier New" w:cs="Courier New"/>
          <w:b/>
          <w:bCs/>
          <w:color w:val="000080"/>
          <w:sz w:val="20"/>
        </w:rPr>
        <w:t>)</w:t>
      </w:r>
    </w:p>
    <w:p w14:paraId="7A1FD73E"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lastRenderedPageBreak/>
        <w:t xml:space="preserve">        </w:t>
      </w:r>
      <w:r w:rsidRPr="00E831DE">
        <w:rPr>
          <w:rFonts w:ascii="Courier New" w:eastAsia="Times New Roman" w:hAnsi="Courier New" w:cs="Courier New"/>
          <w:b/>
          <w:bCs/>
          <w:color w:val="0000FF"/>
          <w:sz w:val="20"/>
        </w:rPr>
        <w:t>VALUES</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v_radnr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p_pnr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p_från_knr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p_till_knr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p_belopp</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SYSDATE</w:t>
      </w:r>
      <w:r w:rsidRPr="00E831DE">
        <w:rPr>
          <w:rFonts w:ascii="Courier New" w:eastAsia="Times New Roman" w:hAnsi="Courier New" w:cs="Courier New"/>
          <w:b/>
          <w:bCs/>
          <w:color w:val="000080"/>
          <w:sz w:val="20"/>
        </w:rPr>
        <w:t>);</w:t>
      </w:r>
    </w:p>
    <w:p w14:paraId="329169B3" w14:textId="77777777" w:rsidR="00E831DE" w:rsidRPr="00E831DE" w:rsidRDefault="00E831DE" w:rsidP="00E831DE">
      <w:pPr>
        <w:shd w:val="clear" w:color="auto" w:fill="FFFFFF"/>
        <w:rPr>
          <w:rFonts w:ascii="Courier New" w:eastAsia="Times New Roman" w:hAnsi="Courier New" w:cs="Courier New"/>
          <w:color w:val="000000"/>
          <w:sz w:val="20"/>
        </w:rPr>
      </w:pPr>
    </w:p>
    <w:p w14:paraId="0F90BB64"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COMMIT</w:t>
      </w:r>
      <w:r w:rsidRPr="00E831DE">
        <w:rPr>
          <w:rFonts w:ascii="Courier New" w:eastAsia="Times New Roman" w:hAnsi="Courier New" w:cs="Courier New"/>
          <w:b/>
          <w:bCs/>
          <w:color w:val="000080"/>
          <w:sz w:val="20"/>
        </w:rPr>
        <w:t>;</w:t>
      </w:r>
    </w:p>
    <w:p w14:paraId="3E71AA1E" w14:textId="77777777" w:rsidR="00E831DE" w:rsidRPr="00E831DE" w:rsidRDefault="00E831DE" w:rsidP="00E831DE">
      <w:pPr>
        <w:shd w:val="clear" w:color="auto" w:fill="FFFFFF"/>
        <w:rPr>
          <w:rFonts w:ascii="Courier New" w:eastAsia="Times New Roman" w:hAnsi="Courier New" w:cs="Courier New"/>
          <w:color w:val="000000"/>
          <w:sz w:val="20"/>
        </w:rPr>
      </w:pPr>
    </w:p>
    <w:p w14:paraId="299822FB"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v_saldo_fr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get_saldo</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p_från_knr</w:t>
      </w:r>
      <w:r w:rsidRPr="00E831DE">
        <w:rPr>
          <w:rFonts w:ascii="Courier New" w:eastAsia="Times New Roman" w:hAnsi="Courier New" w:cs="Courier New"/>
          <w:b/>
          <w:bCs/>
          <w:color w:val="000080"/>
          <w:sz w:val="20"/>
        </w:rPr>
        <w:t>);</w:t>
      </w:r>
    </w:p>
    <w:p w14:paraId="4C82C81B"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v_saldo_t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get_saldo</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p_till_knr</w:t>
      </w:r>
      <w:r w:rsidRPr="00E831DE">
        <w:rPr>
          <w:rFonts w:ascii="Courier New" w:eastAsia="Times New Roman" w:hAnsi="Courier New" w:cs="Courier New"/>
          <w:b/>
          <w:bCs/>
          <w:color w:val="000080"/>
          <w:sz w:val="20"/>
        </w:rPr>
        <w:t>);</w:t>
      </w:r>
    </w:p>
    <w:p w14:paraId="5043943E" w14:textId="77777777" w:rsidR="00E831DE" w:rsidRPr="00E831DE" w:rsidRDefault="00E831DE" w:rsidP="00E831DE">
      <w:pPr>
        <w:shd w:val="clear" w:color="auto" w:fill="FFFFFF"/>
        <w:rPr>
          <w:rFonts w:ascii="Courier New" w:eastAsia="Times New Roman" w:hAnsi="Courier New" w:cs="Courier New"/>
          <w:color w:val="000000"/>
          <w:sz w:val="20"/>
        </w:rPr>
      </w:pPr>
    </w:p>
    <w:p w14:paraId="4B9ADF98"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DBMS_OUTPUT</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PUT_LINE</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'Saldo efter genomförd överföring:'</w:t>
      </w:r>
      <w:r w:rsidRPr="00E831DE">
        <w:rPr>
          <w:rFonts w:ascii="Courier New" w:eastAsia="Times New Roman" w:hAnsi="Courier New" w:cs="Courier New"/>
          <w:b/>
          <w:bCs/>
          <w:color w:val="000080"/>
          <w:sz w:val="20"/>
        </w:rPr>
        <w:t>);</w:t>
      </w:r>
    </w:p>
    <w:p w14:paraId="0F80B897"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000000"/>
          <w:sz w:val="20"/>
          <w:lang w:val="en-US"/>
        </w:rPr>
        <w:t>DBMS_OUTPUT</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PUT_LINE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'Ditt konto: '</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v_saldo_fr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 kr'</w:t>
      </w:r>
      <w:r w:rsidRPr="00E831DE">
        <w:rPr>
          <w:rFonts w:ascii="Courier New" w:eastAsia="Times New Roman" w:hAnsi="Courier New" w:cs="Courier New"/>
          <w:b/>
          <w:bCs/>
          <w:color w:val="000080"/>
          <w:sz w:val="20"/>
          <w:lang w:val="en-US"/>
        </w:rPr>
        <w:t>);</w:t>
      </w:r>
    </w:p>
    <w:p w14:paraId="583641AF"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DBMS_OUTPUT</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PUT_LINE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808080"/>
          <w:sz w:val="20"/>
          <w:lang w:val="en-US"/>
        </w:rPr>
        <w:t>'Mottagande konto: '</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v_saldo_t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 kr'</w:t>
      </w:r>
      <w:r w:rsidRPr="00E831DE">
        <w:rPr>
          <w:rFonts w:ascii="Courier New" w:eastAsia="Times New Roman" w:hAnsi="Courier New" w:cs="Courier New"/>
          <w:b/>
          <w:bCs/>
          <w:color w:val="000080"/>
          <w:sz w:val="20"/>
          <w:lang w:val="en-US"/>
        </w:rPr>
        <w:t>);</w:t>
      </w:r>
    </w:p>
    <w:p w14:paraId="3482C5B2"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ELSE</w:t>
      </w:r>
    </w:p>
    <w:p w14:paraId="17E6FF74"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RAISE</w:t>
      </w:r>
      <w:r w:rsidRPr="00E831DE">
        <w:rPr>
          <w:rFonts w:ascii="Courier New" w:eastAsia="Times New Roman" w:hAnsi="Courier New" w:cs="Courier New"/>
          <w:color w:val="000000"/>
          <w:sz w:val="20"/>
          <w:lang w:val="en-US"/>
        </w:rPr>
        <w:t xml:space="preserve"> obehörig</w:t>
      </w:r>
      <w:r w:rsidRPr="00E831DE">
        <w:rPr>
          <w:rFonts w:ascii="Courier New" w:eastAsia="Times New Roman" w:hAnsi="Courier New" w:cs="Courier New"/>
          <w:b/>
          <w:bCs/>
          <w:color w:val="000080"/>
          <w:sz w:val="20"/>
          <w:lang w:val="en-US"/>
        </w:rPr>
        <w:t>;</w:t>
      </w:r>
    </w:p>
    <w:p w14:paraId="13E2CB0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IF</w:t>
      </w:r>
      <w:r w:rsidRPr="00E831DE">
        <w:rPr>
          <w:rFonts w:ascii="Courier New" w:eastAsia="Times New Roman" w:hAnsi="Courier New" w:cs="Courier New"/>
          <w:b/>
          <w:bCs/>
          <w:color w:val="000080"/>
          <w:sz w:val="20"/>
          <w:lang w:val="en-US"/>
        </w:rPr>
        <w:t>;</w:t>
      </w:r>
    </w:p>
    <w:p w14:paraId="7E947741"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20AFE809"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Felhantering</w:t>
      </w:r>
    </w:p>
    <w:p w14:paraId="176558A5"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EXCEPTION</w:t>
      </w:r>
    </w:p>
    <w:p w14:paraId="26066E56"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rPr>
        <w:t>WHEN</w:t>
      </w:r>
      <w:r w:rsidRPr="00E831DE">
        <w:rPr>
          <w:rFonts w:ascii="Courier New" w:eastAsia="Times New Roman" w:hAnsi="Courier New" w:cs="Courier New"/>
          <w:color w:val="000000"/>
          <w:sz w:val="20"/>
        </w:rPr>
        <w:t xml:space="preserve"> obehörig </w:t>
      </w:r>
      <w:r w:rsidRPr="00E831DE">
        <w:rPr>
          <w:rFonts w:ascii="Courier New" w:eastAsia="Times New Roman" w:hAnsi="Courier New" w:cs="Courier New"/>
          <w:b/>
          <w:bCs/>
          <w:color w:val="0000FF"/>
          <w:sz w:val="20"/>
        </w:rPr>
        <w:t>THEN</w:t>
      </w:r>
    </w:p>
    <w:p w14:paraId="5FC39C27"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RAISE_APPLICATION_ERROR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-20007</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808080"/>
          <w:sz w:val="20"/>
        </w:rPr>
        <w:t>'Behörighet saknas.'</w:t>
      </w:r>
      <w:r w:rsidRPr="00E831DE">
        <w:rPr>
          <w:rFonts w:ascii="Courier New" w:eastAsia="Times New Roman" w:hAnsi="Courier New" w:cs="Courier New"/>
          <w:b/>
          <w:bCs/>
          <w:color w:val="000080"/>
          <w:sz w:val="20"/>
        </w:rPr>
        <w:t>);</w:t>
      </w:r>
    </w:p>
    <w:p w14:paraId="6E4A65DF"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WHEN</w:t>
      </w:r>
      <w:r w:rsidRPr="00E831DE">
        <w:rPr>
          <w:rFonts w:ascii="Courier New" w:eastAsia="Times New Roman" w:hAnsi="Courier New" w:cs="Courier New"/>
          <w:color w:val="000000"/>
          <w:sz w:val="20"/>
        </w:rPr>
        <w:t xml:space="preserve"> ogiltigt_belopp </w:t>
      </w:r>
      <w:r w:rsidRPr="00E831DE">
        <w:rPr>
          <w:rFonts w:ascii="Courier New" w:eastAsia="Times New Roman" w:hAnsi="Courier New" w:cs="Courier New"/>
          <w:b/>
          <w:bCs/>
          <w:color w:val="0000FF"/>
          <w:sz w:val="20"/>
        </w:rPr>
        <w:t>THEN</w:t>
      </w:r>
    </w:p>
    <w:p w14:paraId="373316D2"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color w:val="000000"/>
          <w:sz w:val="20"/>
        </w:rPr>
        <w:t xml:space="preserve">        RAISE_APPLICATION_ERROR</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FF8000"/>
          <w:sz w:val="20"/>
        </w:rPr>
        <w:t>-20009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808080"/>
          <w:sz w:val="20"/>
        </w:rPr>
        <w:t>'Beloppet måste vara större än 0.'</w:t>
      </w:r>
      <w:r w:rsidRPr="00E831DE">
        <w:rPr>
          <w:rFonts w:ascii="Courier New" w:eastAsia="Times New Roman" w:hAnsi="Courier New" w:cs="Courier New"/>
          <w:b/>
          <w:bCs/>
          <w:color w:val="000080"/>
          <w:sz w:val="20"/>
        </w:rPr>
        <w:t>);</w:t>
      </w:r>
    </w:p>
    <w:p w14:paraId="3DFF450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lang w:val="en-US"/>
        </w:rPr>
        <w:t>WHEN</w:t>
      </w:r>
      <w:r w:rsidRPr="00E831DE">
        <w:rPr>
          <w:rFonts w:ascii="Courier New" w:eastAsia="Times New Roman" w:hAnsi="Courier New" w:cs="Courier New"/>
          <w:color w:val="000000"/>
          <w:sz w:val="20"/>
          <w:lang w:val="en-US"/>
        </w:rPr>
        <w:t xml:space="preserve"> NO_DATA_FOUND </w:t>
      </w:r>
      <w:r w:rsidRPr="00E831DE">
        <w:rPr>
          <w:rFonts w:ascii="Courier New" w:eastAsia="Times New Roman" w:hAnsi="Courier New" w:cs="Courier New"/>
          <w:b/>
          <w:bCs/>
          <w:color w:val="0000FF"/>
          <w:sz w:val="20"/>
          <w:lang w:val="en-US"/>
        </w:rPr>
        <w:t>THEN</w:t>
      </w:r>
    </w:p>
    <w:p w14:paraId="050866CE"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color w:val="000000"/>
          <w:sz w:val="20"/>
          <w:lang w:val="en-US"/>
        </w:rPr>
        <w:t xml:space="preserve">        RAISE_APPLICATION_ERROR</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-20010</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'Det kontonummer du försöker använda finns inte.'</w:t>
      </w:r>
      <w:r w:rsidRPr="00E831DE">
        <w:rPr>
          <w:rFonts w:ascii="Courier New" w:eastAsia="Times New Roman" w:hAnsi="Courier New" w:cs="Courier New"/>
          <w:b/>
          <w:bCs/>
          <w:color w:val="000080"/>
          <w:sz w:val="20"/>
          <w:lang w:val="en-US"/>
        </w:rPr>
        <w:t>);</w:t>
      </w:r>
    </w:p>
    <w:p w14:paraId="2E5C9BF8"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END</w:t>
      </w:r>
      <w:r w:rsidRPr="00E831DE">
        <w:rPr>
          <w:rFonts w:ascii="Courier New" w:eastAsia="Times New Roman" w:hAnsi="Courier New" w:cs="Courier New"/>
          <w:b/>
          <w:bCs/>
          <w:color w:val="000080"/>
          <w:sz w:val="20"/>
          <w:lang w:val="en-US"/>
        </w:rPr>
        <w:t>;</w:t>
      </w:r>
    </w:p>
    <w:p w14:paraId="31D8363D"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80"/>
          <w:sz w:val="20"/>
          <w:lang w:val="en-US"/>
        </w:rPr>
        <w:t>/</w:t>
      </w:r>
    </w:p>
    <w:p w14:paraId="74CC5351" w14:textId="77777777" w:rsidR="00E831DE" w:rsidRDefault="00E831DE" w:rsidP="00E831DE">
      <w:pPr>
        <w:shd w:val="clear" w:color="auto" w:fill="FFFFFF"/>
        <w:rPr>
          <w:rFonts w:ascii="Courier New" w:eastAsia="Times New Roman" w:hAnsi="Courier New" w:cs="Courier New"/>
          <w:color w:val="008000"/>
          <w:sz w:val="20"/>
          <w:lang w:val="en-US"/>
        </w:rPr>
      </w:pPr>
    </w:p>
    <w:p w14:paraId="2E0BF67F" w14:textId="2BD3BB7C"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test---</w:t>
      </w:r>
    </w:p>
    <w:p w14:paraId="1BFC271A"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status</w:t>
      </w:r>
    </w:p>
    <w:p w14:paraId="3374D66E"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user_objects</w:t>
      </w:r>
    </w:p>
    <w:p w14:paraId="24530677"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object_type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'PROCEDURE'</w:t>
      </w:r>
    </w:p>
    <w:p w14:paraId="202BC82B" w14:textId="77777777" w:rsidR="00E831DE" w:rsidRPr="00E831DE" w:rsidRDefault="00E831DE" w:rsidP="00E831DE">
      <w:pPr>
        <w:shd w:val="clear" w:color="auto" w:fill="FFFFFF"/>
        <w:rPr>
          <w:rFonts w:eastAsia="Times New Roman"/>
          <w:szCs w:val="24"/>
          <w:lang w:val="en-US"/>
        </w:rPr>
      </w:pPr>
      <w:r w:rsidRPr="00E831DE">
        <w:rPr>
          <w:rFonts w:ascii="Courier New" w:eastAsia="Times New Roman" w:hAnsi="Courier New" w:cs="Courier New"/>
          <w:b/>
          <w:bCs/>
          <w:color w:val="0000FF"/>
          <w:sz w:val="20"/>
          <w:lang w:val="en-US"/>
        </w:rPr>
        <w:t>AND</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object_name</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808080"/>
          <w:sz w:val="20"/>
          <w:lang w:val="en-US"/>
        </w:rPr>
        <w:t>'DO_ÖVERFÖRING'</w:t>
      </w:r>
      <w:r w:rsidRPr="00E831DE">
        <w:rPr>
          <w:rFonts w:ascii="Courier New" w:eastAsia="Times New Roman" w:hAnsi="Courier New" w:cs="Courier New"/>
          <w:b/>
          <w:bCs/>
          <w:color w:val="000080"/>
          <w:sz w:val="20"/>
          <w:lang w:val="en-US"/>
        </w:rPr>
        <w:t>;</w:t>
      </w:r>
    </w:p>
    <w:p w14:paraId="70BD0AA6" w14:textId="77777777" w:rsidR="00E831DE" w:rsidRDefault="00E831DE" w:rsidP="00C30FE1">
      <w:pPr>
        <w:rPr>
          <w:b/>
        </w:rPr>
      </w:pPr>
    </w:p>
    <w:p w14:paraId="3D44FD7F" w14:textId="38CECDE1" w:rsidR="007E09CC" w:rsidRPr="007E09CC" w:rsidRDefault="007E09CC" w:rsidP="00C30FE1">
      <w:pPr>
        <w:rPr>
          <w:b/>
        </w:rPr>
      </w:pPr>
      <w:r w:rsidRPr="007E09CC">
        <w:rPr>
          <w:b/>
        </w:rPr>
        <w:t>Uppgift 20</w:t>
      </w:r>
    </w:p>
    <w:p w14:paraId="3D44FD80" w14:textId="77777777" w:rsidR="00CB3794" w:rsidRDefault="007E09CC" w:rsidP="00C30FE1">
      <w:r>
        <w:t xml:space="preserve">Testa att flytta pengar mellan konton med proceduren </w:t>
      </w:r>
      <w:r w:rsidRPr="007E09CC">
        <w:rPr>
          <w:color w:val="0000FF"/>
        </w:rPr>
        <w:t>do_överföring</w:t>
      </w:r>
      <w:r>
        <w:t>. Testa även här att triggrarna fungerar.</w:t>
      </w:r>
    </w:p>
    <w:p w14:paraId="74F34E62" w14:textId="77777777" w:rsidR="002D1E14" w:rsidRDefault="002D1E14" w:rsidP="00C30FE1"/>
    <w:p w14:paraId="32982F08" w14:textId="77777777" w:rsidR="002D1E14" w:rsidRPr="002D1E14" w:rsidRDefault="002D1E14" w:rsidP="002D1E14">
      <w:pPr>
        <w:rPr>
          <w:color w:val="7030A0"/>
        </w:rPr>
      </w:pPr>
      <w:r w:rsidRPr="002D1E14">
        <w:rPr>
          <w:color w:val="7030A0"/>
        </w:rPr>
        <w:t xml:space="preserve">Verifiera </w:t>
      </w:r>
      <w:r w:rsidRPr="002D1E14">
        <w:rPr>
          <w:b/>
          <w:bCs/>
          <w:color w:val="7030A0"/>
        </w:rPr>
        <w:t>do_överföring</w:t>
      </w:r>
      <w:r w:rsidRPr="002D1E14">
        <w:rPr>
          <w:color w:val="7030A0"/>
        </w:rPr>
        <w:t xml:space="preserve"> genom att:</w:t>
      </w:r>
    </w:p>
    <w:p w14:paraId="13510D04" w14:textId="77777777" w:rsidR="002D1E14" w:rsidRPr="002D1E14" w:rsidRDefault="002D1E14" w:rsidP="002D1E14">
      <w:pPr>
        <w:numPr>
          <w:ilvl w:val="0"/>
          <w:numId w:val="15"/>
        </w:numPr>
        <w:rPr>
          <w:color w:val="7030A0"/>
        </w:rPr>
      </w:pPr>
      <w:r w:rsidRPr="002D1E14">
        <w:rPr>
          <w:color w:val="7030A0"/>
        </w:rPr>
        <w:t xml:space="preserve">Verifiera innehåll i tabellen KONTO </w:t>
      </w:r>
      <w:r w:rsidRPr="002D1E14">
        <w:rPr>
          <w:b/>
          <w:bCs/>
          <w:color w:val="7030A0"/>
        </w:rPr>
        <w:t>före överföring sker</w:t>
      </w:r>
    </w:p>
    <w:p w14:paraId="276D1464" w14:textId="77777777" w:rsidR="002D1E14" w:rsidRPr="002D1E14" w:rsidRDefault="002D1E14" w:rsidP="002D1E14">
      <w:pPr>
        <w:numPr>
          <w:ilvl w:val="0"/>
          <w:numId w:val="15"/>
        </w:numPr>
        <w:rPr>
          <w:color w:val="7030A0"/>
        </w:rPr>
      </w:pPr>
      <w:r w:rsidRPr="002D1E14">
        <w:rPr>
          <w:color w:val="7030A0"/>
        </w:rPr>
        <w:t xml:space="preserve">Verifiera innehåll i tabellen ÖVERFÖRING </w:t>
      </w:r>
      <w:r w:rsidRPr="002D1E14">
        <w:rPr>
          <w:b/>
          <w:bCs/>
          <w:color w:val="7030A0"/>
        </w:rPr>
        <w:t>före överföring sker</w:t>
      </w:r>
    </w:p>
    <w:p w14:paraId="1EB4142D" w14:textId="77777777" w:rsidR="002D1E14" w:rsidRPr="002D1E14" w:rsidRDefault="002D1E14" w:rsidP="002D1E14">
      <w:pPr>
        <w:numPr>
          <w:ilvl w:val="0"/>
          <w:numId w:val="15"/>
        </w:numPr>
        <w:rPr>
          <w:color w:val="7030A0"/>
        </w:rPr>
      </w:pPr>
      <w:r w:rsidRPr="002D1E14">
        <w:rPr>
          <w:color w:val="7030A0"/>
        </w:rPr>
        <w:t>Testa med fel personnummer</w:t>
      </w:r>
    </w:p>
    <w:p w14:paraId="7D76BFA3" w14:textId="77777777" w:rsidR="002D1E14" w:rsidRPr="002D1E14" w:rsidRDefault="002D1E14" w:rsidP="002D1E14">
      <w:pPr>
        <w:numPr>
          <w:ilvl w:val="0"/>
          <w:numId w:val="15"/>
        </w:numPr>
        <w:rPr>
          <w:color w:val="7030A0"/>
        </w:rPr>
      </w:pPr>
      <w:r w:rsidRPr="002D1E14">
        <w:rPr>
          <w:color w:val="7030A0"/>
        </w:rPr>
        <w:t xml:space="preserve">Testa med fel </w:t>
      </w:r>
      <w:r w:rsidRPr="002D1E14">
        <w:rPr>
          <w:b/>
          <w:bCs/>
          <w:color w:val="7030A0"/>
        </w:rPr>
        <w:t>från</w:t>
      </w:r>
      <w:r w:rsidRPr="002D1E14">
        <w:rPr>
          <w:color w:val="7030A0"/>
        </w:rPr>
        <w:t>-kontonummer</w:t>
      </w:r>
    </w:p>
    <w:p w14:paraId="4FA2C062" w14:textId="77777777" w:rsidR="002D1E14" w:rsidRPr="002D1E14" w:rsidRDefault="002D1E14" w:rsidP="002D1E14">
      <w:pPr>
        <w:numPr>
          <w:ilvl w:val="0"/>
          <w:numId w:val="15"/>
        </w:numPr>
        <w:rPr>
          <w:color w:val="7030A0"/>
        </w:rPr>
      </w:pPr>
      <w:r w:rsidRPr="002D1E14">
        <w:rPr>
          <w:color w:val="7030A0"/>
        </w:rPr>
        <w:t xml:space="preserve">Testa med fel </w:t>
      </w:r>
      <w:r w:rsidRPr="002D1E14">
        <w:rPr>
          <w:b/>
          <w:bCs/>
          <w:color w:val="7030A0"/>
        </w:rPr>
        <w:t>till</w:t>
      </w:r>
      <w:r w:rsidRPr="002D1E14">
        <w:rPr>
          <w:color w:val="7030A0"/>
        </w:rPr>
        <w:t>-kontonummer</w:t>
      </w:r>
    </w:p>
    <w:p w14:paraId="31BB464B" w14:textId="77777777" w:rsidR="002D1E14" w:rsidRPr="002D1E14" w:rsidRDefault="002D1E14" w:rsidP="002D1E14">
      <w:pPr>
        <w:numPr>
          <w:ilvl w:val="0"/>
          <w:numId w:val="15"/>
        </w:numPr>
        <w:rPr>
          <w:color w:val="7030A0"/>
        </w:rPr>
      </w:pPr>
      <w:r w:rsidRPr="002D1E14">
        <w:rPr>
          <w:color w:val="7030A0"/>
        </w:rPr>
        <w:t>Testa med för stort belopp</w:t>
      </w:r>
    </w:p>
    <w:p w14:paraId="78848B27" w14:textId="77777777" w:rsidR="002D1E14" w:rsidRPr="002D1E14" w:rsidRDefault="002D1E14" w:rsidP="002D1E14">
      <w:pPr>
        <w:numPr>
          <w:ilvl w:val="0"/>
          <w:numId w:val="15"/>
        </w:numPr>
        <w:rPr>
          <w:color w:val="7030A0"/>
        </w:rPr>
      </w:pPr>
      <w:r w:rsidRPr="002D1E14">
        <w:rPr>
          <w:color w:val="7030A0"/>
        </w:rPr>
        <w:t>Testa med negativt belopp</w:t>
      </w:r>
    </w:p>
    <w:p w14:paraId="0FDB4431" w14:textId="77777777" w:rsidR="002D1E14" w:rsidRPr="002D1E14" w:rsidRDefault="002D1E14" w:rsidP="002D1E14">
      <w:pPr>
        <w:numPr>
          <w:ilvl w:val="0"/>
          <w:numId w:val="15"/>
        </w:numPr>
        <w:rPr>
          <w:color w:val="7030A0"/>
        </w:rPr>
      </w:pPr>
      <w:r w:rsidRPr="002D1E14">
        <w:rPr>
          <w:color w:val="7030A0"/>
        </w:rPr>
        <w:t>Testa med rätt parametrar</w:t>
      </w:r>
    </w:p>
    <w:p w14:paraId="69D3CA5D" w14:textId="77777777" w:rsidR="002D1E14" w:rsidRPr="002D1E14" w:rsidRDefault="002D1E14" w:rsidP="002D1E14">
      <w:pPr>
        <w:numPr>
          <w:ilvl w:val="0"/>
          <w:numId w:val="15"/>
        </w:numPr>
        <w:rPr>
          <w:color w:val="7030A0"/>
        </w:rPr>
      </w:pPr>
      <w:r w:rsidRPr="002D1E14">
        <w:rPr>
          <w:color w:val="7030A0"/>
        </w:rPr>
        <w:t xml:space="preserve">Verifiera innehållet i tabellen ÖVERFÖRING </w:t>
      </w:r>
      <w:r w:rsidRPr="002D1E14">
        <w:rPr>
          <w:b/>
          <w:bCs/>
          <w:color w:val="7030A0"/>
        </w:rPr>
        <w:t>efter överföring skett</w:t>
      </w:r>
    </w:p>
    <w:p w14:paraId="7D074552" w14:textId="77777777" w:rsidR="002D1E14" w:rsidRPr="002D1E14" w:rsidRDefault="002D1E14" w:rsidP="002D1E14">
      <w:pPr>
        <w:numPr>
          <w:ilvl w:val="0"/>
          <w:numId w:val="15"/>
        </w:numPr>
        <w:rPr>
          <w:b/>
          <w:bCs/>
          <w:color w:val="7030A0"/>
        </w:rPr>
      </w:pPr>
      <w:r w:rsidRPr="002D1E14">
        <w:rPr>
          <w:color w:val="7030A0"/>
        </w:rPr>
        <w:t xml:space="preserve">Verifiera innehållet i tabellen KONTO </w:t>
      </w:r>
      <w:r w:rsidRPr="002D1E14">
        <w:rPr>
          <w:b/>
          <w:bCs/>
          <w:color w:val="7030A0"/>
        </w:rPr>
        <w:t>efter överföring skett</w:t>
      </w:r>
    </w:p>
    <w:p w14:paraId="35DB2145" w14:textId="77777777" w:rsidR="002D1E14" w:rsidRDefault="002D1E14" w:rsidP="00C30FE1"/>
    <w:p w14:paraId="33CD3CDD" w14:textId="77777777" w:rsidR="00E84215" w:rsidRDefault="00E84215" w:rsidP="00E84215"/>
    <w:p w14:paraId="30B1E5E5" w14:textId="11534F56" w:rsidR="00E84215" w:rsidRDefault="00E84215" w:rsidP="00E84215">
      <w:pPr>
        <w:rPr>
          <w:b/>
          <w:sz w:val="26"/>
          <w:szCs w:val="26"/>
        </w:rPr>
      </w:pPr>
      <w:r w:rsidRPr="00E84215">
        <w:rPr>
          <w:b/>
          <w:sz w:val="26"/>
          <w:szCs w:val="26"/>
        </w:rPr>
        <w:lastRenderedPageBreak/>
        <w:t xml:space="preserve">Svar </w:t>
      </w:r>
      <w:r>
        <w:rPr>
          <w:b/>
          <w:sz w:val="26"/>
          <w:szCs w:val="26"/>
        </w:rPr>
        <w:t>20</w:t>
      </w:r>
    </w:p>
    <w:p w14:paraId="21995EAC" w14:textId="77777777" w:rsidR="00E831DE" w:rsidRDefault="00E831DE" w:rsidP="00E831DE">
      <w:pPr>
        <w:shd w:val="clear" w:color="auto" w:fill="FFFFFF"/>
        <w:rPr>
          <w:rFonts w:ascii="Courier New" w:eastAsia="Times New Roman" w:hAnsi="Courier New" w:cs="Courier New"/>
          <w:color w:val="008000"/>
          <w:sz w:val="20"/>
        </w:rPr>
      </w:pPr>
    </w:p>
    <w:p w14:paraId="768E0A1A" w14:textId="0D4B6CCB"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1.  Verifiera innehåll i tabellen KONTO före överföring sker--</w:t>
      </w:r>
    </w:p>
    <w:p w14:paraId="096B3E71" w14:textId="6CC44899" w:rsidR="00E831DE" w:rsidRDefault="00E831DE" w:rsidP="00E831DE">
      <w:pPr>
        <w:shd w:val="clear" w:color="auto" w:fill="FFFFFF"/>
        <w:rPr>
          <w:rFonts w:ascii="Courier New" w:eastAsia="Times New Roman" w:hAnsi="Courier New" w:cs="Courier New"/>
          <w:b/>
          <w:bCs/>
          <w:color w:val="000080"/>
          <w:sz w:val="20"/>
        </w:rPr>
      </w:pPr>
      <w:r w:rsidRPr="00E831DE">
        <w:rPr>
          <w:rFonts w:ascii="Courier New" w:eastAsia="Times New Roman" w:hAnsi="Courier New" w:cs="Courier New"/>
          <w:b/>
          <w:bCs/>
          <w:color w:val="0000FF"/>
          <w:sz w:val="20"/>
        </w:rPr>
        <w:t>SELECT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FROM</w:t>
      </w:r>
      <w:r w:rsidRPr="00E831DE">
        <w:rPr>
          <w:rFonts w:ascii="Courier New" w:eastAsia="Times New Roman" w:hAnsi="Courier New" w:cs="Courier New"/>
          <w:color w:val="000000"/>
          <w:sz w:val="20"/>
        </w:rPr>
        <w:t xml:space="preserve"> konto</w:t>
      </w:r>
      <w:r w:rsidRPr="00E831DE">
        <w:rPr>
          <w:rFonts w:ascii="Courier New" w:eastAsia="Times New Roman" w:hAnsi="Courier New" w:cs="Courier New"/>
          <w:b/>
          <w:bCs/>
          <w:color w:val="000080"/>
          <w:sz w:val="20"/>
        </w:rPr>
        <w:t>;</w:t>
      </w:r>
    </w:p>
    <w:p w14:paraId="4EC26A5B" w14:textId="77777777" w:rsidR="00E831DE" w:rsidRPr="00E831DE" w:rsidRDefault="00E831DE" w:rsidP="00E831DE">
      <w:pPr>
        <w:shd w:val="clear" w:color="auto" w:fill="FFFFFF"/>
        <w:rPr>
          <w:rFonts w:ascii="Courier New" w:eastAsia="Times New Roman" w:hAnsi="Courier New" w:cs="Courier New"/>
          <w:color w:val="000000"/>
          <w:sz w:val="20"/>
        </w:rPr>
      </w:pPr>
    </w:p>
    <w:p w14:paraId="72472D05"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-- 2.   Verifiera innehåll i tabellen ÖVERFÖRING före överföring sker--</w:t>
      </w:r>
    </w:p>
    <w:p w14:paraId="50D8DB75" w14:textId="13770A3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SELECT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FROM</w:t>
      </w:r>
      <w:r w:rsidRPr="00E831DE">
        <w:rPr>
          <w:rFonts w:ascii="Courier New" w:eastAsia="Times New Roman" w:hAnsi="Courier New" w:cs="Courier New"/>
          <w:color w:val="000000"/>
          <w:sz w:val="20"/>
        </w:rPr>
        <w:t xml:space="preserve"> överföring</w:t>
      </w:r>
      <w:r w:rsidRPr="00E831DE">
        <w:rPr>
          <w:rFonts w:ascii="Courier New" w:eastAsia="Times New Roman" w:hAnsi="Courier New" w:cs="Courier New"/>
          <w:b/>
          <w:bCs/>
          <w:color w:val="000080"/>
          <w:sz w:val="20"/>
        </w:rPr>
        <w:t>;</w:t>
      </w:r>
    </w:p>
    <w:p w14:paraId="2A680A25" w14:textId="77777777" w:rsidR="00E831DE" w:rsidRPr="00E831DE" w:rsidRDefault="00E831DE" w:rsidP="00E831DE">
      <w:pPr>
        <w:shd w:val="clear" w:color="auto" w:fill="FFFFFF"/>
        <w:rPr>
          <w:rFonts w:ascii="Courier New" w:eastAsia="Times New Roman" w:hAnsi="Courier New" w:cs="Courier New"/>
          <w:color w:val="000000"/>
          <w:sz w:val="20"/>
        </w:rPr>
      </w:pPr>
    </w:p>
    <w:p w14:paraId="745A03D5" w14:textId="58CF9BB2"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-- 3.   Testa med fel personnummer ** ORA-20007: Behörighet saknas.**-</w:t>
      </w:r>
    </w:p>
    <w:p w14:paraId="3C51ECC7" w14:textId="77777777" w:rsidR="00E831DE" w:rsidRPr="00E831DE" w:rsidRDefault="00E831DE" w:rsidP="00E831DE">
      <w:pPr>
        <w:shd w:val="clear" w:color="auto" w:fill="FFFFFF"/>
        <w:rPr>
          <w:rFonts w:ascii="Courier New" w:eastAsia="Times New Roman" w:hAnsi="Courier New" w:cs="Courier New"/>
          <w:color w:val="000000"/>
          <w:sz w:val="20"/>
        </w:rPr>
      </w:pPr>
    </w:p>
    <w:p w14:paraId="3A4136AE" w14:textId="2F94F2F4"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EXEC</w:t>
      </w:r>
      <w:r w:rsidRPr="00E831DE">
        <w:rPr>
          <w:rFonts w:ascii="Courier New" w:eastAsia="Times New Roman" w:hAnsi="Courier New" w:cs="Courier New"/>
          <w:color w:val="000000"/>
          <w:sz w:val="20"/>
        </w:rPr>
        <w:t xml:space="preserve"> do_överföring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'540126-1110'</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123</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5899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100</w:t>
      </w:r>
      <w:r w:rsidRPr="00E831DE">
        <w:rPr>
          <w:rFonts w:ascii="Courier New" w:eastAsia="Times New Roman" w:hAnsi="Courier New" w:cs="Courier New"/>
          <w:b/>
          <w:bCs/>
          <w:color w:val="000080"/>
          <w:sz w:val="20"/>
        </w:rPr>
        <w:t>);</w:t>
      </w:r>
    </w:p>
    <w:p w14:paraId="72DB8581" w14:textId="77777777" w:rsidR="00E831DE" w:rsidRPr="00E831DE" w:rsidRDefault="00E831DE" w:rsidP="00E831DE">
      <w:pPr>
        <w:shd w:val="clear" w:color="auto" w:fill="FFFFFF"/>
        <w:rPr>
          <w:rFonts w:ascii="Courier New" w:eastAsia="Times New Roman" w:hAnsi="Courier New" w:cs="Courier New"/>
          <w:color w:val="000000"/>
          <w:sz w:val="20"/>
        </w:rPr>
      </w:pPr>
    </w:p>
    <w:p w14:paraId="6A9D8CF6"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-- 4.   Testa med fel från-kontonummer * *ORA-20007: Behörighet saknas.**---</w:t>
      </w:r>
    </w:p>
    <w:p w14:paraId="3935B72C" w14:textId="77777777" w:rsidR="00E831DE" w:rsidRPr="00E831DE" w:rsidRDefault="00E831DE" w:rsidP="00E831DE">
      <w:pPr>
        <w:shd w:val="clear" w:color="auto" w:fill="FFFFFF"/>
        <w:rPr>
          <w:rFonts w:ascii="Courier New" w:eastAsia="Times New Roman" w:hAnsi="Courier New" w:cs="Courier New"/>
          <w:color w:val="000000"/>
          <w:sz w:val="20"/>
        </w:rPr>
      </w:pPr>
    </w:p>
    <w:p w14:paraId="5CC0EBD9"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EXEC</w:t>
      </w:r>
      <w:r w:rsidRPr="00E831DE">
        <w:rPr>
          <w:rFonts w:ascii="Courier New" w:eastAsia="Times New Roman" w:hAnsi="Courier New" w:cs="Courier New"/>
          <w:color w:val="000000"/>
          <w:sz w:val="20"/>
        </w:rPr>
        <w:t xml:space="preserve"> do_överföring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'540126-1111'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124</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5899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100</w:t>
      </w:r>
      <w:r w:rsidRPr="00E831DE">
        <w:rPr>
          <w:rFonts w:ascii="Courier New" w:eastAsia="Times New Roman" w:hAnsi="Courier New" w:cs="Courier New"/>
          <w:b/>
          <w:bCs/>
          <w:color w:val="000080"/>
          <w:sz w:val="20"/>
        </w:rPr>
        <w:t>);</w:t>
      </w:r>
    </w:p>
    <w:p w14:paraId="7024CE01" w14:textId="77777777" w:rsidR="00E831DE" w:rsidRPr="00E831DE" w:rsidRDefault="00E831DE" w:rsidP="00E831DE">
      <w:pPr>
        <w:shd w:val="clear" w:color="auto" w:fill="FFFFFF"/>
        <w:rPr>
          <w:rFonts w:ascii="Courier New" w:eastAsia="Times New Roman" w:hAnsi="Courier New" w:cs="Courier New"/>
          <w:color w:val="000000"/>
          <w:sz w:val="20"/>
        </w:rPr>
      </w:pPr>
    </w:p>
    <w:p w14:paraId="4EFFE4F6"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-- 5.   Testa med fel till-kontonummer,** ORA-20010: Det kontonummer du försöker använda finns inte.**--</w:t>
      </w:r>
    </w:p>
    <w:p w14:paraId="49FFA116" w14:textId="77777777" w:rsidR="00E831DE" w:rsidRPr="00E831DE" w:rsidRDefault="00E831DE" w:rsidP="00E831DE">
      <w:pPr>
        <w:shd w:val="clear" w:color="auto" w:fill="FFFFFF"/>
        <w:rPr>
          <w:rFonts w:ascii="Courier New" w:eastAsia="Times New Roman" w:hAnsi="Courier New" w:cs="Courier New"/>
          <w:color w:val="000000"/>
          <w:sz w:val="20"/>
        </w:rPr>
      </w:pPr>
    </w:p>
    <w:p w14:paraId="6ED39C29"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EXEC</w:t>
      </w:r>
      <w:r w:rsidRPr="00E831DE">
        <w:rPr>
          <w:rFonts w:ascii="Courier New" w:eastAsia="Times New Roman" w:hAnsi="Courier New" w:cs="Courier New"/>
          <w:color w:val="000000"/>
          <w:sz w:val="20"/>
        </w:rPr>
        <w:t xml:space="preserve"> do_överföring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'540126-1111'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123</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899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100</w:t>
      </w:r>
      <w:r w:rsidRPr="00E831DE">
        <w:rPr>
          <w:rFonts w:ascii="Courier New" w:eastAsia="Times New Roman" w:hAnsi="Courier New" w:cs="Courier New"/>
          <w:b/>
          <w:bCs/>
          <w:color w:val="000080"/>
          <w:sz w:val="20"/>
        </w:rPr>
        <w:t>);</w:t>
      </w:r>
    </w:p>
    <w:p w14:paraId="471AC290" w14:textId="77777777" w:rsidR="00E831DE" w:rsidRPr="00E831DE" w:rsidRDefault="00E831DE" w:rsidP="00E831DE">
      <w:pPr>
        <w:shd w:val="clear" w:color="auto" w:fill="FFFFFF"/>
        <w:rPr>
          <w:rFonts w:ascii="Courier New" w:eastAsia="Times New Roman" w:hAnsi="Courier New" w:cs="Courier New"/>
          <w:color w:val="000000"/>
          <w:sz w:val="20"/>
        </w:rPr>
      </w:pPr>
    </w:p>
    <w:p w14:paraId="68A6D6EA"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-- 6.   Testa med för stort belopp, ** ORA-20003: Otillräckligt saldo på från-kontot för överföring.** --</w:t>
      </w:r>
    </w:p>
    <w:p w14:paraId="638FCF95" w14:textId="77777777" w:rsidR="00E831DE" w:rsidRPr="00E831DE" w:rsidRDefault="00E831DE" w:rsidP="00E831DE">
      <w:pPr>
        <w:shd w:val="clear" w:color="auto" w:fill="FFFFFF"/>
        <w:rPr>
          <w:rFonts w:ascii="Courier New" w:eastAsia="Times New Roman" w:hAnsi="Courier New" w:cs="Courier New"/>
          <w:color w:val="000000"/>
          <w:sz w:val="20"/>
        </w:rPr>
      </w:pPr>
    </w:p>
    <w:p w14:paraId="1F1B7BA5"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EXEC</w:t>
      </w:r>
      <w:r w:rsidRPr="00E831DE">
        <w:rPr>
          <w:rFonts w:ascii="Courier New" w:eastAsia="Times New Roman" w:hAnsi="Courier New" w:cs="Courier New"/>
          <w:color w:val="000000"/>
          <w:sz w:val="20"/>
        </w:rPr>
        <w:t xml:space="preserve"> do_överföring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'540126-1111'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123</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5899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150000</w:t>
      </w:r>
      <w:r w:rsidRPr="00E831DE">
        <w:rPr>
          <w:rFonts w:ascii="Courier New" w:eastAsia="Times New Roman" w:hAnsi="Courier New" w:cs="Courier New"/>
          <w:b/>
          <w:bCs/>
          <w:color w:val="000080"/>
          <w:sz w:val="20"/>
        </w:rPr>
        <w:t>);</w:t>
      </w:r>
    </w:p>
    <w:p w14:paraId="7C632DB9" w14:textId="77777777" w:rsidR="00E831DE" w:rsidRPr="00E831DE" w:rsidRDefault="00E831DE" w:rsidP="00E831DE">
      <w:pPr>
        <w:shd w:val="clear" w:color="auto" w:fill="FFFFFF"/>
        <w:rPr>
          <w:rFonts w:ascii="Courier New" w:eastAsia="Times New Roman" w:hAnsi="Courier New" w:cs="Courier New"/>
          <w:color w:val="000000"/>
          <w:sz w:val="20"/>
        </w:rPr>
      </w:pPr>
    </w:p>
    <w:p w14:paraId="03DE08AC"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-- 7.   Testa med negativt belopp, ** ORA-20009: Beloppet måste vara större än 0.** ---</w:t>
      </w:r>
    </w:p>
    <w:p w14:paraId="77FF68B3" w14:textId="77777777" w:rsidR="00E831DE" w:rsidRPr="00E831DE" w:rsidRDefault="00E831DE" w:rsidP="00E831DE">
      <w:pPr>
        <w:shd w:val="clear" w:color="auto" w:fill="FFFFFF"/>
        <w:rPr>
          <w:rFonts w:ascii="Courier New" w:eastAsia="Times New Roman" w:hAnsi="Courier New" w:cs="Courier New"/>
          <w:color w:val="000000"/>
          <w:sz w:val="20"/>
        </w:rPr>
      </w:pPr>
    </w:p>
    <w:p w14:paraId="1C60A067"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EXEC</w:t>
      </w:r>
      <w:r w:rsidRPr="00E831DE">
        <w:rPr>
          <w:rFonts w:ascii="Courier New" w:eastAsia="Times New Roman" w:hAnsi="Courier New" w:cs="Courier New"/>
          <w:color w:val="000000"/>
          <w:sz w:val="20"/>
        </w:rPr>
        <w:t xml:space="preserve"> do_överföring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'540126-1111'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123</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5899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-120</w:t>
      </w:r>
      <w:r w:rsidRPr="00E831DE">
        <w:rPr>
          <w:rFonts w:ascii="Courier New" w:eastAsia="Times New Roman" w:hAnsi="Courier New" w:cs="Courier New"/>
          <w:b/>
          <w:bCs/>
          <w:color w:val="000080"/>
          <w:sz w:val="20"/>
        </w:rPr>
        <w:t>);</w:t>
      </w:r>
    </w:p>
    <w:p w14:paraId="41F64F2F" w14:textId="77777777" w:rsidR="00E831DE" w:rsidRPr="00E831DE" w:rsidRDefault="00E831DE" w:rsidP="00E831DE">
      <w:pPr>
        <w:shd w:val="clear" w:color="auto" w:fill="FFFFFF"/>
        <w:rPr>
          <w:rFonts w:ascii="Courier New" w:eastAsia="Times New Roman" w:hAnsi="Courier New" w:cs="Courier New"/>
          <w:color w:val="000000"/>
          <w:sz w:val="20"/>
        </w:rPr>
      </w:pPr>
    </w:p>
    <w:p w14:paraId="214887A8" w14:textId="77777777" w:rsidR="00E831DE" w:rsidRPr="00E831DE" w:rsidRDefault="00E831DE" w:rsidP="00E831DE">
      <w:pPr>
        <w:shd w:val="clear" w:color="auto" w:fill="FFFFFF"/>
        <w:rPr>
          <w:rFonts w:ascii="Courier New" w:eastAsia="Times New Roman" w:hAnsi="Courier New" w:cs="Courier New"/>
          <w:color w:val="008000"/>
          <w:sz w:val="20"/>
          <w:lang w:val="en-US"/>
        </w:rPr>
      </w:pPr>
      <w:r w:rsidRPr="00E831DE">
        <w:rPr>
          <w:rFonts w:ascii="Courier New" w:eastAsia="Times New Roman" w:hAnsi="Courier New" w:cs="Courier New"/>
          <w:color w:val="008000"/>
          <w:sz w:val="20"/>
          <w:lang w:val="en-US"/>
        </w:rPr>
        <w:t xml:space="preserve">--8.    Testa med rätt parametrar **PL/SQL procedure successfully completed.**-- </w:t>
      </w:r>
    </w:p>
    <w:p w14:paraId="7688F9BE" w14:textId="77777777" w:rsidR="00E831DE" w:rsidRPr="00E831DE" w:rsidRDefault="00E831DE" w:rsidP="00E831DE">
      <w:pPr>
        <w:shd w:val="clear" w:color="auto" w:fill="FFFFFF"/>
        <w:rPr>
          <w:rFonts w:ascii="Courier New" w:eastAsia="Times New Roman" w:hAnsi="Courier New" w:cs="Courier New"/>
          <w:color w:val="000000"/>
          <w:sz w:val="20"/>
          <w:lang w:val="en-US"/>
        </w:rPr>
      </w:pPr>
    </w:p>
    <w:p w14:paraId="7FE1D353"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EXEC</w:t>
      </w:r>
      <w:r w:rsidRPr="00E831DE">
        <w:rPr>
          <w:rFonts w:ascii="Courier New" w:eastAsia="Times New Roman" w:hAnsi="Courier New" w:cs="Courier New"/>
          <w:color w:val="000000"/>
          <w:sz w:val="20"/>
        </w:rPr>
        <w:t xml:space="preserve"> do_överföring</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808080"/>
          <w:sz w:val="20"/>
        </w:rPr>
        <w:t>'540126-1111'</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123</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5899</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100</w:t>
      </w:r>
      <w:r w:rsidRPr="00E831DE">
        <w:rPr>
          <w:rFonts w:ascii="Courier New" w:eastAsia="Times New Roman" w:hAnsi="Courier New" w:cs="Courier New"/>
          <w:b/>
          <w:bCs/>
          <w:color w:val="000080"/>
          <w:sz w:val="20"/>
        </w:rPr>
        <w:t>);</w:t>
      </w:r>
    </w:p>
    <w:p w14:paraId="1575072C" w14:textId="77777777" w:rsidR="00E831DE" w:rsidRPr="00E831DE" w:rsidRDefault="00E831DE" w:rsidP="00E831DE">
      <w:pPr>
        <w:shd w:val="clear" w:color="auto" w:fill="FFFFFF"/>
        <w:rPr>
          <w:rFonts w:ascii="Courier New" w:eastAsia="Times New Roman" w:hAnsi="Courier New" w:cs="Courier New"/>
          <w:color w:val="000000"/>
          <w:sz w:val="20"/>
        </w:rPr>
      </w:pPr>
    </w:p>
    <w:p w14:paraId="45A0EBBD" w14:textId="7777777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xml:space="preserve">-- 9.   Verifiera innehållet i tabellen ÖVERFÖRING efter överföring skett -- </w:t>
      </w:r>
    </w:p>
    <w:p w14:paraId="498099CF" w14:textId="77777777" w:rsidR="00E831DE" w:rsidRPr="00E831DE" w:rsidRDefault="00E831DE" w:rsidP="00E831DE">
      <w:pPr>
        <w:shd w:val="clear" w:color="auto" w:fill="FFFFFF"/>
        <w:rPr>
          <w:rFonts w:ascii="Courier New" w:eastAsia="Times New Roman" w:hAnsi="Courier New" w:cs="Courier New"/>
          <w:color w:val="000000"/>
          <w:sz w:val="20"/>
        </w:rPr>
      </w:pPr>
    </w:p>
    <w:p w14:paraId="65998678" w14:textId="77777777" w:rsidR="00E831DE" w:rsidRPr="00E831DE" w:rsidRDefault="00E831DE" w:rsidP="00E831DE">
      <w:pPr>
        <w:shd w:val="clear" w:color="auto" w:fill="FFFFFF"/>
        <w:rPr>
          <w:rFonts w:ascii="Courier New" w:eastAsia="Times New Roman" w:hAnsi="Courier New" w:cs="Courier New"/>
          <w:color w:val="000000"/>
          <w:sz w:val="20"/>
        </w:rPr>
      </w:pPr>
      <w:r w:rsidRPr="00E831DE">
        <w:rPr>
          <w:rFonts w:ascii="Courier New" w:eastAsia="Times New Roman" w:hAnsi="Courier New" w:cs="Courier New"/>
          <w:b/>
          <w:bCs/>
          <w:color w:val="0000FF"/>
          <w:sz w:val="20"/>
        </w:rPr>
        <w:t>SELECT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FROM</w:t>
      </w:r>
      <w:r w:rsidRPr="00E831DE">
        <w:rPr>
          <w:rFonts w:ascii="Courier New" w:eastAsia="Times New Roman" w:hAnsi="Courier New" w:cs="Courier New"/>
          <w:color w:val="000000"/>
          <w:sz w:val="20"/>
        </w:rPr>
        <w:t xml:space="preserve"> överföring </w:t>
      </w:r>
      <w:r w:rsidRPr="00E831DE">
        <w:rPr>
          <w:rFonts w:ascii="Courier New" w:eastAsia="Times New Roman" w:hAnsi="Courier New" w:cs="Courier New"/>
          <w:b/>
          <w:bCs/>
          <w:color w:val="0000FF"/>
          <w:sz w:val="20"/>
        </w:rPr>
        <w:t>WHERE</w:t>
      </w:r>
      <w:r w:rsidRPr="00E831DE">
        <w:rPr>
          <w:rFonts w:ascii="Courier New" w:eastAsia="Times New Roman" w:hAnsi="Courier New" w:cs="Courier New"/>
          <w:color w:val="000000"/>
          <w:sz w:val="20"/>
        </w:rPr>
        <w:t xml:space="preserve"> från_knr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123</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b/>
          <w:bCs/>
          <w:color w:val="0000FF"/>
          <w:sz w:val="20"/>
        </w:rPr>
        <w:t>AND</w:t>
      </w:r>
      <w:r w:rsidRPr="00E831DE">
        <w:rPr>
          <w:rFonts w:ascii="Courier New" w:eastAsia="Times New Roman" w:hAnsi="Courier New" w:cs="Courier New"/>
          <w:color w:val="000000"/>
          <w:sz w:val="20"/>
        </w:rPr>
        <w:t xml:space="preserve"> till_knr </w:t>
      </w:r>
      <w:r w:rsidRPr="00E831DE">
        <w:rPr>
          <w:rFonts w:ascii="Courier New" w:eastAsia="Times New Roman" w:hAnsi="Courier New" w:cs="Courier New"/>
          <w:b/>
          <w:bCs/>
          <w:color w:val="000080"/>
          <w:sz w:val="20"/>
        </w:rPr>
        <w:t>=</w:t>
      </w:r>
      <w:r w:rsidRPr="00E831DE">
        <w:rPr>
          <w:rFonts w:ascii="Courier New" w:eastAsia="Times New Roman" w:hAnsi="Courier New" w:cs="Courier New"/>
          <w:color w:val="000000"/>
          <w:sz w:val="20"/>
        </w:rPr>
        <w:t xml:space="preserve"> </w:t>
      </w:r>
      <w:r w:rsidRPr="00E831DE">
        <w:rPr>
          <w:rFonts w:ascii="Courier New" w:eastAsia="Times New Roman" w:hAnsi="Courier New" w:cs="Courier New"/>
          <w:color w:val="FF8000"/>
          <w:sz w:val="20"/>
        </w:rPr>
        <w:t>5899</w:t>
      </w:r>
      <w:r w:rsidRPr="00E831DE">
        <w:rPr>
          <w:rFonts w:ascii="Courier New" w:eastAsia="Times New Roman" w:hAnsi="Courier New" w:cs="Courier New"/>
          <w:b/>
          <w:bCs/>
          <w:color w:val="000080"/>
          <w:sz w:val="20"/>
        </w:rPr>
        <w:t>;</w:t>
      </w:r>
    </w:p>
    <w:p w14:paraId="4DC8957D" w14:textId="77777777" w:rsidR="00E831DE" w:rsidRPr="00E831DE" w:rsidRDefault="00E831DE" w:rsidP="00E831DE">
      <w:pPr>
        <w:shd w:val="clear" w:color="auto" w:fill="FFFFFF"/>
        <w:rPr>
          <w:rFonts w:ascii="Courier New" w:eastAsia="Times New Roman" w:hAnsi="Courier New" w:cs="Courier New"/>
          <w:color w:val="000000"/>
          <w:sz w:val="20"/>
        </w:rPr>
      </w:pPr>
    </w:p>
    <w:p w14:paraId="231BCBD5" w14:textId="77777777" w:rsidR="00E831DE" w:rsidRPr="00E831DE" w:rsidRDefault="00E831DE" w:rsidP="00E831DE">
      <w:pPr>
        <w:shd w:val="clear" w:color="auto" w:fill="FFFFFF"/>
        <w:rPr>
          <w:rFonts w:ascii="Courier New" w:eastAsia="Times New Roman" w:hAnsi="Courier New" w:cs="Courier New"/>
          <w:color w:val="000000"/>
          <w:sz w:val="20"/>
        </w:rPr>
      </w:pPr>
    </w:p>
    <w:p w14:paraId="7C6761AC" w14:textId="003934B7" w:rsidR="00E831DE" w:rsidRPr="00E831DE" w:rsidRDefault="00E831DE" w:rsidP="00E831DE">
      <w:pPr>
        <w:shd w:val="clear" w:color="auto" w:fill="FFFFFF"/>
        <w:rPr>
          <w:rFonts w:ascii="Courier New" w:eastAsia="Times New Roman" w:hAnsi="Courier New" w:cs="Courier New"/>
          <w:color w:val="008000"/>
          <w:sz w:val="20"/>
        </w:rPr>
      </w:pPr>
      <w:r w:rsidRPr="00E831DE">
        <w:rPr>
          <w:rFonts w:ascii="Courier New" w:eastAsia="Times New Roman" w:hAnsi="Courier New" w:cs="Courier New"/>
          <w:color w:val="008000"/>
          <w:sz w:val="20"/>
        </w:rPr>
        <w:t xml:space="preserve">-- 10.  Verifiera innehållet i tabellen KONTO efter överföring skett - </w:t>
      </w:r>
    </w:p>
    <w:p w14:paraId="251B05A3" w14:textId="77777777" w:rsidR="00E831DE" w:rsidRPr="00E831DE" w:rsidRDefault="00E831DE" w:rsidP="00E831DE">
      <w:pPr>
        <w:shd w:val="clear" w:color="auto" w:fill="FFFFFF"/>
        <w:rPr>
          <w:rFonts w:ascii="Courier New" w:eastAsia="Times New Roman" w:hAnsi="Courier New" w:cs="Courier New"/>
          <w:color w:val="000000"/>
          <w:sz w:val="20"/>
        </w:rPr>
      </w:pPr>
    </w:p>
    <w:p w14:paraId="18B40553" w14:textId="77777777" w:rsidR="00E831DE" w:rsidRPr="00E831DE" w:rsidRDefault="00E831DE" w:rsidP="00E831DE">
      <w:pPr>
        <w:shd w:val="clear" w:color="auto" w:fill="FFFFFF"/>
        <w:rPr>
          <w:rFonts w:ascii="Courier New" w:eastAsia="Times New Roman" w:hAnsi="Courier New" w:cs="Courier New"/>
          <w:color w:val="000000"/>
          <w:sz w:val="20"/>
          <w:lang w:val="en-US"/>
        </w:rPr>
      </w:pPr>
      <w:r w:rsidRPr="00E831DE">
        <w:rPr>
          <w:rFonts w:ascii="Courier New" w:eastAsia="Times New Roman" w:hAnsi="Courier New" w:cs="Courier New"/>
          <w:b/>
          <w:bCs/>
          <w:color w:val="0000FF"/>
          <w:sz w:val="20"/>
          <w:lang w:val="en-US"/>
        </w:rPr>
        <w:t>SELECT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FF"/>
          <w:sz w:val="20"/>
          <w:lang w:val="en-US"/>
        </w:rPr>
        <w:t>FROM</w:t>
      </w:r>
      <w:r w:rsidRPr="00E831DE">
        <w:rPr>
          <w:rFonts w:ascii="Courier New" w:eastAsia="Times New Roman" w:hAnsi="Courier New" w:cs="Courier New"/>
          <w:color w:val="000000"/>
          <w:sz w:val="20"/>
          <w:lang w:val="en-US"/>
        </w:rPr>
        <w:t xml:space="preserve"> konto </w:t>
      </w:r>
      <w:r w:rsidRPr="00E831DE">
        <w:rPr>
          <w:rFonts w:ascii="Courier New" w:eastAsia="Times New Roman" w:hAnsi="Courier New" w:cs="Courier New"/>
          <w:b/>
          <w:bCs/>
          <w:color w:val="0000FF"/>
          <w:sz w:val="20"/>
          <w:lang w:val="en-US"/>
        </w:rPr>
        <w:t>WHERE</w:t>
      </w:r>
      <w:r w:rsidRPr="00E831DE">
        <w:rPr>
          <w:rFonts w:ascii="Courier New" w:eastAsia="Times New Roman" w:hAnsi="Courier New" w:cs="Courier New"/>
          <w:color w:val="000000"/>
          <w:sz w:val="20"/>
          <w:lang w:val="en-US"/>
        </w:rPr>
        <w:t xml:space="preserve"> knr </w:t>
      </w:r>
      <w:r w:rsidRPr="00E831DE">
        <w:rPr>
          <w:rFonts w:ascii="Courier New" w:eastAsia="Times New Roman" w:hAnsi="Courier New" w:cs="Courier New"/>
          <w:b/>
          <w:bCs/>
          <w:color w:val="0000FF"/>
          <w:sz w:val="20"/>
          <w:lang w:val="en-US"/>
        </w:rPr>
        <w:t>IN</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FF8000"/>
          <w:sz w:val="20"/>
          <w:lang w:val="en-US"/>
        </w:rPr>
        <w:t>123</w:t>
      </w:r>
      <w:r w:rsidRPr="00E831DE">
        <w:rPr>
          <w:rFonts w:ascii="Courier New" w:eastAsia="Times New Roman" w:hAnsi="Courier New" w:cs="Courier New"/>
          <w:b/>
          <w:bCs/>
          <w:color w:val="000080"/>
          <w:sz w:val="20"/>
          <w:lang w:val="en-US"/>
        </w:rPr>
        <w:t>,</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color w:val="FF8000"/>
          <w:sz w:val="20"/>
          <w:lang w:val="en-US"/>
        </w:rPr>
        <w:t>5899</w:t>
      </w:r>
      <w:r w:rsidRPr="00E831DE">
        <w:rPr>
          <w:rFonts w:ascii="Courier New" w:eastAsia="Times New Roman" w:hAnsi="Courier New" w:cs="Courier New"/>
          <w:color w:val="000000"/>
          <w:sz w:val="20"/>
          <w:lang w:val="en-US"/>
        </w:rPr>
        <w:t xml:space="preserve"> </w:t>
      </w:r>
      <w:r w:rsidRPr="00E831DE">
        <w:rPr>
          <w:rFonts w:ascii="Courier New" w:eastAsia="Times New Roman" w:hAnsi="Courier New" w:cs="Courier New"/>
          <w:b/>
          <w:bCs/>
          <w:color w:val="000080"/>
          <w:sz w:val="20"/>
          <w:lang w:val="en-US"/>
        </w:rPr>
        <w:t>);</w:t>
      </w:r>
    </w:p>
    <w:p w14:paraId="2B52BECA" w14:textId="77777777" w:rsidR="00E831DE" w:rsidRPr="00E831DE" w:rsidRDefault="00E831DE" w:rsidP="00E84215">
      <w:pPr>
        <w:rPr>
          <w:b/>
          <w:sz w:val="26"/>
          <w:szCs w:val="26"/>
          <w:lang w:val="en-US"/>
        </w:rPr>
      </w:pPr>
    </w:p>
    <w:p w14:paraId="377AE839" w14:textId="77777777" w:rsidR="00E831DE" w:rsidRPr="00E831DE" w:rsidRDefault="00E831DE" w:rsidP="00E84215">
      <w:pPr>
        <w:rPr>
          <w:b/>
          <w:sz w:val="26"/>
          <w:szCs w:val="26"/>
          <w:lang w:val="en-US"/>
        </w:rPr>
      </w:pPr>
    </w:p>
    <w:p w14:paraId="02C0F175" w14:textId="77777777" w:rsidR="00E831DE" w:rsidRPr="00E831DE" w:rsidRDefault="00E831DE" w:rsidP="00E84215">
      <w:pPr>
        <w:rPr>
          <w:b/>
          <w:sz w:val="26"/>
          <w:szCs w:val="26"/>
          <w:lang w:val="en-US"/>
        </w:rPr>
      </w:pPr>
    </w:p>
    <w:p w14:paraId="3D44FD81" w14:textId="77777777" w:rsidR="00CB3794" w:rsidRDefault="00CB3794" w:rsidP="00C30FE1">
      <w:pPr>
        <w:rPr>
          <w:lang w:val="en-US"/>
        </w:rPr>
      </w:pPr>
    </w:p>
    <w:p w14:paraId="205C4ED0" w14:textId="77777777" w:rsidR="00E831DE" w:rsidRDefault="00E831DE" w:rsidP="00C30FE1">
      <w:pPr>
        <w:rPr>
          <w:lang w:val="en-US"/>
        </w:rPr>
      </w:pPr>
    </w:p>
    <w:p w14:paraId="3CC2F6D5" w14:textId="77777777" w:rsidR="00E831DE" w:rsidRDefault="00E831DE" w:rsidP="00C30FE1">
      <w:pPr>
        <w:rPr>
          <w:lang w:val="en-US"/>
        </w:rPr>
      </w:pPr>
    </w:p>
    <w:p w14:paraId="4CD51DB3" w14:textId="77777777" w:rsidR="00E831DE" w:rsidRPr="00E831DE" w:rsidRDefault="00E831DE" w:rsidP="00C30FE1">
      <w:pPr>
        <w:rPr>
          <w:lang w:val="en-US"/>
        </w:rPr>
      </w:pPr>
    </w:p>
    <w:p w14:paraId="3D44FD82" w14:textId="77777777" w:rsidR="00CB3794" w:rsidRPr="002603F9" w:rsidRDefault="00CB3794" w:rsidP="00CB3794">
      <w:pPr>
        <w:rPr>
          <w:b/>
          <w:color w:val="C00000"/>
        </w:rPr>
      </w:pPr>
      <w:r w:rsidRPr="002603F9">
        <w:rPr>
          <w:b/>
          <w:color w:val="C00000"/>
        </w:rPr>
        <w:lastRenderedPageBreak/>
        <w:t>Uppgift 21 – Egna reflektioner!</w:t>
      </w:r>
    </w:p>
    <w:p w14:paraId="3D44FD83" w14:textId="77777777" w:rsidR="00CB3794" w:rsidRDefault="00CB3794" w:rsidP="00CB3794">
      <w:r>
        <w:t>Skriv något om labbserien! Vad har du lärt dig? För svårt? För lätt? För mycket? För lite?</w:t>
      </w:r>
    </w:p>
    <w:p w14:paraId="27AAF990" w14:textId="77777777" w:rsidR="00E84215" w:rsidRDefault="00E84215" w:rsidP="00E84215"/>
    <w:p w14:paraId="27F9418A" w14:textId="77777777" w:rsidR="00E831DE" w:rsidRDefault="00E84215" w:rsidP="00E84215">
      <w:pPr>
        <w:rPr>
          <w:b/>
          <w:sz w:val="26"/>
          <w:szCs w:val="26"/>
        </w:rPr>
      </w:pPr>
      <w:r w:rsidRPr="00E84215">
        <w:rPr>
          <w:b/>
          <w:sz w:val="26"/>
          <w:szCs w:val="26"/>
        </w:rPr>
        <w:t xml:space="preserve">Svar </w:t>
      </w:r>
      <w:r>
        <w:rPr>
          <w:b/>
          <w:sz w:val="26"/>
          <w:szCs w:val="26"/>
        </w:rPr>
        <w:t>21</w:t>
      </w:r>
    </w:p>
    <w:p w14:paraId="24DF6FF1" w14:textId="2E7A1AB2" w:rsidR="00E831DE" w:rsidRDefault="00E831DE" w:rsidP="00E831DE">
      <w:pPr>
        <w:rPr>
          <w:bCs/>
          <w:szCs w:val="24"/>
        </w:rPr>
      </w:pPr>
      <w:r w:rsidRPr="00E831DE">
        <w:rPr>
          <w:bCs/>
          <w:szCs w:val="24"/>
        </w:rPr>
        <w:t>Vi tycker att labb fem var mycket givande och praktisk. Det tog en hel vecka, men varje sekund var värd det. Vi kunde procedurer, triggers och sekvenser i teorin, men i praktiken hade vi svårt att förstå hur de fungerade och varför de är viktiga.</w:t>
      </w:r>
      <w:r>
        <w:rPr>
          <w:bCs/>
          <w:szCs w:val="24"/>
        </w:rPr>
        <w:t xml:space="preserve"> Denna labb gav oss djupare förståelse för dem. </w:t>
      </w:r>
      <w:r w:rsidRPr="00E831DE">
        <w:rPr>
          <w:bCs/>
          <w:szCs w:val="24"/>
        </w:rPr>
        <w:t xml:space="preserve"> Labb fems databodel gav oss djupare insikt i olika datamodelleringstekniker och datanormalisering</w:t>
      </w:r>
      <w:r>
        <w:rPr>
          <w:bCs/>
          <w:szCs w:val="24"/>
        </w:rPr>
        <w:t xml:space="preserve"> som </w:t>
      </w:r>
      <w:r w:rsidRPr="00E831DE">
        <w:rPr>
          <w:bCs/>
          <w:szCs w:val="24"/>
        </w:rPr>
        <w:t>enligt oss är en viktig grund för vår framtid i yrket</w:t>
      </w:r>
      <w:r>
        <w:rPr>
          <w:bCs/>
          <w:szCs w:val="24"/>
        </w:rPr>
        <w:t xml:space="preserve"> i systemutveckling</w:t>
      </w:r>
      <w:r w:rsidRPr="00E831DE">
        <w:rPr>
          <w:bCs/>
          <w:szCs w:val="24"/>
        </w:rPr>
        <w:t>.</w:t>
      </w:r>
    </w:p>
    <w:p w14:paraId="67CD433F" w14:textId="77777777" w:rsidR="00E831DE" w:rsidRPr="00E831DE" w:rsidRDefault="00E831DE" w:rsidP="00E831DE">
      <w:pPr>
        <w:rPr>
          <w:bCs/>
          <w:szCs w:val="24"/>
        </w:rPr>
      </w:pPr>
    </w:p>
    <w:p w14:paraId="2AD638EF" w14:textId="02710ECF" w:rsidR="00E831DE" w:rsidRDefault="00E831DE" w:rsidP="00E831DE">
      <w:pPr>
        <w:rPr>
          <w:bCs/>
          <w:szCs w:val="24"/>
        </w:rPr>
      </w:pPr>
      <w:r w:rsidRPr="00E831DE">
        <w:rPr>
          <w:bCs/>
          <w:szCs w:val="24"/>
        </w:rPr>
        <w:t>Tester och verifieringar var också mycket viktiga, och vi följde Pärs instruktion att skriva vår kod i delar och testa innan vi skriver ett stort kodblock. Därefter kunde vi debugga och använda den. En annan sak som var givande var att vi kunde återanvända vår kod, vilket effektiviserade grupparbetet.</w:t>
      </w:r>
    </w:p>
    <w:p w14:paraId="04214A8A" w14:textId="77777777" w:rsidR="00E831DE" w:rsidRPr="00E831DE" w:rsidRDefault="00E831DE" w:rsidP="00E831DE">
      <w:pPr>
        <w:rPr>
          <w:bCs/>
          <w:szCs w:val="24"/>
        </w:rPr>
      </w:pPr>
    </w:p>
    <w:p w14:paraId="7752EE21" w14:textId="77777777" w:rsidR="00E831DE" w:rsidRDefault="00E831DE" w:rsidP="00E831DE">
      <w:pPr>
        <w:rPr>
          <w:bCs/>
          <w:szCs w:val="24"/>
        </w:rPr>
      </w:pPr>
      <w:r w:rsidRPr="00E831DE">
        <w:rPr>
          <w:bCs/>
          <w:szCs w:val="24"/>
        </w:rPr>
        <w:t>Vi hade lite svårt med filminspelningen, men kraften i grupparbete löste det problemet också. Det som var mest roligt var att se och förstå ett banksystem på djupet, och att följa hela processen från uppgift 1 till 20 för att utveckla ett banksystem som vi kan ha nytta av i vårt framtida yrke. En app byggs inte på en dag, utan genom stegvisa uppdateringar och tillägg av nya funktioner.</w:t>
      </w:r>
    </w:p>
    <w:p w14:paraId="51E2FABF" w14:textId="77777777" w:rsidR="00E831DE" w:rsidRPr="00E831DE" w:rsidRDefault="00E831DE" w:rsidP="00E831DE">
      <w:pPr>
        <w:rPr>
          <w:bCs/>
          <w:szCs w:val="24"/>
        </w:rPr>
      </w:pPr>
    </w:p>
    <w:p w14:paraId="438668DD" w14:textId="12E6CEC2" w:rsidR="00E831DE" w:rsidRDefault="00E831DE" w:rsidP="00E831DE">
      <w:pPr>
        <w:rPr>
          <w:bCs/>
          <w:szCs w:val="24"/>
        </w:rPr>
      </w:pPr>
      <w:r w:rsidRPr="00E831DE">
        <w:rPr>
          <w:bCs/>
          <w:szCs w:val="24"/>
        </w:rPr>
        <w:t>Vi tycker att kursen och denna labb har varit mycket givande.</w:t>
      </w:r>
    </w:p>
    <w:p w14:paraId="4BB6320D" w14:textId="008C7C50" w:rsidR="00CB3794" w:rsidRDefault="00E831DE" w:rsidP="001A608C">
      <w:r>
        <w:rPr>
          <w:bCs/>
          <w:szCs w:val="24"/>
        </w:rPr>
        <w:br w:type="page"/>
      </w:r>
    </w:p>
    <w:p w14:paraId="3D44FD86" w14:textId="1ECC385F" w:rsidR="00C730ED" w:rsidRPr="00AF573B" w:rsidRDefault="00AF573B" w:rsidP="00C730ED">
      <w:pPr>
        <w:rPr>
          <w:b/>
          <w:sz w:val="36"/>
          <w:szCs w:val="36"/>
        </w:rPr>
      </w:pPr>
      <w:r w:rsidRPr="00AF573B">
        <w:rPr>
          <w:b/>
          <w:sz w:val="36"/>
          <w:szCs w:val="36"/>
        </w:rPr>
        <w:lastRenderedPageBreak/>
        <w:t>På nästa sida hittar du teorifrågor som ska besvaras och redovisas</w:t>
      </w:r>
      <w:r w:rsidR="00240765">
        <w:rPr>
          <w:b/>
          <w:sz w:val="36"/>
          <w:szCs w:val="36"/>
        </w:rPr>
        <w:t xml:space="preserve"> i er film</w:t>
      </w:r>
      <w:r w:rsidRPr="00AF573B">
        <w:rPr>
          <w:b/>
          <w:sz w:val="36"/>
          <w:szCs w:val="36"/>
        </w:rPr>
        <w:t>. Ni ska förklara och motivera varför ni väljer att svara som ni gör</w:t>
      </w:r>
      <w:r w:rsidR="00E101C0">
        <w:rPr>
          <w:b/>
          <w:sz w:val="36"/>
          <w:szCs w:val="36"/>
        </w:rPr>
        <w:t>.</w:t>
      </w:r>
    </w:p>
    <w:p w14:paraId="3D44FD87" w14:textId="77777777" w:rsidR="00C730ED" w:rsidRDefault="00C730ED" w:rsidP="00C30FE1"/>
    <w:p w14:paraId="3D44FD89" w14:textId="2E9E37B0" w:rsidR="00C77E45" w:rsidRDefault="00C77E45" w:rsidP="006219FF">
      <w:pPr>
        <w:rPr>
          <w:b/>
        </w:rPr>
      </w:pPr>
    </w:p>
    <w:p w14:paraId="38873813" w14:textId="77777777" w:rsidR="00AF573B" w:rsidRDefault="00AF573B" w:rsidP="006219FF">
      <w:pPr>
        <w:rPr>
          <w:b/>
        </w:rPr>
      </w:pPr>
    </w:p>
    <w:p w14:paraId="56B98D2D" w14:textId="18E17E56" w:rsidR="006A0C2D" w:rsidRPr="0071577B" w:rsidRDefault="0071577B" w:rsidP="006A0C2D">
      <w:pPr>
        <w:rPr>
          <w:sz w:val="56"/>
          <w:szCs w:val="56"/>
        </w:rPr>
      </w:pPr>
      <w:r w:rsidRPr="0071577B">
        <w:rPr>
          <w:b/>
          <w:sz w:val="56"/>
          <w:szCs w:val="56"/>
        </w:rPr>
        <w:t>Teoriprov – här ska du motivera och förklara varför du har svarat på ett visst sätt.</w:t>
      </w:r>
    </w:p>
    <w:p w14:paraId="2769D90E" w14:textId="77777777" w:rsidR="006A0C2D" w:rsidRDefault="006A0C2D" w:rsidP="006A0C2D"/>
    <w:p w14:paraId="22B8C288" w14:textId="4AF0BAB5" w:rsidR="006A0C2D" w:rsidRDefault="007943FE" w:rsidP="006A0C2D">
      <w:r w:rsidRPr="007943FE">
        <w:rPr>
          <w:highlight w:val="green"/>
        </w:rPr>
        <w:t>För betyget G måste alla uppgifterna vara rätt besvarade och motiverade.</w:t>
      </w:r>
    </w:p>
    <w:p w14:paraId="34DD5814" w14:textId="77777777" w:rsidR="006A0C2D" w:rsidRDefault="006A0C2D" w:rsidP="006A0C2D">
      <w:pPr>
        <w:rPr>
          <w:b/>
        </w:rPr>
      </w:pPr>
    </w:p>
    <w:p w14:paraId="2A88C485" w14:textId="72AD9D02" w:rsidR="006A0C2D" w:rsidRDefault="006A0C2D" w:rsidP="006A0C2D">
      <w:pPr>
        <w:pStyle w:val="Rubrik3"/>
      </w:pPr>
      <w:r>
        <w:t xml:space="preserve">Uppgift </w:t>
      </w:r>
      <w:r w:rsidR="0071577B">
        <w:t>1</w:t>
      </w:r>
      <w:r>
        <w:t xml:space="preserve">) </w:t>
      </w:r>
      <w:r w:rsidR="005D35AC">
        <w:t>1</w:t>
      </w:r>
      <w:r>
        <w:t>p</w:t>
      </w:r>
    </w:p>
    <w:p w14:paraId="5BE7E035" w14:textId="19E86CD4" w:rsidR="006A0C2D" w:rsidRDefault="006A0C2D" w:rsidP="006A0C2D">
      <w:r>
        <w:t xml:space="preserve">Utvecklarna Ahmed och </w:t>
      </w:r>
      <w:r w:rsidR="00C845BC">
        <w:t>Lotta</w:t>
      </w:r>
      <w:r>
        <w:t xml:space="preserve"> har stött på en del problem. Ahmed arbetar som DBA och håller på med att fylla på en tabell som heter artikel med data. Tabellen ägs av schemat webshop. </w:t>
      </w:r>
      <w:r w:rsidR="00C845BC">
        <w:t>Lotta</w:t>
      </w:r>
      <w:r>
        <w:t xml:space="preserve"> ropar till Ahmed att h</w:t>
      </w:r>
      <w:r w:rsidR="00C845BC">
        <w:t>o</w:t>
      </w:r>
      <w:r>
        <w:t xml:space="preserve">n inte ser någon data om artiklarna i tabellen artikel. </w:t>
      </w:r>
      <w:r w:rsidR="00C845BC">
        <w:t>Lotta</w:t>
      </w:r>
      <w:r>
        <w:t xml:space="preserve"> är inloggad mot samma schema (webshop) som Ahmed.</w:t>
      </w:r>
    </w:p>
    <w:p w14:paraId="69912C70" w14:textId="77777777" w:rsidR="006A0C2D" w:rsidRDefault="006A0C2D" w:rsidP="006A0C2D"/>
    <w:p w14:paraId="0162C711" w14:textId="77777777" w:rsidR="006A0C2D" w:rsidRDefault="006A0C2D" w:rsidP="006A0C2D">
      <w:r>
        <w:t xml:space="preserve">Ahmed sitter vid en dator och är inloggad mot databasen ORAWEB som finns på  </w:t>
      </w:r>
      <w:r>
        <w:rPr>
          <w:b/>
        </w:rPr>
        <w:t>oracle18.abc.se:1599  (port 1599)</w:t>
      </w:r>
      <w:r>
        <w:t>. Han har precis exekverat följande SQL-kod:</w:t>
      </w:r>
    </w:p>
    <w:p w14:paraId="457B8CC0" w14:textId="77777777" w:rsidR="006A0C2D" w:rsidRDefault="006A0C2D" w:rsidP="006A0C2D">
      <w:pPr>
        <w:rPr>
          <w:rFonts w:ascii="Courier New" w:hAnsi="Courier New" w:cs="Courier New"/>
          <w:sz w:val="20"/>
        </w:rPr>
      </w:pPr>
    </w:p>
    <w:p w14:paraId="2FD376B9" w14:textId="77777777" w:rsidR="006A0C2D" w:rsidRDefault="006A0C2D" w:rsidP="006A0C2D">
      <w:pPr>
        <w:rPr>
          <w:rFonts w:ascii="Courier New" w:hAnsi="Courier New" w:cs="Courier New"/>
          <w:sz w:val="20"/>
        </w:rPr>
      </w:pPr>
      <w:r>
        <w:rPr>
          <w:rFonts w:ascii="Courier New" w:hAnsi="Courier New" w:cs="Courier New"/>
          <w:sz w:val="20"/>
        </w:rPr>
        <w:t>INSERT INTO webshop.artikel(artnr,artnamn,pris)</w:t>
      </w:r>
    </w:p>
    <w:p w14:paraId="5E7E5565" w14:textId="77777777" w:rsidR="006A0C2D" w:rsidRDefault="006A0C2D" w:rsidP="006A0C2D">
      <w:pPr>
        <w:rPr>
          <w:rFonts w:ascii="Courier New" w:hAnsi="Courier New" w:cs="Courier New"/>
          <w:sz w:val="20"/>
        </w:rPr>
      </w:pPr>
      <w:r>
        <w:rPr>
          <w:rFonts w:ascii="Courier New" w:hAnsi="Courier New" w:cs="Courier New"/>
          <w:sz w:val="20"/>
        </w:rPr>
        <w:t>VALUES(artnr.NEXTVAL,'spade',475);</w:t>
      </w:r>
    </w:p>
    <w:p w14:paraId="2F9EFAC1" w14:textId="77777777" w:rsidR="006A0C2D" w:rsidRDefault="006A0C2D" w:rsidP="006A0C2D">
      <w:r>
        <w:t xml:space="preserve">När </w:t>
      </w:r>
      <w:r>
        <w:rPr>
          <w:b/>
        </w:rPr>
        <w:t>Ahmed</w:t>
      </w:r>
      <w:r>
        <w:t xml:space="preserve"> skriver </w:t>
      </w:r>
      <w:r>
        <w:rPr>
          <w:rFonts w:ascii="Courier New" w:hAnsi="Courier New" w:cs="Courier New"/>
          <w:b/>
          <w:sz w:val="20"/>
        </w:rPr>
        <w:t>SELECT * FROM webshop.artikel;</w:t>
      </w:r>
      <w:r>
        <w:t xml:space="preserve"> erhåller han följande output:</w:t>
      </w:r>
    </w:p>
    <w:p w14:paraId="010689A5" w14:textId="77777777" w:rsidR="006A0C2D" w:rsidRDefault="006A0C2D" w:rsidP="006A0C2D"/>
    <w:p w14:paraId="72DB3603" w14:textId="77777777" w:rsidR="006A0C2D" w:rsidRDefault="006A0C2D" w:rsidP="006A0C2D">
      <w:pPr>
        <w:rPr>
          <w:rFonts w:ascii="Courier New" w:hAnsi="Courier New" w:cs="Courier New"/>
          <w:sz w:val="20"/>
        </w:rPr>
      </w:pPr>
      <w:r>
        <w:rPr>
          <w:rFonts w:ascii="Courier New" w:hAnsi="Courier New" w:cs="Courier New"/>
          <w:sz w:val="20"/>
        </w:rPr>
        <w:t>artnr</w:t>
      </w:r>
      <w:r>
        <w:rPr>
          <w:rFonts w:ascii="Courier New" w:hAnsi="Courier New" w:cs="Courier New"/>
          <w:sz w:val="20"/>
        </w:rPr>
        <w:tab/>
        <w:t>artnamn</w:t>
      </w:r>
      <w:r>
        <w:rPr>
          <w:rFonts w:ascii="Courier New" w:hAnsi="Courier New" w:cs="Courier New"/>
          <w:sz w:val="20"/>
        </w:rPr>
        <w:tab/>
      </w:r>
      <w:r>
        <w:rPr>
          <w:rFonts w:ascii="Courier New" w:hAnsi="Courier New" w:cs="Courier New"/>
          <w:sz w:val="20"/>
        </w:rPr>
        <w:tab/>
        <w:t>pris</w:t>
      </w:r>
    </w:p>
    <w:p w14:paraId="5EB3FE56" w14:textId="77777777" w:rsidR="006A0C2D" w:rsidRDefault="006A0C2D" w:rsidP="006A0C2D">
      <w:pPr>
        <w:rPr>
          <w:rFonts w:ascii="Courier New" w:hAnsi="Courier New" w:cs="Courier New"/>
          <w:sz w:val="20"/>
        </w:rPr>
      </w:pPr>
      <w:r>
        <w:rPr>
          <w:rFonts w:ascii="Courier New" w:hAnsi="Courier New" w:cs="Courier New"/>
          <w:sz w:val="20"/>
        </w:rPr>
        <w:t>--------------------------------------</w:t>
      </w:r>
    </w:p>
    <w:p w14:paraId="3A31082D" w14:textId="77777777" w:rsidR="006A0C2D" w:rsidRDefault="006A0C2D" w:rsidP="006A0C2D">
      <w:pPr>
        <w:rPr>
          <w:rFonts w:ascii="Courier New" w:hAnsi="Courier New" w:cs="Courier New"/>
          <w:sz w:val="20"/>
        </w:rPr>
      </w:pPr>
      <w:r>
        <w:rPr>
          <w:rFonts w:ascii="Courier New" w:hAnsi="Courier New" w:cs="Courier New"/>
          <w:sz w:val="20"/>
        </w:rPr>
        <w:t>1</w:t>
      </w:r>
      <w:r>
        <w:rPr>
          <w:rFonts w:ascii="Courier New" w:hAnsi="Courier New" w:cs="Courier New"/>
          <w:sz w:val="20"/>
        </w:rPr>
        <w:tab/>
        <w:t>spade</w:t>
      </w:r>
      <w:r>
        <w:rPr>
          <w:rFonts w:ascii="Courier New" w:hAnsi="Courier New" w:cs="Courier New"/>
          <w:sz w:val="20"/>
        </w:rPr>
        <w:tab/>
      </w:r>
      <w:r>
        <w:rPr>
          <w:rFonts w:ascii="Courier New" w:hAnsi="Courier New" w:cs="Courier New"/>
          <w:sz w:val="20"/>
        </w:rPr>
        <w:tab/>
        <w:t>475</w:t>
      </w:r>
    </w:p>
    <w:p w14:paraId="06138583" w14:textId="77777777" w:rsidR="006A0C2D" w:rsidRDefault="006A0C2D" w:rsidP="006A0C2D"/>
    <w:p w14:paraId="35F599EE" w14:textId="77777777" w:rsidR="006A0C2D" w:rsidRDefault="006A0C2D" w:rsidP="006A0C2D"/>
    <w:p w14:paraId="2A1F00CD" w14:textId="78482D63" w:rsidR="006A0C2D" w:rsidRDefault="006A0C2D" w:rsidP="006A0C2D">
      <w:r>
        <w:t xml:space="preserve">När </w:t>
      </w:r>
      <w:r w:rsidR="00C845BC">
        <w:t>Lotta</w:t>
      </w:r>
      <w:r>
        <w:t xml:space="preserve"> kör samma selectsats från sin dator (en annan dator)</w:t>
      </w:r>
      <w:r w:rsidR="00C845BC">
        <w:t xml:space="preserve"> mot servern </w:t>
      </w:r>
      <w:r w:rsidR="00C845BC">
        <w:rPr>
          <w:b/>
        </w:rPr>
        <w:t>oracle18.abc.se:1599  (port 1599)</w:t>
      </w:r>
      <w:r>
        <w:t xml:space="preserve"> så får h</w:t>
      </w:r>
      <w:r w:rsidR="00C845BC">
        <w:t>o</w:t>
      </w:r>
      <w:r>
        <w:t>n följande output:</w:t>
      </w:r>
    </w:p>
    <w:p w14:paraId="4759AB38" w14:textId="77777777" w:rsidR="00C845BC" w:rsidRDefault="00C845BC" w:rsidP="006A0C2D"/>
    <w:p w14:paraId="66F901FE" w14:textId="7E8FDB65" w:rsidR="00C845BC" w:rsidRPr="00E101C0" w:rsidRDefault="00C845BC" w:rsidP="006A0C2D">
      <w:pPr>
        <w:rPr>
          <w:lang w:val="en-US"/>
        </w:rPr>
      </w:pPr>
      <w:r w:rsidRPr="00E101C0">
        <w:rPr>
          <w:rFonts w:ascii="Courier New" w:hAnsi="Courier New" w:cs="Courier New"/>
          <w:b/>
          <w:sz w:val="20"/>
          <w:lang w:val="en-US"/>
        </w:rPr>
        <w:t>SELECT * FROM webshop.artikel;</w:t>
      </w:r>
    </w:p>
    <w:p w14:paraId="026E7AF0" w14:textId="77777777" w:rsidR="006A0C2D" w:rsidRPr="00E101C0" w:rsidRDefault="006A0C2D" w:rsidP="006A0C2D">
      <w:pPr>
        <w:rPr>
          <w:lang w:val="en-US"/>
        </w:rPr>
      </w:pPr>
    </w:p>
    <w:p w14:paraId="636F0115" w14:textId="77777777" w:rsidR="006A0C2D" w:rsidRDefault="006A0C2D" w:rsidP="006A0C2D">
      <w:pPr>
        <w:rPr>
          <w:rFonts w:ascii="Courier New" w:hAnsi="Courier New" w:cs="Courier New"/>
          <w:sz w:val="20"/>
          <w:lang w:val="en-US"/>
        </w:rPr>
      </w:pPr>
      <w:r w:rsidRPr="00E101C0">
        <w:rPr>
          <w:rFonts w:ascii="Courier New" w:hAnsi="Courier New" w:cs="Courier New"/>
          <w:sz w:val="20"/>
          <w:lang w:val="en-US"/>
        </w:rPr>
        <w:t>no rows selected</w:t>
      </w:r>
    </w:p>
    <w:p w14:paraId="7AE15259" w14:textId="77777777" w:rsidR="001A608C" w:rsidRDefault="001A608C" w:rsidP="006A0C2D">
      <w:pPr>
        <w:rPr>
          <w:rFonts w:ascii="Courier New" w:hAnsi="Courier New" w:cs="Courier New"/>
          <w:sz w:val="20"/>
          <w:lang w:val="en-US"/>
        </w:rPr>
      </w:pPr>
    </w:p>
    <w:p w14:paraId="5F4BB51E" w14:textId="77777777" w:rsidR="001A608C" w:rsidRDefault="001A608C" w:rsidP="006A0C2D">
      <w:pPr>
        <w:rPr>
          <w:rFonts w:ascii="Courier New" w:hAnsi="Courier New" w:cs="Courier New"/>
          <w:sz w:val="20"/>
          <w:lang w:val="en-US"/>
        </w:rPr>
      </w:pPr>
    </w:p>
    <w:p w14:paraId="4891F70F" w14:textId="77777777" w:rsidR="001A608C" w:rsidRDefault="001A608C" w:rsidP="006A0C2D">
      <w:pPr>
        <w:rPr>
          <w:rFonts w:ascii="Courier New" w:hAnsi="Courier New" w:cs="Courier New"/>
          <w:sz w:val="20"/>
          <w:lang w:val="en-US"/>
        </w:rPr>
      </w:pPr>
    </w:p>
    <w:p w14:paraId="374249E5" w14:textId="77777777" w:rsidR="001A608C" w:rsidRPr="00E101C0" w:rsidRDefault="001A608C" w:rsidP="006A0C2D">
      <w:pPr>
        <w:rPr>
          <w:rFonts w:ascii="Courier New" w:hAnsi="Courier New" w:cs="Courier New"/>
          <w:sz w:val="20"/>
          <w:lang w:val="en-US"/>
        </w:rPr>
      </w:pPr>
    </w:p>
    <w:p w14:paraId="34896FCE" w14:textId="77777777" w:rsidR="006A0C2D" w:rsidRPr="00E101C0" w:rsidRDefault="006A0C2D" w:rsidP="006A0C2D">
      <w:pPr>
        <w:rPr>
          <w:lang w:val="en-US"/>
        </w:rPr>
      </w:pPr>
    </w:p>
    <w:p w14:paraId="1792EEE8" w14:textId="77777777" w:rsidR="006A0C2D" w:rsidRDefault="006A0C2D" w:rsidP="006A0C2D">
      <w:pPr>
        <w:rPr>
          <w:b/>
        </w:rPr>
      </w:pPr>
      <w:r>
        <w:rPr>
          <w:b/>
        </w:rPr>
        <w:lastRenderedPageBreak/>
        <w:t>Din uppgift blir att lösa deras problem genom att besvara:</w:t>
      </w:r>
    </w:p>
    <w:p w14:paraId="7AE3EF2D" w14:textId="77777777" w:rsidR="006A0C2D" w:rsidRDefault="006A0C2D" w:rsidP="006A0C2D">
      <w:pPr>
        <w:ind w:left="720"/>
      </w:pPr>
    </w:p>
    <w:p w14:paraId="155B9AB2" w14:textId="7FF9F14E" w:rsidR="006A0C2D" w:rsidRPr="001A608C" w:rsidRDefault="006A0C2D" w:rsidP="001A608C">
      <w:pPr>
        <w:numPr>
          <w:ilvl w:val="0"/>
          <w:numId w:val="3"/>
        </w:numPr>
        <w:ind w:left="284" w:hanging="284"/>
        <w:rPr>
          <w:b/>
          <w:bCs/>
        </w:rPr>
      </w:pPr>
      <w:r w:rsidRPr="001A608C">
        <w:rPr>
          <w:b/>
          <w:bCs/>
        </w:rPr>
        <w:t xml:space="preserve">Varför ser inte </w:t>
      </w:r>
      <w:r w:rsidR="00C845BC" w:rsidRPr="001A608C">
        <w:rPr>
          <w:b/>
          <w:bCs/>
        </w:rPr>
        <w:t>Lotta</w:t>
      </w:r>
      <w:r w:rsidRPr="001A608C">
        <w:rPr>
          <w:b/>
          <w:bCs/>
        </w:rPr>
        <w:t xml:space="preserve"> samma data som Ahmed?</w:t>
      </w:r>
    </w:p>
    <w:p w14:paraId="2DD44702" w14:textId="77777777" w:rsidR="001A608C" w:rsidRDefault="001A608C" w:rsidP="001A608C">
      <w:pPr>
        <w:ind w:left="1440"/>
      </w:pPr>
    </w:p>
    <w:p w14:paraId="46A82763" w14:textId="37FC48C7" w:rsidR="001A608C" w:rsidRDefault="001A608C" w:rsidP="001A608C">
      <w:r w:rsidRPr="00846BA6">
        <w:rPr>
          <w:rFonts w:eastAsia="Times New Roman"/>
          <w:color w:val="000000"/>
          <w:szCs w:val="24"/>
        </w:rPr>
        <w:t>Eftersom Ahmed inte har kört COMMIT efter att han gjorde sin INSERT. I en Oracle-databas blir data synlig för andra användare först när transaktionen har commitats. Det betyder att Ahmed fortfarande ser datan eftersom han är kvar i samma transaktion, men Lotta kan inte se den eftersom ändringen ännu inte är sparad permanent i databasen.</w:t>
      </w:r>
    </w:p>
    <w:p w14:paraId="297D9E2A" w14:textId="77777777" w:rsidR="001A608C" w:rsidRPr="001A608C" w:rsidRDefault="001A608C" w:rsidP="001A608C">
      <w:pPr>
        <w:rPr>
          <w:b/>
          <w:bCs/>
        </w:rPr>
      </w:pPr>
    </w:p>
    <w:p w14:paraId="764A5030" w14:textId="5EBB3A0A" w:rsidR="006A0C2D" w:rsidRPr="001A608C" w:rsidRDefault="006A0C2D" w:rsidP="001A608C">
      <w:pPr>
        <w:numPr>
          <w:ilvl w:val="0"/>
          <w:numId w:val="3"/>
        </w:numPr>
        <w:ind w:left="284" w:hanging="284"/>
        <w:rPr>
          <w:b/>
          <w:bCs/>
        </w:rPr>
      </w:pPr>
      <w:r w:rsidRPr="001A608C">
        <w:rPr>
          <w:b/>
          <w:bCs/>
        </w:rPr>
        <w:t xml:space="preserve">Vad behöver Ahmed göra för att </w:t>
      </w:r>
      <w:r w:rsidR="00C845BC" w:rsidRPr="001A608C">
        <w:rPr>
          <w:b/>
          <w:bCs/>
        </w:rPr>
        <w:t>Lotta</w:t>
      </w:r>
      <w:r w:rsidRPr="001A608C">
        <w:rPr>
          <w:b/>
          <w:bCs/>
        </w:rPr>
        <w:t xml:space="preserve"> ska se samma data?</w:t>
      </w:r>
    </w:p>
    <w:p w14:paraId="1BF3441D" w14:textId="77777777" w:rsidR="006A0C2D" w:rsidRDefault="006A0C2D" w:rsidP="006A0C2D">
      <w:pPr>
        <w:rPr>
          <w:rFonts w:ascii="Consolas" w:hAnsi="Consolas"/>
          <w:sz w:val="20"/>
        </w:rPr>
      </w:pPr>
    </w:p>
    <w:p w14:paraId="5E88DDFB" w14:textId="304D5F7D" w:rsidR="006A0C2D" w:rsidRDefault="001A608C" w:rsidP="006A0C2D">
      <w:r w:rsidRPr="00846BA6">
        <w:rPr>
          <w:rFonts w:eastAsia="Times New Roman"/>
          <w:color w:val="000000"/>
          <w:szCs w:val="24"/>
        </w:rPr>
        <w:t>Ahmed behöver köra kommandot COMMIT. Då sparas datan permanent i databasen och blir tillgänglig för alla användare, inklusive Lotta, som är inloggad mot samma databas.</w:t>
      </w:r>
    </w:p>
    <w:p w14:paraId="43B8D108" w14:textId="77777777" w:rsidR="006A0C2D" w:rsidRDefault="006A0C2D" w:rsidP="006A0C2D"/>
    <w:p w14:paraId="2437FA7F" w14:textId="77777777" w:rsidR="006A0C2D" w:rsidRDefault="006A0C2D" w:rsidP="006A0C2D"/>
    <w:p w14:paraId="33CA765C" w14:textId="77777777" w:rsidR="006A0C2D" w:rsidRDefault="006A0C2D" w:rsidP="006A0C2D"/>
    <w:p w14:paraId="0C99C51D" w14:textId="77777777" w:rsidR="005D35AC" w:rsidRDefault="005D35AC" w:rsidP="006A0C2D"/>
    <w:p w14:paraId="7218D320" w14:textId="4377D258" w:rsidR="005D35AC" w:rsidRPr="002B500E" w:rsidRDefault="005D35AC" w:rsidP="005D35AC">
      <w:pPr>
        <w:pStyle w:val="Rubrik3"/>
      </w:pPr>
      <w:r w:rsidRPr="002B500E">
        <w:t xml:space="preserve">Uppgift </w:t>
      </w:r>
      <w:r>
        <w:t>2</w:t>
      </w:r>
      <w:r w:rsidRPr="002B500E">
        <w:t xml:space="preserve">) </w:t>
      </w:r>
      <w:r>
        <w:t>1p</w:t>
      </w:r>
    </w:p>
    <w:p w14:paraId="3D685FCC" w14:textId="77777777" w:rsidR="005D35AC" w:rsidRDefault="005D35AC" w:rsidP="005D35AC">
      <w:r>
        <w:t>Nedanstående objektmodell ska transformeras till en informationsmodell. Detta innebär att alla M:M förhållanden måste bort. Modellen är under utveckling för ett byggföretag Kvasts Bygg i Gagnef AB. Modellen beskriver olika byggprojekt. Ett projekt kan vara att bygga ett uterum, en altan eller att bygga ett garage. Företaget har många olika projekt. Byggprojekten behöver olika arbetare för att kunna slutföras. Det kan behövas snickare, elektriker, plåtslagare eller rörmokare för att utföra alla delar i projektet.</w:t>
      </w:r>
    </w:p>
    <w:p w14:paraId="682FE19C" w14:textId="77777777" w:rsidR="005D35AC" w:rsidRDefault="005D35AC" w:rsidP="005D35AC"/>
    <w:p w14:paraId="0FEF08F9" w14:textId="77777777" w:rsidR="005D35AC" w:rsidRPr="002E592A" w:rsidRDefault="005D35AC" w:rsidP="005D35AC">
      <w:pPr>
        <w:rPr>
          <w:b/>
          <w:bCs/>
        </w:rPr>
      </w:pPr>
      <w:r>
        <w:t xml:space="preserve">Som vi ser på bilden kan "Ett projekt kan inkludera flera arbetare, en arbetare kan jobba i flera projekt". </w:t>
      </w:r>
      <w:r w:rsidRPr="002E592A">
        <w:rPr>
          <w:b/>
          <w:bCs/>
        </w:rPr>
        <w:t xml:space="preserve">Din uppgift blir att få bort M:M förhållandet genom att </w:t>
      </w:r>
      <w:r>
        <w:rPr>
          <w:b/>
          <w:bCs/>
        </w:rPr>
        <w:t>rita en ny informationsmodell.</w:t>
      </w:r>
    </w:p>
    <w:p w14:paraId="5CD77D69" w14:textId="7DDF5099" w:rsidR="005D35AC" w:rsidRDefault="005D35AC" w:rsidP="005D35AC">
      <w:r>
        <w:rPr>
          <w:noProof/>
        </w:rPr>
        <w:drawing>
          <wp:inline distT="0" distB="0" distL="0" distR="0" wp14:anchorId="51F2FE76" wp14:editId="329449C8">
            <wp:extent cx="5106670" cy="1935480"/>
            <wp:effectExtent l="0" t="0" r="0" b="7620"/>
            <wp:docPr id="1786606226" name="Bildobjekt 1" descr="En bild som visar text, linje, diagram, kvitto&#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06226" name="Bildobjekt 1" descr="En bild som visar text, linje, diagram, kvitto&#10;&#10;Automatiskt genererad beskriv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6670" cy="1935480"/>
                    </a:xfrm>
                    <a:prstGeom prst="rect">
                      <a:avLst/>
                    </a:prstGeom>
                    <a:noFill/>
                    <a:ln>
                      <a:noFill/>
                    </a:ln>
                  </pic:spPr>
                </pic:pic>
              </a:graphicData>
            </a:graphic>
          </wp:inline>
        </w:drawing>
      </w:r>
    </w:p>
    <w:p w14:paraId="4FCCF15F" w14:textId="77777777" w:rsidR="006A0C2D" w:rsidRDefault="006A0C2D" w:rsidP="006A0C2D"/>
    <w:p w14:paraId="1C4F3EED" w14:textId="3E68912F" w:rsidR="00D137A3" w:rsidRDefault="00D137A3" w:rsidP="001A608C">
      <w:r w:rsidRPr="00D137A3">
        <w:rPr>
          <w:b/>
          <w:bCs/>
        </w:rPr>
        <w:t>Min lösning</w:t>
      </w:r>
      <w:r w:rsidR="009A5D17">
        <w:rPr>
          <w:b/>
          <w:bCs/>
        </w:rPr>
        <w:t xml:space="preserve"> i form av en ny modell</w:t>
      </w:r>
      <w:r w:rsidRPr="00D137A3">
        <w:rPr>
          <w:b/>
          <w:bCs/>
        </w:rPr>
        <w:t>:</w:t>
      </w:r>
    </w:p>
    <w:p w14:paraId="24077CF6" w14:textId="13BF28D6" w:rsidR="00D137A3" w:rsidRDefault="001A608C" w:rsidP="006A0C2D">
      <w:r>
        <w:rPr>
          <w:noProof/>
        </w:rPr>
        <w:lastRenderedPageBreak/>
        <w:drawing>
          <wp:inline distT="0" distB="0" distL="0" distR="0" wp14:anchorId="3DE8ECF2" wp14:editId="2C547065">
            <wp:extent cx="5400040" cy="2072005"/>
            <wp:effectExtent l="0" t="0" r="0" b="4445"/>
            <wp:docPr id="1878102208" name="Bildobjekt 2" descr="En bild som visar text, linje, nummer, skärmbild&#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02208" name="Bildobjekt 2" descr="En bild som visar text, linje, nummer, skärmbild&#10;&#10;AI-genererat innehåll kan vara felaktig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072005"/>
                    </a:xfrm>
                    <a:prstGeom prst="rect">
                      <a:avLst/>
                    </a:prstGeom>
                    <a:noFill/>
                    <a:ln>
                      <a:noFill/>
                    </a:ln>
                  </pic:spPr>
                </pic:pic>
              </a:graphicData>
            </a:graphic>
          </wp:inline>
        </w:drawing>
      </w:r>
    </w:p>
    <w:p w14:paraId="2CE3B1AB" w14:textId="77777777" w:rsidR="00D137A3" w:rsidRDefault="00D137A3" w:rsidP="006A0C2D"/>
    <w:p w14:paraId="4733A735" w14:textId="6570F432" w:rsidR="00374CE3" w:rsidRDefault="001A608C" w:rsidP="001A608C">
      <w:r w:rsidRPr="001A608C">
        <w:t xml:space="preserve">För att omvandla objektmodellen till en korrekt informationsmodell har </w:t>
      </w:r>
      <w:r>
        <w:t>vi</w:t>
      </w:r>
      <w:r w:rsidRPr="001A608C">
        <w:t xml:space="preserve"> tagit bort M:M-relationen mellan Projekt och Arbetare. </w:t>
      </w:r>
      <w:r>
        <w:t>Vi</w:t>
      </w:r>
      <w:r w:rsidRPr="001A608C">
        <w:t xml:space="preserve"> har infört en mellanliggande tabell ProjektMedarbetare som kopplar ihop dessa två entiteter med hjälp av främmande nycklar. Varje rad i ProjektMedarbetare representerar en arbetare som deltar i ett visst projekt.</w:t>
      </w:r>
    </w:p>
    <w:p w14:paraId="0351873A" w14:textId="7DA715F8" w:rsidR="00374CE3" w:rsidRPr="002B500E" w:rsidRDefault="00374CE3" w:rsidP="00374CE3">
      <w:pPr>
        <w:pStyle w:val="Rubrik3"/>
      </w:pPr>
      <w:r w:rsidRPr="002B500E">
        <w:t xml:space="preserve">Uppgift </w:t>
      </w:r>
      <w:r>
        <w:t>3</w:t>
      </w:r>
      <w:r w:rsidRPr="002B500E">
        <w:t xml:space="preserve">) </w:t>
      </w:r>
      <w:r>
        <w:t>1p</w:t>
      </w:r>
    </w:p>
    <w:p w14:paraId="69BD66B4" w14:textId="77777777" w:rsidR="00374CE3" w:rsidRDefault="00374CE3" w:rsidP="00374CE3">
      <w:r>
        <w:rPr>
          <w:b/>
        </w:rPr>
        <w:t>Om vi ska lagra ett orderdatum i en databastabell, vad ska det vara för datatyp på kolumnen?</w:t>
      </w:r>
    </w:p>
    <w:p w14:paraId="2219FC73" w14:textId="77777777" w:rsidR="00374CE3" w:rsidRDefault="00374CE3" w:rsidP="00374CE3"/>
    <w:p w14:paraId="59F68F1C" w14:textId="77777777" w:rsidR="00374CE3" w:rsidRPr="001A608C" w:rsidRDefault="00374CE3" w:rsidP="00374CE3">
      <w:pPr>
        <w:numPr>
          <w:ilvl w:val="0"/>
          <w:numId w:val="6"/>
        </w:numPr>
        <w:rPr>
          <w:highlight w:val="yellow"/>
        </w:rPr>
      </w:pPr>
      <w:r w:rsidRPr="001A608C">
        <w:rPr>
          <w:highlight w:val="yellow"/>
        </w:rPr>
        <w:t>date</w:t>
      </w:r>
    </w:p>
    <w:p w14:paraId="62DCFC03" w14:textId="77777777" w:rsidR="00374CE3" w:rsidRDefault="00374CE3" w:rsidP="00374CE3">
      <w:pPr>
        <w:numPr>
          <w:ilvl w:val="0"/>
          <w:numId w:val="6"/>
        </w:numPr>
      </w:pPr>
      <w:r>
        <w:t>number</w:t>
      </w:r>
    </w:p>
    <w:p w14:paraId="52BCECEF" w14:textId="77777777" w:rsidR="00374CE3" w:rsidRDefault="00374CE3" w:rsidP="00374CE3">
      <w:pPr>
        <w:numPr>
          <w:ilvl w:val="0"/>
          <w:numId w:val="6"/>
        </w:numPr>
      </w:pPr>
      <w:r>
        <w:t>varchar2</w:t>
      </w:r>
    </w:p>
    <w:p w14:paraId="2A658AB8" w14:textId="77777777" w:rsidR="00374CE3" w:rsidRDefault="00374CE3" w:rsidP="006A0C2D"/>
    <w:p w14:paraId="2F06A66C" w14:textId="77777777" w:rsidR="00374CE3" w:rsidRDefault="00374CE3" w:rsidP="006A0C2D"/>
    <w:p w14:paraId="1A72090D" w14:textId="77777777" w:rsidR="00374CE3" w:rsidRPr="00E75E40" w:rsidRDefault="00374CE3" w:rsidP="00374CE3">
      <w:pPr>
        <w:rPr>
          <w:b/>
          <w:szCs w:val="24"/>
        </w:rPr>
      </w:pPr>
      <w:r>
        <w:rPr>
          <w:b/>
          <w:szCs w:val="24"/>
        </w:rPr>
        <w:t>Markera</w:t>
      </w:r>
      <w:r w:rsidRPr="00E75E40">
        <w:rPr>
          <w:b/>
          <w:szCs w:val="24"/>
        </w:rPr>
        <w:t xml:space="preserve"> </w:t>
      </w:r>
      <w:r>
        <w:rPr>
          <w:b/>
          <w:szCs w:val="24"/>
        </w:rPr>
        <w:t>och motivera ditt</w:t>
      </w:r>
      <w:r w:rsidRPr="00E75E40">
        <w:rPr>
          <w:b/>
          <w:szCs w:val="24"/>
        </w:rPr>
        <w:t xml:space="preserve"> svar.</w:t>
      </w:r>
    </w:p>
    <w:p w14:paraId="6E9C34E8" w14:textId="77777777" w:rsidR="00374CE3" w:rsidRDefault="00374CE3" w:rsidP="006A0C2D"/>
    <w:p w14:paraId="289860B5" w14:textId="77777777" w:rsidR="001A608C" w:rsidRPr="00A669FB" w:rsidRDefault="001A608C" w:rsidP="001A608C">
      <w:pPr>
        <w:spacing w:before="100" w:beforeAutospacing="1" w:after="100" w:afterAutospacing="1"/>
        <w:rPr>
          <w:rFonts w:eastAsia="Times New Roman"/>
          <w:color w:val="000000"/>
          <w:szCs w:val="24"/>
        </w:rPr>
      </w:pPr>
      <w:r w:rsidRPr="00A669FB">
        <w:rPr>
          <w:rFonts w:eastAsia="Times New Roman"/>
          <w:b/>
          <w:bCs/>
          <w:color w:val="000000"/>
          <w:szCs w:val="24"/>
        </w:rPr>
        <w:t>Motivering:</w:t>
      </w:r>
      <w:r w:rsidRPr="00A669FB">
        <w:rPr>
          <w:rFonts w:eastAsia="Times New Roman"/>
          <w:color w:val="000000"/>
          <w:szCs w:val="24"/>
        </w:rPr>
        <w:br/>
        <w:t>Vi väljer DATE eftersom orderdatum är ett datumvärde, och därför ska kolumnen ha datatypen DATE. Med datatypen DATE</w:t>
      </w:r>
      <w:r w:rsidRPr="008F14B2">
        <w:rPr>
          <w:rFonts w:eastAsia="Times New Roman"/>
          <w:color w:val="000000"/>
          <w:szCs w:val="24"/>
        </w:rPr>
        <w:t xml:space="preserve"> </w:t>
      </w:r>
      <w:r w:rsidRPr="00A669FB">
        <w:rPr>
          <w:rFonts w:eastAsia="Times New Roman"/>
          <w:color w:val="000000"/>
          <w:szCs w:val="24"/>
        </w:rPr>
        <w:t>kan man lagra både datum och tid på ett korrek</w:t>
      </w:r>
      <w:r w:rsidRPr="008F14B2">
        <w:rPr>
          <w:rFonts w:eastAsia="Times New Roman"/>
          <w:color w:val="000000"/>
          <w:szCs w:val="24"/>
        </w:rPr>
        <w:t xml:space="preserve">t </w:t>
      </w:r>
      <w:r w:rsidRPr="00A669FB">
        <w:rPr>
          <w:rFonts w:eastAsia="Times New Roman"/>
          <w:color w:val="000000"/>
          <w:szCs w:val="24"/>
        </w:rPr>
        <w:t>sätt. Det möjliggör att man kan jämföra, sortera och beräkna datum på ett smidigt sätt.</w:t>
      </w:r>
      <w:r w:rsidRPr="008F14B2">
        <w:rPr>
          <w:rFonts w:eastAsia="Times New Roman"/>
          <w:color w:val="000000"/>
          <w:szCs w:val="24"/>
        </w:rPr>
        <w:t xml:space="preserve"> </w:t>
      </w:r>
      <w:r w:rsidRPr="00A669FB">
        <w:rPr>
          <w:rFonts w:eastAsia="Times New Roman"/>
          <w:color w:val="000000"/>
          <w:szCs w:val="24"/>
        </w:rPr>
        <w:t>Exempel på användning är: att hämta dagens datum (SYSDATE), beräkna antalet månader mellan två datum, eller se hur många dagar som har gått mellan två olika beställningar.</w:t>
      </w:r>
    </w:p>
    <w:p w14:paraId="2C36A813" w14:textId="360BC322" w:rsidR="00D137A3" w:rsidRDefault="001A608C" w:rsidP="001A608C">
      <w:pPr>
        <w:spacing w:before="100" w:beforeAutospacing="1" w:after="100" w:afterAutospacing="1"/>
      </w:pPr>
      <w:r w:rsidRPr="00A669FB">
        <w:rPr>
          <w:rFonts w:eastAsia="Times New Roman"/>
          <w:color w:val="000000"/>
          <w:szCs w:val="24"/>
        </w:rPr>
        <w:t>Datatyperna NUMBER och VARCHAR2 är inte lämpliga för att lagra datum, eftersom de inte kan hantera datumlogik. De tillåter inte datumfunktioner, vilket gör det svårt att filtrera, jämföra eller sortera datum korrekt</w:t>
      </w:r>
      <w:r w:rsidRPr="008F14B2">
        <w:rPr>
          <w:rFonts w:eastAsia="Times New Roman"/>
          <w:color w:val="000000"/>
          <w:szCs w:val="24"/>
        </w:rPr>
        <w:t>.</w:t>
      </w:r>
      <w:r w:rsidRPr="00D65E1F">
        <w:rPr>
          <w:rFonts w:eastAsia="Times New Roman"/>
          <w:color w:val="000000"/>
          <w:szCs w:val="24"/>
        </w:rPr>
        <w:t xml:space="preserve"> </w:t>
      </w:r>
    </w:p>
    <w:p w14:paraId="2A88FBBC" w14:textId="77777777" w:rsidR="00D137A3" w:rsidRDefault="00D137A3" w:rsidP="006A0C2D"/>
    <w:p w14:paraId="5A6620A5" w14:textId="77777777" w:rsidR="00D137A3" w:rsidRDefault="00D137A3" w:rsidP="006A0C2D"/>
    <w:p w14:paraId="4F43A55B" w14:textId="77777777" w:rsidR="00D137A3" w:rsidRDefault="00D137A3" w:rsidP="006A0C2D"/>
    <w:p w14:paraId="5176604D" w14:textId="77777777" w:rsidR="00374CE3" w:rsidRDefault="00374CE3" w:rsidP="006A0C2D"/>
    <w:p w14:paraId="6E398986" w14:textId="4B2B498D" w:rsidR="00374CE3" w:rsidRPr="002B500E" w:rsidRDefault="00374CE3" w:rsidP="00374CE3">
      <w:pPr>
        <w:pStyle w:val="Rubrik3"/>
      </w:pPr>
      <w:r w:rsidRPr="002B500E">
        <w:lastRenderedPageBreak/>
        <w:t xml:space="preserve">Uppgift </w:t>
      </w:r>
      <w:r w:rsidR="00E55A6A">
        <w:t>4</w:t>
      </w:r>
      <w:r w:rsidRPr="002B500E">
        <w:t xml:space="preserve">) </w:t>
      </w:r>
      <w:r>
        <w:t>1p</w:t>
      </w:r>
    </w:p>
    <w:p w14:paraId="305DB95E" w14:textId="77777777" w:rsidR="00374CE3" w:rsidRDefault="00374CE3" w:rsidP="00374CE3">
      <w:r>
        <w:t xml:space="preserve">Studera nedanstående bild </w:t>
      </w:r>
    </w:p>
    <w:p w14:paraId="169D13E8" w14:textId="77777777" w:rsidR="00374CE3" w:rsidRDefault="00374CE3" w:rsidP="00374CE3"/>
    <w:p w14:paraId="23116D12" w14:textId="77777777" w:rsidR="00374CE3" w:rsidRDefault="00374CE3" w:rsidP="00374CE3"/>
    <w:p w14:paraId="6E921172" w14:textId="1E61FA30" w:rsidR="00374CE3" w:rsidRDefault="00374CE3" w:rsidP="00374CE3">
      <w:r>
        <w:rPr>
          <w:noProof/>
        </w:rPr>
        <w:drawing>
          <wp:inline distT="0" distB="0" distL="0" distR="0" wp14:anchorId="02E0340D" wp14:editId="75A036C4">
            <wp:extent cx="5397500" cy="3912870"/>
            <wp:effectExtent l="0" t="0" r="0" b="0"/>
            <wp:docPr id="2134367053" name="Bildobjekt 2" descr="blankett-utan-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blankett-utan-da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3912870"/>
                    </a:xfrm>
                    <a:prstGeom prst="rect">
                      <a:avLst/>
                    </a:prstGeom>
                    <a:noFill/>
                    <a:ln>
                      <a:noFill/>
                    </a:ln>
                  </pic:spPr>
                </pic:pic>
              </a:graphicData>
            </a:graphic>
          </wp:inline>
        </w:drawing>
      </w:r>
    </w:p>
    <w:p w14:paraId="74B42E4F" w14:textId="77777777" w:rsidR="00374CE3" w:rsidRDefault="00374CE3" w:rsidP="00374CE3"/>
    <w:p w14:paraId="3F617C1E" w14:textId="77777777" w:rsidR="00374CE3" w:rsidRPr="008E6CDA" w:rsidRDefault="00374CE3" w:rsidP="00374CE3">
      <w:pPr>
        <w:rPr>
          <w:b/>
        </w:rPr>
      </w:pPr>
      <w:r w:rsidRPr="008E6CDA">
        <w:rPr>
          <w:b/>
        </w:rPr>
        <w:t xml:space="preserve">Vad </w:t>
      </w:r>
      <w:r>
        <w:rPr>
          <w:b/>
        </w:rPr>
        <w:t>representerar den ifyllda blanketten</w:t>
      </w:r>
      <w:r w:rsidRPr="008E6CDA">
        <w:rPr>
          <w:b/>
        </w:rPr>
        <w:t>?</w:t>
      </w:r>
    </w:p>
    <w:p w14:paraId="19E368A3" w14:textId="77777777" w:rsidR="00374CE3" w:rsidRDefault="00374CE3" w:rsidP="00374CE3"/>
    <w:p w14:paraId="4431F19B" w14:textId="77777777" w:rsidR="00374CE3" w:rsidRDefault="00374CE3" w:rsidP="00374CE3">
      <w:pPr>
        <w:numPr>
          <w:ilvl w:val="0"/>
          <w:numId w:val="5"/>
        </w:numPr>
      </w:pPr>
      <w:r>
        <w:t>Data</w:t>
      </w:r>
    </w:p>
    <w:p w14:paraId="4B0EB095" w14:textId="77777777" w:rsidR="00374CE3" w:rsidRPr="004230C5" w:rsidRDefault="00374CE3" w:rsidP="00374CE3">
      <w:pPr>
        <w:numPr>
          <w:ilvl w:val="0"/>
          <w:numId w:val="5"/>
        </w:numPr>
      </w:pPr>
      <w:r w:rsidRPr="004230C5">
        <w:t>Metadata</w:t>
      </w:r>
    </w:p>
    <w:p w14:paraId="0D9925D7" w14:textId="77777777" w:rsidR="00374CE3" w:rsidRPr="001A608C" w:rsidRDefault="00374CE3" w:rsidP="00374CE3">
      <w:pPr>
        <w:numPr>
          <w:ilvl w:val="0"/>
          <w:numId w:val="5"/>
        </w:numPr>
        <w:rPr>
          <w:highlight w:val="yellow"/>
        </w:rPr>
      </w:pPr>
      <w:r w:rsidRPr="001A608C">
        <w:rPr>
          <w:highlight w:val="yellow"/>
        </w:rPr>
        <w:t>Information</w:t>
      </w:r>
    </w:p>
    <w:p w14:paraId="474D5730" w14:textId="77777777" w:rsidR="00374CE3" w:rsidRDefault="00374CE3" w:rsidP="00374CE3"/>
    <w:p w14:paraId="7D169B1C" w14:textId="659F643F" w:rsidR="00374CE3" w:rsidRPr="00E75E40" w:rsidRDefault="00374CE3" w:rsidP="00374CE3">
      <w:pPr>
        <w:rPr>
          <w:b/>
          <w:szCs w:val="24"/>
        </w:rPr>
      </w:pPr>
      <w:r>
        <w:rPr>
          <w:b/>
          <w:szCs w:val="24"/>
        </w:rPr>
        <w:t>Markera</w:t>
      </w:r>
      <w:r w:rsidRPr="00E75E40">
        <w:rPr>
          <w:b/>
          <w:szCs w:val="24"/>
        </w:rPr>
        <w:t xml:space="preserve"> </w:t>
      </w:r>
      <w:r>
        <w:rPr>
          <w:b/>
          <w:szCs w:val="24"/>
        </w:rPr>
        <w:t>och motivera ditt</w:t>
      </w:r>
      <w:r w:rsidRPr="00E75E40">
        <w:rPr>
          <w:b/>
          <w:szCs w:val="24"/>
        </w:rPr>
        <w:t xml:space="preserve"> svar.</w:t>
      </w:r>
    </w:p>
    <w:p w14:paraId="12125210" w14:textId="77777777" w:rsidR="006A0C2D" w:rsidRPr="001A608C" w:rsidRDefault="006A0C2D" w:rsidP="001A608C"/>
    <w:p w14:paraId="42F1CFAF" w14:textId="0B5DE4D5" w:rsidR="00E55A6A" w:rsidRDefault="001A608C" w:rsidP="001A608C">
      <w:pPr>
        <w:rPr>
          <w:b/>
        </w:rPr>
      </w:pPr>
      <w:r w:rsidRPr="001A608C">
        <w:t>Blanketten räknas som information eftersom den innehåller färdig, strukturerad data med tydlig betydelse till exempel vem ärendet gäller och vad det handlar om. Det är alltså mer än bara data som kan bestå av enstaka siffror eller ord utan sammanhang och mer än metadata som enbart beskriver vad olika delar betyder som exempelvis "namn" eller "personnummer". Om blanketten hade varit tom och endast innehållit rubriker utan ifylld data skulle det snarare ha klassats som metadata. När den däremot är ifylld innehåller den både data och metadata vilket tillsammans utgör information.</w:t>
      </w:r>
    </w:p>
    <w:p w14:paraId="45861EC1" w14:textId="732E901C" w:rsidR="00E55A6A" w:rsidRPr="002B500E" w:rsidRDefault="00E55A6A" w:rsidP="00E55A6A">
      <w:pPr>
        <w:pStyle w:val="Rubrik3"/>
      </w:pPr>
      <w:r w:rsidRPr="002B500E">
        <w:lastRenderedPageBreak/>
        <w:t xml:space="preserve">Uppgift </w:t>
      </w:r>
      <w:r>
        <w:t>5</w:t>
      </w:r>
      <w:r w:rsidRPr="002B500E">
        <w:t xml:space="preserve">) </w:t>
      </w:r>
      <w:r>
        <w:t>1p</w:t>
      </w:r>
    </w:p>
    <w:p w14:paraId="4556BA57" w14:textId="77777777" w:rsidR="00E55A6A" w:rsidRPr="00DD3468" w:rsidRDefault="00E55A6A" w:rsidP="00E55A6A">
      <w:pPr>
        <w:rPr>
          <w:b/>
        </w:rPr>
      </w:pPr>
      <w:r>
        <w:rPr>
          <w:b/>
        </w:rPr>
        <w:t xml:space="preserve">PK, </w:t>
      </w:r>
      <w:r w:rsidRPr="00DD3468">
        <w:rPr>
          <w:b/>
        </w:rPr>
        <w:t>Primary key eller primärnyckel</w:t>
      </w:r>
    </w:p>
    <w:p w14:paraId="2B37687C" w14:textId="77777777" w:rsidR="00E55A6A" w:rsidRPr="000C2452" w:rsidRDefault="00E55A6A" w:rsidP="00E55A6A">
      <w:r w:rsidRPr="000C2452">
        <w:t xml:space="preserve">I det paper som Owen Eriksson skrev: </w:t>
      </w:r>
      <w:r w:rsidRPr="000C2452">
        <w:rPr>
          <w:i/>
        </w:rPr>
        <w:t>To Denominate and Characterise in the Context of Information Systems</w:t>
      </w:r>
      <w:r w:rsidRPr="000C2452">
        <w:t xml:space="preserve">, kommer Owen fram till </w:t>
      </w:r>
      <w:r>
        <w:t>några viktiga slutsatser. Är nedanstående sant eller falskt enligt dessa slutsatser?</w:t>
      </w:r>
    </w:p>
    <w:p w14:paraId="07B01E77" w14:textId="77777777" w:rsidR="00E55A6A" w:rsidRDefault="00E55A6A" w:rsidP="00E55A6A"/>
    <w:p w14:paraId="0A8D5E4D" w14:textId="77777777" w:rsidR="00E55A6A" w:rsidRDefault="00E55A6A" w:rsidP="00E55A6A">
      <w:r w:rsidRPr="000C2452">
        <w:rPr>
          <w:b/>
        </w:rPr>
        <w:t>Påstående:</w:t>
      </w:r>
      <w:r>
        <w:t xml:space="preserve"> </w:t>
      </w:r>
      <w:r w:rsidRPr="000C2452">
        <w:rPr>
          <w:b/>
        </w:rPr>
        <w:t xml:space="preserve">Artikelnummer som används som PK </w:t>
      </w:r>
      <w:r>
        <w:rPr>
          <w:b/>
        </w:rPr>
        <w:t>bör</w:t>
      </w:r>
      <w:r w:rsidRPr="000C2452">
        <w:rPr>
          <w:b/>
        </w:rPr>
        <w:t xml:space="preserve"> innehålla en beskrivning av de objekt som de identifierar</w:t>
      </w:r>
      <w:r>
        <w:rPr>
          <w:b/>
        </w:rPr>
        <w:t>.</w:t>
      </w:r>
    </w:p>
    <w:p w14:paraId="6C6763BF" w14:textId="77777777" w:rsidR="00E55A6A" w:rsidRDefault="00E55A6A" w:rsidP="00E55A6A"/>
    <w:p w14:paraId="556A83EE" w14:textId="77777777" w:rsidR="00E55A6A" w:rsidRDefault="00E55A6A" w:rsidP="00E55A6A">
      <w:pPr>
        <w:numPr>
          <w:ilvl w:val="0"/>
          <w:numId w:val="7"/>
        </w:numPr>
      </w:pPr>
      <w:r>
        <w:t>sant</w:t>
      </w:r>
    </w:p>
    <w:p w14:paraId="725430E0" w14:textId="77777777" w:rsidR="00E55A6A" w:rsidRPr="001A608C" w:rsidRDefault="00E55A6A" w:rsidP="00E55A6A">
      <w:pPr>
        <w:numPr>
          <w:ilvl w:val="0"/>
          <w:numId w:val="7"/>
        </w:numPr>
        <w:rPr>
          <w:highlight w:val="yellow"/>
        </w:rPr>
      </w:pPr>
      <w:r w:rsidRPr="001A608C">
        <w:rPr>
          <w:highlight w:val="yellow"/>
        </w:rPr>
        <w:t>falskt</w:t>
      </w:r>
    </w:p>
    <w:p w14:paraId="22E40567" w14:textId="77777777" w:rsidR="00E55A6A" w:rsidRDefault="00E55A6A" w:rsidP="00E55A6A">
      <w:pPr>
        <w:rPr>
          <w:b/>
        </w:rPr>
      </w:pPr>
    </w:p>
    <w:p w14:paraId="53D75C58" w14:textId="77777777" w:rsidR="00C43262" w:rsidRPr="00E75E40" w:rsidRDefault="00C43262" w:rsidP="00C43262">
      <w:pPr>
        <w:rPr>
          <w:b/>
          <w:szCs w:val="24"/>
        </w:rPr>
      </w:pPr>
      <w:r>
        <w:rPr>
          <w:b/>
          <w:szCs w:val="24"/>
        </w:rPr>
        <w:t>Markera</w:t>
      </w:r>
      <w:r w:rsidRPr="00E75E40">
        <w:rPr>
          <w:b/>
          <w:szCs w:val="24"/>
        </w:rPr>
        <w:t xml:space="preserve"> </w:t>
      </w:r>
      <w:r>
        <w:rPr>
          <w:b/>
          <w:szCs w:val="24"/>
        </w:rPr>
        <w:t>och motivera ditt</w:t>
      </w:r>
      <w:r w:rsidRPr="00E75E40">
        <w:rPr>
          <w:b/>
          <w:szCs w:val="24"/>
        </w:rPr>
        <w:t xml:space="preserve"> svar.</w:t>
      </w:r>
    </w:p>
    <w:p w14:paraId="13E6BC0B" w14:textId="77777777" w:rsidR="00AF573B" w:rsidRDefault="00AF573B" w:rsidP="006219FF">
      <w:pPr>
        <w:rPr>
          <w:b/>
        </w:rPr>
      </w:pPr>
    </w:p>
    <w:p w14:paraId="5153D3BB" w14:textId="77777777" w:rsidR="001A608C" w:rsidRDefault="001A608C" w:rsidP="001A608C">
      <w:r w:rsidRPr="001A608C">
        <w:t xml:space="preserve">Enligt Owen Eriksson bör en primärnyckel som till exempel ett artikelnummer endast användas för att identifiera ett objekt inte för att beskriva det. Om man bygger in beskrivande information i nyckeln riskerar man att: </w:t>
      </w:r>
    </w:p>
    <w:p w14:paraId="69D86787" w14:textId="17EE9C94" w:rsidR="001A608C" w:rsidRDefault="001A608C" w:rsidP="001A608C">
      <w:pPr>
        <w:pStyle w:val="Liststycke"/>
        <w:numPr>
          <w:ilvl w:val="0"/>
          <w:numId w:val="16"/>
        </w:numPr>
      </w:pPr>
      <w:r w:rsidRPr="001A608C">
        <w:t xml:space="preserve">Numren tar slut snabbare </w:t>
      </w:r>
    </w:p>
    <w:p w14:paraId="1C9993AA" w14:textId="37F9A5F8" w:rsidR="001A608C" w:rsidRDefault="001A608C" w:rsidP="001A608C">
      <w:pPr>
        <w:pStyle w:val="Liststycke"/>
        <w:numPr>
          <w:ilvl w:val="0"/>
          <w:numId w:val="16"/>
        </w:numPr>
      </w:pPr>
      <w:r w:rsidRPr="001A608C">
        <w:t xml:space="preserve">Identifieraren måste ändras vid organisationsförändringar </w:t>
      </w:r>
    </w:p>
    <w:p w14:paraId="47519E0B" w14:textId="77777777" w:rsidR="001A608C" w:rsidRDefault="001A608C" w:rsidP="001A608C">
      <w:pPr>
        <w:pStyle w:val="Liststycke"/>
        <w:numPr>
          <w:ilvl w:val="0"/>
          <w:numId w:val="16"/>
        </w:numPr>
      </w:pPr>
      <w:r w:rsidRPr="001A608C">
        <w:t xml:space="preserve">Systemet blir svårare att underhålla </w:t>
      </w:r>
    </w:p>
    <w:p w14:paraId="4DA36314" w14:textId="10091404" w:rsidR="00AF573B" w:rsidRPr="001A608C" w:rsidRDefault="001A608C" w:rsidP="001A608C">
      <w:r w:rsidRPr="001A608C">
        <w:t>Därför ska en primärnyckel vara neutral, stabil och unik, inte bära på betydelse bara på rätt objekt.</w:t>
      </w:r>
    </w:p>
    <w:p w14:paraId="3AADC166" w14:textId="77777777" w:rsidR="00AF573B" w:rsidRDefault="00AF573B" w:rsidP="006219FF">
      <w:pPr>
        <w:rPr>
          <w:b/>
        </w:rPr>
      </w:pPr>
    </w:p>
    <w:p w14:paraId="660AF483" w14:textId="63E7CD15" w:rsidR="007943FE" w:rsidRDefault="007943FE" w:rsidP="007943FE">
      <w:pPr>
        <w:pStyle w:val="Rubrik3"/>
      </w:pPr>
      <w:r>
        <w:t>Uppgift 6) 1p</w:t>
      </w:r>
    </w:p>
    <w:p w14:paraId="4D5328DF" w14:textId="23A5C339" w:rsidR="007943FE" w:rsidRDefault="007943FE" w:rsidP="007943FE">
      <w:pPr>
        <w:rPr>
          <w:b/>
        </w:rPr>
      </w:pPr>
      <w:r>
        <w:t>Om du studerar nedanstående bild och tabellen ränteändring. Är följande databasdesign en implementation av principen: Börje Langefors elementarmeddelande (e-message)?</w:t>
      </w:r>
    </w:p>
    <w:p w14:paraId="0A53C057" w14:textId="18F90393" w:rsidR="007943FE" w:rsidRDefault="007943FE" w:rsidP="007943FE">
      <w:pPr>
        <w:pStyle w:val="Rubrik3"/>
      </w:pPr>
      <w:r>
        <w:rPr>
          <w:noProof/>
        </w:rPr>
        <w:lastRenderedPageBreak/>
        <w:drawing>
          <wp:inline distT="0" distB="0" distL="0" distR="0" wp14:anchorId="7BB83D0C" wp14:editId="4D6AE5A7">
            <wp:extent cx="2054225" cy="2998470"/>
            <wp:effectExtent l="0" t="0" r="3175" b="0"/>
            <wp:docPr id="1089867022" name="Bildobjekt 3" descr="En bild som visar text, skärmbild, linje,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7022" name="Bildobjekt 3" descr="En bild som visar text, skärmbild, linje, diagram&#10;&#10;Automatiskt genererad beskriv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4225" cy="2998470"/>
                    </a:xfrm>
                    <a:prstGeom prst="rect">
                      <a:avLst/>
                    </a:prstGeom>
                    <a:noFill/>
                    <a:ln>
                      <a:noFill/>
                    </a:ln>
                  </pic:spPr>
                </pic:pic>
              </a:graphicData>
            </a:graphic>
          </wp:inline>
        </w:drawing>
      </w:r>
    </w:p>
    <w:p w14:paraId="4A068E77" w14:textId="77777777" w:rsidR="007943FE" w:rsidRDefault="007943FE" w:rsidP="007943FE"/>
    <w:p w14:paraId="7894424B" w14:textId="4E488DEA" w:rsidR="007943FE" w:rsidRPr="001A608C" w:rsidRDefault="007943FE" w:rsidP="007943FE">
      <w:pPr>
        <w:numPr>
          <w:ilvl w:val="0"/>
          <w:numId w:val="8"/>
        </w:numPr>
        <w:rPr>
          <w:highlight w:val="yellow"/>
        </w:rPr>
      </w:pPr>
      <w:r w:rsidRPr="001A608C">
        <w:rPr>
          <w:highlight w:val="yellow"/>
        </w:rPr>
        <w:t>ja</w:t>
      </w:r>
    </w:p>
    <w:p w14:paraId="52D9ED52" w14:textId="1F7FCCB4" w:rsidR="007943FE" w:rsidRDefault="007943FE" w:rsidP="007943FE">
      <w:pPr>
        <w:numPr>
          <w:ilvl w:val="0"/>
          <w:numId w:val="8"/>
        </w:numPr>
      </w:pPr>
      <w:r>
        <w:t>nej</w:t>
      </w:r>
    </w:p>
    <w:p w14:paraId="0D7239A2" w14:textId="77777777" w:rsidR="007943FE" w:rsidRPr="008944E4" w:rsidRDefault="007943FE" w:rsidP="007943FE">
      <w:pPr>
        <w:ind w:left="720"/>
      </w:pPr>
    </w:p>
    <w:p w14:paraId="139A3160" w14:textId="77777777" w:rsidR="001A608C" w:rsidRPr="00D65E1F" w:rsidRDefault="001A608C" w:rsidP="001A608C">
      <w:pPr>
        <w:rPr>
          <w:b/>
          <w:szCs w:val="24"/>
        </w:rPr>
      </w:pPr>
      <w:r w:rsidRPr="00D65E1F">
        <w:rPr>
          <w:b/>
          <w:szCs w:val="24"/>
        </w:rPr>
        <w:t>Markera och motivera ditt svar.</w:t>
      </w:r>
    </w:p>
    <w:p w14:paraId="1D64FB41" w14:textId="77777777" w:rsidR="001A608C" w:rsidRDefault="001A608C" w:rsidP="001A608C">
      <w:pPr>
        <w:rPr>
          <w:color w:val="000000"/>
          <w:szCs w:val="24"/>
        </w:rPr>
      </w:pPr>
      <w:r w:rsidRPr="00D65E1F">
        <w:rPr>
          <w:color w:val="000000"/>
          <w:szCs w:val="24"/>
        </w:rPr>
        <w:t>Vi anser att svaret är ja. Tabellen för ränteändring visar tydligt vad ett elementarmeddelande är, precis som Börje Langefors beskriver det. Varje rad i tabellen representerar en specifik och avgränsad händelse i verkligheten</w:t>
      </w:r>
      <w:r>
        <w:rPr>
          <w:color w:val="000000"/>
          <w:szCs w:val="24"/>
        </w:rPr>
        <w:t>,</w:t>
      </w:r>
      <w:r w:rsidRPr="00D65E1F">
        <w:rPr>
          <w:color w:val="000000"/>
          <w:szCs w:val="24"/>
        </w:rPr>
        <w:t xml:space="preserve"> att räntan för en viss kontotyp har ändrats vid ett visst datum. Det handlar </w:t>
      </w:r>
      <w:r>
        <w:rPr>
          <w:color w:val="000000"/>
          <w:szCs w:val="24"/>
        </w:rPr>
        <w:t>inte</w:t>
      </w:r>
      <w:r w:rsidRPr="00D65E1F">
        <w:rPr>
          <w:color w:val="000000"/>
          <w:szCs w:val="24"/>
        </w:rPr>
        <w:t xml:space="preserve"> endast om generella data, utan om något </w:t>
      </w:r>
      <w:r>
        <w:rPr>
          <w:color w:val="000000"/>
          <w:szCs w:val="24"/>
        </w:rPr>
        <w:t xml:space="preserve">mer </w:t>
      </w:r>
      <w:r w:rsidRPr="00D65E1F">
        <w:rPr>
          <w:color w:val="000000"/>
          <w:szCs w:val="24"/>
        </w:rPr>
        <w:t>konkret som faktiskt har hänt. Datamodellen fångar en tydlig informationshändelse, vilket är själva grunden i principen om e-meddelanden.</w:t>
      </w:r>
    </w:p>
    <w:p w14:paraId="15B84370" w14:textId="77777777" w:rsidR="001A608C" w:rsidRDefault="001A608C" w:rsidP="001A608C">
      <w:pPr>
        <w:rPr>
          <w:color w:val="000000"/>
          <w:szCs w:val="24"/>
        </w:rPr>
      </w:pPr>
    </w:p>
    <w:p w14:paraId="69C4DEE2" w14:textId="77777777" w:rsidR="001A608C" w:rsidRDefault="001A608C" w:rsidP="001A608C">
      <w:pPr>
        <w:rPr>
          <w:color w:val="000000"/>
          <w:szCs w:val="24"/>
        </w:rPr>
      </w:pPr>
    </w:p>
    <w:p w14:paraId="74636353" w14:textId="77777777" w:rsidR="001A608C" w:rsidRPr="00D65E1F" w:rsidRDefault="001A608C" w:rsidP="001A608C">
      <w:pPr>
        <w:rPr>
          <w:b/>
          <w:szCs w:val="24"/>
        </w:rPr>
      </w:pPr>
    </w:p>
    <w:p w14:paraId="09A15894" w14:textId="10E8F2C7" w:rsidR="009A49FA" w:rsidRDefault="009A49FA" w:rsidP="007943FE">
      <w:pPr>
        <w:rPr>
          <w:b/>
          <w:szCs w:val="24"/>
        </w:rPr>
      </w:pPr>
      <w:r w:rsidRPr="009A49FA">
        <w:rPr>
          <w:b/>
          <w:szCs w:val="24"/>
          <w:highlight w:val="yellow"/>
        </w:rPr>
        <w:t>Lämna in hela dokumentet med en länk till en film eller filmen som en mp4-fil. Gör inlämningen i kursrummet.</w:t>
      </w:r>
    </w:p>
    <w:p w14:paraId="67CD0C55" w14:textId="77777777" w:rsidR="00276BD0" w:rsidRDefault="00276BD0" w:rsidP="007943FE">
      <w:pPr>
        <w:rPr>
          <w:b/>
          <w:szCs w:val="24"/>
        </w:rPr>
      </w:pPr>
    </w:p>
    <w:p w14:paraId="1A63856C" w14:textId="2F018B30" w:rsidR="00276BD0" w:rsidRPr="007943FE" w:rsidRDefault="00276BD0" w:rsidP="007943FE">
      <w:pPr>
        <w:rPr>
          <w:b/>
          <w:szCs w:val="24"/>
        </w:rPr>
      </w:pPr>
      <w:r w:rsidRPr="00276BD0">
        <w:rPr>
          <w:b/>
          <w:szCs w:val="24"/>
        </w:rPr>
        <w:t>https://www.youtube.com/watch?v=gq2hDiwQKgg&amp;t=2913s</w:t>
      </w:r>
    </w:p>
    <w:sectPr w:rsidR="00276BD0" w:rsidRPr="007943FE" w:rsidSect="00FD3857">
      <w:headerReference w:type="default" r:id="rId12"/>
      <w:footerReference w:type="default" r:id="rId13"/>
      <w:pgSz w:w="11906" w:h="16838"/>
      <w:pgMar w:top="2268" w:right="1701" w:bottom="1418" w:left="1701" w:header="709" w:footer="709"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5D081E" w14:textId="77777777" w:rsidR="00075F3D" w:rsidRDefault="00075F3D">
      <w:r>
        <w:separator/>
      </w:r>
    </w:p>
  </w:endnote>
  <w:endnote w:type="continuationSeparator" w:id="0">
    <w:p w14:paraId="582DA2A2" w14:textId="77777777" w:rsidR="00075F3D" w:rsidRDefault="00075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4FD98" w14:textId="77777777" w:rsidR="004A41D3" w:rsidRPr="004A41D3" w:rsidRDefault="00256942" w:rsidP="004A41D3">
    <w:pPr>
      <w:pStyle w:val="Sidfot"/>
      <w:jc w:val="center"/>
      <w:rPr>
        <w:sz w:val="20"/>
      </w:rPr>
    </w:pPr>
    <w:r w:rsidRPr="004A41D3">
      <w:rPr>
        <w:rStyle w:val="Sidnummer"/>
        <w:sz w:val="20"/>
      </w:rPr>
      <w:fldChar w:fldCharType="begin"/>
    </w:r>
    <w:r w:rsidR="004A41D3" w:rsidRPr="004A41D3">
      <w:rPr>
        <w:rStyle w:val="Sidnummer"/>
        <w:sz w:val="20"/>
      </w:rPr>
      <w:instrText xml:space="preserve"> PAGE </w:instrText>
    </w:r>
    <w:r w:rsidRPr="004A41D3">
      <w:rPr>
        <w:rStyle w:val="Sidnummer"/>
        <w:sz w:val="20"/>
      </w:rPr>
      <w:fldChar w:fldCharType="separate"/>
    </w:r>
    <w:r w:rsidR="00726509">
      <w:rPr>
        <w:rStyle w:val="Sidnummer"/>
        <w:noProof/>
        <w:sz w:val="20"/>
      </w:rPr>
      <w:t>1</w:t>
    </w:r>
    <w:r w:rsidRPr="004A41D3">
      <w:rPr>
        <w:rStyle w:val="Sidnummer"/>
        <w:sz w:val="20"/>
      </w:rPr>
      <w:fldChar w:fldCharType="end"/>
    </w:r>
    <w:r w:rsidR="004A41D3" w:rsidRPr="004A41D3">
      <w:rPr>
        <w:rStyle w:val="Sidnummer"/>
        <w:sz w:val="20"/>
      </w:rPr>
      <w:t>(</w:t>
    </w:r>
    <w:r w:rsidRPr="004A41D3">
      <w:rPr>
        <w:rStyle w:val="Sidnummer"/>
        <w:sz w:val="20"/>
      </w:rPr>
      <w:fldChar w:fldCharType="begin"/>
    </w:r>
    <w:r w:rsidR="004A41D3" w:rsidRPr="004A41D3">
      <w:rPr>
        <w:rStyle w:val="Sidnummer"/>
        <w:sz w:val="20"/>
      </w:rPr>
      <w:instrText xml:space="preserve"> NUMPAGES </w:instrText>
    </w:r>
    <w:r w:rsidRPr="004A41D3">
      <w:rPr>
        <w:rStyle w:val="Sidnummer"/>
        <w:sz w:val="20"/>
      </w:rPr>
      <w:fldChar w:fldCharType="separate"/>
    </w:r>
    <w:r w:rsidR="00726509">
      <w:rPr>
        <w:rStyle w:val="Sidnummer"/>
        <w:noProof/>
        <w:sz w:val="20"/>
      </w:rPr>
      <w:t>5</w:t>
    </w:r>
    <w:r w:rsidRPr="004A41D3">
      <w:rPr>
        <w:rStyle w:val="Sidnummer"/>
        <w:sz w:val="20"/>
      </w:rPr>
      <w:fldChar w:fldCharType="end"/>
    </w:r>
    <w:r w:rsidR="004A41D3" w:rsidRPr="004A41D3">
      <w:rPr>
        <w:rStyle w:val="Sidnummer"/>
        <w:sz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DE33A" w14:textId="77777777" w:rsidR="00075F3D" w:rsidRDefault="00075F3D">
      <w:r>
        <w:separator/>
      </w:r>
    </w:p>
  </w:footnote>
  <w:footnote w:type="continuationSeparator" w:id="0">
    <w:p w14:paraId="4A77AA98" w14:textId="77777777" w:rsidR="00075F3D" w:rsidRDefault="00075F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1E0" w:firstRow="1" w:lastRow="1" w:firstColumn="1" w:lastColumn="1" w:noHBand="0" w:noVBand="0"/>
    </w:tblPr>
    <w:tblGrid>
      <w:gridCol w:w="1086"/>
      <w:gridCol w:w="3172"/>
      <w:gridCol w:w="4246"/>
    </w:tblGrid>
    <w:tr w:rsidR="004A41D3" w14:paraId="3D44FD91" w14:textId="77777777" w:rsidTr="00B85BBC">
      <w:tc>
        <w:tcPr>
          <w:tcW w:w="631" w:type="pct"/>
        </w:tcPr>
        <w:p w14:paraId="3D44FD8F" w14:textId="77777777" w:rsidR="004A41D3" w:rsidRDefault="00E7736F">
          <w:pPr>
            <w:pStyle w:val="Sidhuvud"/>
          </w:pPr>
          <w:r>
            <w:rPr>
              <w:noProof/>
            </w:rPr>
            <w:drawing>
              <wp:inline distT="0" distB="0" distL="0" distR="0" wp14:anchorId="3D44FD9B" wp14:editId="3D44FD9C">
                <wp:extent cx="552450" cy="695325"/>
                <wp:effectExtent l="0" t="0" r="0" b="9525"/>
                <wp:docPr id="1" name="Bild 1" descr="loggaH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gaH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2450" cy="695325"/>
                        </a:xfrm>
                        <a:prstGeom prst="rect">
                          <a:avLst/>
                        </a:prstGeom>
                        <a:noFill/>
                        <a:ln>
                          <a:noFill/>
                        </a:ln>
                      </pic:spPr>
                    </pic:pic>
                  </a:graphicData>
                </a:graphic>
              </wp:inline>
            </w:drawing>
          </w:r>
        </w:p>
      </w:tc>
      <w:tc>
        <w:tcPr>
          <w:tcW w:w="4369" w:type="pct"/>
          <w:gridSpan w:val="2"/>
        </w:tcPr>
        <w:p w14:paraId="3D44FD90" w14:textId="648F1972" w:rsidR="004A41D3" w:rsidRPr="00B85BBC" w:rsidRDefault="00726509" w:rsidP="008570E7">
          <w:pPr>
            <w:pStyle w:val="Sidhuvud"/>
            <w:rPr>
              <w:sz w:val="20"/>
            </w:rPr>
          </w:pPr>
          <w:r>
            <w:rPr>
              <w:sz w:val="20"/>
            </w:rPr>
            <w:t>Databaskursen. Labben senast uppdaterad 20</w:t>
          </w:r>
          <w:r w:rsidR="00642119">
            <w:rPr>
              <w:sz w:val="20"/>
            </w:rPr>
            <w:t>2</w:t>
          </w:r>
          <w:r w:rsidR="009F598C">
            <w:rPr>
              <w:sz w:val="20"/>
            </w:rPr>
            <w:t>5</w:t>
          </w:r>
          <w:r>
            <w:rPr>
              <w:sz w:val="20"/>
            </w:rPr>
            <w:t>-0</w:t>
          </w:r>
          <w:r w:rsidR="009F3F03">
            <w:rPr>
              <w:sz w:val="20"/>
            </w:rPr>
            <w:t>5</w:t>
          </w:r>
          <w:r>
            <w:rPr>
              <w:sz w:val="20"/>
            </w:rPr>
            <w:t>-</w:t>
          </w:r>
          <w:r w:rsidR="009F598C">
            <w:rPr>
              <w:sz w:val="20"/>
            </w:rPr>
            <w:t>0</w:t>
          </w:r>
          <w:r w:rsidR="0017670F">
            <w:rPr>
              <w:sz w:val="20"/>
            </w:rPr>
            <w:t>4</w:t>
          </w:r>
        </w:p>
      </w:tc>
    </w:tr>
    <w:tr w:rsidR="004A41D3" w14:paraId="3D44FD95" w14:textId="77777777" w:rsidTr="00B85BBC">
      <w:tc>
        <w:tcPr>
          <w:tcW w:w="2500" w:type="pct"/>
          <w:gridSpan w:val="2"/>
        </w:tcPr>
        <w:p w14:paraId="3D44FD92" w14:textId="77777777" w:rsidR="004A41D3" w:rsidRPr="00B85BBC" w:rsidRDefault="004A41D3">
          <w:pPr>
            <w:pStyle w:val="Sidhuvud"/>
            <w:rPr>
              <w:sz w:val="20"/>
            </w:rPr>
          </w:pPr>
        </w:p>
        <w:p w14:paraId="3D44FD93" w14:textId="77777777" w:rsidR="004A41D3" w:rsidRPr="00B85BBC" w:rsidRDefault="004A41D3">
          <w:pPr>
            <w:pStyle w:val="Sidhuvud"/>
            <w:rPr>
              <w:sz w:val="20"/>
            </w:rPr>
          </w:pPr>
          <w:r w:rsidRPr="00B85BBC">
            <w:rPr>
              <w:sz w:val="20"/>
            </w:rPr>
            <w:t>Kursansvarig: Pär Douhan</w:t>
          </w:r>
        </w:p>
      </w:tc>
      <w:tc>
        <w:tcPr>
          <w:tcW w:w="2500" w:type="pct"/>
        </w:tcPr>
        <w:p w14:paraId="3D44FD94" w14:textId="77777777" w:rsidR="004A41D3" w:rsidRDefault="004A41D3">
          <w:pPr>
            <w:pStyle w:val="Sidhuvud"/>
          </w:pPr>
        </w:p>
      </w:tc>
    </w:tr>
  </w:tbl>
  <w:p w14:paraId="3D44FD96" w14:textId="77777777" w:rsidR="004A41D3" w:rsidRDefault="004A41D3">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C2C26"/>
    <w:multiLevelType w:val="hybridMultilevel"/>
    <w:tmpl w:val="733EA94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D9C4CC8"/>
    <w:multiLevelType w:val="hybridMultilevel"/>
    <w:tmpl w:val="BE380FAE"/>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 w15:restartNumberingAfterBreak="0">
    <w:nsid w:val="140F3D23"/>
    <w:multiLevelType w:val="hybridMultilevel"/>
    <w:tmpl w:val="3FD409DC"/>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5DC3AC2"/>
    <w:multiLevelType w:val="hybridMultilevel"/>
    <w:tmpl w:val="2F9AA62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AE0426E"/>
    <w:multiLevelType w:val="hybridMultilevel"/>
    <w:tmpl w:val="7306333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1F2A35AA"/>
    <w:multiLevelType w:val="hybridMultilevel"/>
    <w:tmpl w:val="18526F12"/>
    <w:lvl w:ilvl="0" w:tplc="041D0001">
      <w:start w:val="1"/>
      <w:numFmt w:val="bullet"/>
      <w:lvlText w:val=""/>
      <w:lvlJc w:val="left"/>
      <w:pPr>
        <w:tabs>
          <w:tab w:val="num" w:pos="360"/>
        </w:tabs>
        <w:ind w:left="360" w:hanging="360"/>
      </w:pPr>
      <w:rPr>
        <w:rFonts w:ascii="Symbol" w:hAnsi="Symbol" w:hint="default"/>
      </w:rPr>
    </w:lvl>
    <w:lvl w:ilvl="1" w:tplc="041D0003" w:tentative="1">
      <w:start w:val="1"/>
      <w:numFmt w:val="bullet"/>
      <w:lvlText w:val="o"/>
      <w:lvlJc w:val="left"/>
      <w:pPr>
        <w:tabs>
          <w:tab w:val="num" w:pos="1080"/>
        </w:tabs>
        <w:ind w:left="1080" w:hanging="360"/>
      </w:pPr>
      <w:rPr>
        <w:rFonts w:ascii="Courier New" w:hAnsi="Courier New" w:cs="Courier New" w:hint="default"/>
      </w:rPr>
    </w:lvl>
    <w:lvl w:ilvl="2" w:tplc="041D0005" w:tentative="1">
      <w:start w:val="1"/>
      <w:numFmt w:val="bullet"/>
      <w:lvlText w:val=""/>
      <w:lvlJc w:val="left"/>
      <w:pPr>
        <w:tabs>
          <w:tab w:val="num" w:pos="1800"/>
        </w:tabs>
        <w:ind w:left="1800" w:hanging="360"/>
      </w:pPr>
      <w:rPr>
        <w:rFonts w:ascii="Wingdings" w:hAnsi="Wingdings" w:hint="default"/>
      </w:rPr>
    </w:lvl>
    <w:lvl w:ilvl="3" w:tplc="041D0001" w:tentative="1">
      <w:start w:val="1"/>
      <w:numFmt w:val="bullet"/>
      <w:lvlText w:val=""/>
      <w:lvlJc w:val="left"/>
      <w:pPr>
        <w:tabs>
          <w:tab w:val="num" w:pos="2520"/>
        </w:tabs>
        <w:ind w:left="2520" w:hanging="360"/>
      </w:pPr>
      <w:rPr>
        <w:rFonts w:ascii="Symbol" w:hAnsi="Symbol" w:hint="default"/>
      </w:rPr>
    </w:lvl>
    <w:lvl w:ilvl="4" w:tplc="041D0003" w:tentative="1">
      <w:start w:val="1"/>
      <w:numFmt w:val="bullet"/>
      <w:lvlText w:val="o"/>
      <w:lvlJc w:val="left"/>
      <w:pPr>
        <w:tabs>
          <w:tab w:val="num" w:pos="3240"/>
        </w:tabs>
        <w:ind w:left="3240" w:hanging="360"/>
      </w:pPr>
      <w:rPr>
        <w:rFonts w:ascii="Courier New" w:hAnsi="Courier New" w:cs="Courier New" w:hint="default"/>
      </w:rPr>
    </w:lvl>
    <w:lvl w:ilvl="5" w:tplc="041D0005" w:tentative="1">
      <w:start w:val="1"/>
      <w:numFmt w:val="bullet"/>
      <w:lvlText w:val=""/>
      <w:lvlJc w:val="left"/>
      <w:pPr>
        <w:tabs>
          <w:tab w:val="num" w:pos="3960"/>
        </w:tabs>
        <w:ind w:left="3960" w:hanging="360"/>
      </w:pPr>
      <w:rPr>
        <w:rFonts w:ascii="Wingdings" w:hAnsi="Wingdings" w:hint="default"/>
      </w:rPr>
    </w:lvl>
    <w:lvl w:ilvl="6" w:tplc="041D0001" w:tentative="1">
      <w:start w:val="1"/>
      <w:numFmt w:val="bullet"/>
      <w:lvlText w:val=""/>
      <w:lvlJc w:val="left"/>
      <w:pPr>
        <w:tabs>
          <w:tab w:val="num" w:pos="4680"/>
        </w:tabs>
        <w:ind w:left="4680" w:hanging="360"/>
      </w:pPr>
      <w:rPr>
        <w:rFonts w:ascii="Symbol" w:hAnsi="Symbol" w:hint="default"/>
      </w:rPr>
    </w:lvl>
    <w:lvl w:ilvl="7" w:tplc="041D0003" w:tentative="1">
      <w:start w:val="1"/>
      <w:numFmt w:val="bullet"/>
      <w:lvlText w:val="o"/>
      <w:lvlJc w:val="left"/>
      <w:pPr>
        <w:tabs>
          <w:tab w:val="num" w:pos="5400"/>
        </w:tabs>
        <w:ind w:left="5400" w:hanging="360"/>
      </w:pPr>
      <w:rPr>
        <w:rFonts w:ascii="Courier New" w:hAnsi="Courier New" w:cs="Courier New" w:hint="default"/>
      </w:rPr>
    </w:lvl>
    <w:lvl w:ilvl="8" w:tplc="041D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679372D"/>
    <w:multiLevelType w:val="hybridMultilevel"/>
    <w:tmpl w:val="11F2ED7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2F2B30C7"/>
    <w:multiLevelType w:val="hybridMultilevel"/>
    <w:tmpl w:val="B22CBA5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463529B7"/>
    <w:multiLevelType w:val="hybridMultilevel"/>
    <w:tmpl w:val="13749D7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4F996606"/>
    <w:multiLevelType w:val="hybridMultilevel"/>
    <w:tmpl w:val="A2AC2DDA"/>
    <w:lvl w:ilvl="0" w:tplc="20000017">
      <w:start w:val="1"/>
      <w:numFmt w:val="lowerLetter"/>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0" w15:restartNumberingAfterBreak="0">
    <w:nsid w:val="560A7361"/>
    <w:multiLevelType w:val="hybridMultilevel"/>
    <w:tmpl w:val="1D56B13A"/>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580052AF"/>
    <w:multiLevelType w:val="hybridMultilevel"/>
    <w:tmpl w:val="BB02CF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5F1B4DF4"/>
    <w:multiLevelType w:val="hybridMultilevel"/>
    <w:tmpl w:val="8CEE1D6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7EC1016"/>
    <w:multiLevelType w:val="hybridMultilevel"/>
    <w:tmpl w:val="8920F33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6E9B083D"/>
    <w:multiLevelType w:val="hybridMultilevel"/>
    <w:tmpl w:val="916EBC8E"/>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7B082D5D"/>
    <w:multiLevelType w:val="hybridMultilevel"/>
    <w:tmpl w:val="C5D2B97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2105415587">
    <w:abstractNumId w:val="5"/>
  </w:num>
  <w:num w:numId="2" w16cid:durableId="16765714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169102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058529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60008068">
    <w:abstractNumId w:val="6"/>
  </w:num>
  <w:num w:numId="6" w16cid:durableId="986784520">
    <w:abstractNumId w:val="2"/>
  </w:num>
  <w:num w:numId="7" w16cid:durableId="382102313">
    <w:abstractNumId w:val="10"/>
  </w:num>
  <w:num w:numId="8" w16cid:durableId="509489500">
    <w:abstractNumId w:val="14"/>
  </w:num>
  <w:num w:numId="9" w16cid:durableId="1769346954">
    <w:abstractNumId w:val="0"/>
  </w:num>
  <w:num w:numId="10" w16cid:durableId="559749073">
    <w:abstractNumId w:val="11"/>
  </w:num>
  <w:num w:numId="11" w16cid:durableId="1620262814">
    <w:abstractNumId w:val="12"/>
  </w:num>
  <w:num w:numId="12" w16cid:durableId="1498110845">
    <w:abstractNumId w:val="3"/>
  </w:num>
  <w:num w:numId="13" w16cid:durableId="550192775">
    <w:abstractNumId w:val="15"/>
  </w:num>
  <w:num w:numId="14" w16cid:durableId="123886115">
    <w:abstractNumId w:val="13"/>
  </w:num>
  <w:num w:numId="15" w16cid:durableId="1216159237">
    <w:abstractNumId w:val="7"/>
  </w:num>
  <w:num w:numId="16" w16cid:durableId="17650303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052"/>
    <w:rsid w:val="0000560B"/>
    <w:rsid w:val="00016ECE"/>
    <w:rsid w:val="0002683E"/>
    <w:rsid w:val="00034AC8"/>
    <w:rsid w:val="0004277B"/>
    <w:rsid w:val="00055B93"/>
    <w:rsid w:val="00075F3D"/>
    <w:rsid w:val="00076F79"/>
    <w:rsid w:val="00081EEF"/>
    <w:rsid w:val="00090CC8"/>
    <w:rsid w:val="000B5660"/>
    <w:rsid w:val="000B6D1B"/>
    <w:rsid w:val="000C4280"/>
    <w:rsid w:val="000C4DAD"/>
    <w:rsid w:val="000C7059"/>
    <w:rsid w:val="000D1A04"/>
    <w:rsid w:val="000D5719"/>
    <w:rsid w:val="000D61E1"/>
    <w:rsid w:val="000D6A64"/>
    <w:rsid w:val="000E7175"/>
    <w:rsid w:val="000F42C6"/>
    <w:rsid w:val="000F4FB9"/>
    <w:rsid w:val="000F586A"/>
    <w:rsid w:val="00135548"/>
    <w:rsid w:val="001423B9"/>
    <w:rsid w:val="001466F3"/>
    <w:rsid w:val="00150A08"/>
    <w:rsid w:val="00155E1B"/>
    <w:rsid w:val="0016486F"/>
    <w:rsid w:val="001730FB"/>
    <w:rsid w:val="0017670F"/>
    <w:rsid w:val="001825B7"/>
    <w:rsid w:val="00196E7B"/>
    <w:rsid w:val="001A608C"/>
    <w:rsid w:val="001B4FB1"/>
    <w:rsid w:val="001C3607"/>
    <w:rsid w:val="001D01BF"/>
    <w:rsid w:val="001D161C"/>
    <w:rsid w:val="001D6228"/>
    <w:rsid w:val="001F2051"/>
    <w:rsid w:val="001F65B6"/>
    <w:rsid w:val="001F665E"/>
    <w:rsid w:val="00201A90"/>
    <w:rsid w:val="00205287"/>
    <w:rsid w:val="00212434"/>
    <w:rsid w:val="00220FD2"/>
    <w:rsid w:val="00223FA3"/>
    <w:rsid w:val="00230B43"/>
    <w:rsid w:val="00232C5D"/>
    <w:rsid w:val="00240765"/>
    <w:rsid w:val="002448CB"/>
    <w:rsid w:val="002477A6"/>
    <w:rsid w:val="00251B5B"/>
    <w:rsid w:val="00252C49"/>
    <w:rsid w:val="00256942"/>
    <w:rsid w:val="00257103"/>
    <w:rsid w:val="002603F9"/>
    <w:rsid w:val="00261819"/>
    <w:rsid w:val="00276BD0"/>
    <w:rsid w:val="00296C10"/>
    <w:rsid w:val="002A284E"/>
    <w:rsid w:val="002C2B77"/>
    <w:rsid w:val="002D1E14"/>
    <w:rsid w:val="002E0B50"/>
    <w:rsid w:val="002E1123"/>
    <w:rsid w:val="002E1230"/>
    <w:rsid w:val="002E5167"/>
    <w:rsid w:val="00302F3D"/>
    <w:rsid w:val="003044E6"/>
    <w:rsid w:val="00312E30"/>
    <w:rsid w:val="0032192D"/>
    <w:rsid w:val="00323A61"/>
    <w:rsid w:val="00325A05"/>
    <w:rsid w:val="00330A4B"/>
    <w:rsid w:val="0033324C"/>
    <w:rsid w:val="00334703"/>
    <w:rsid w:val="00361018"/>
    <w:rsid w:val="00365A88"/>
    <w:rsid w:val="00370D86"/>
    <w:rsid w:val="00374CE3"/>
    <w:rsid w:val="003912AD"/>
    <w:rsid w:val="003C2068"/>
    <w:rsid w:val="003C52FD"/>
    <w:rsid w:val="003D6387"/>
    <w:rsid w:val="003E2F1B"/>
    <w:rsid w:val="003E676C"/>
    <w:rsid w:val="00413C03"/>
    <w:rsid w:val="00415003"/>
    <w:rsid w:val="00432D3D"/>
    <w:rsid w:val="00473708"/>
    <w:rsid w:val="00477E11"/>
    <w:rsid w:val="004826FA"/>
    <w:rsid w:val="004858EE"/>
    <w:rsid w:val="0048603F"/>
    <w:rsid w:val="0048765A"/>
    <w:rsid w:val="004906FC"/>
    <w:rsid w:val="004A41D3"/>
    <w:rsid w:val="004B62AF"/>
    <w:rsid w:val="004B7467"/>
    <w:rsid w:val="004C1FF2"/>
    <w:rsid w:val="004C23A9"/>
    <w:rsid w:val="004D1442"/>
    <w:rsid w:val="0050540E"/>
    <w:rsid w:val="005106E5"/>
    <w:rsid w:val="00520356"/>
    <w:rsid w:val="00530153"/>
    <w:rsid w:val="00534912"/>
    <w:rsid w:val="0054316B"/>
    <w:rsid w:val="00555974"/>
    <w:rsid w:val="00567E91"/>
    <w:rsid w:val="005956E1"/>
    <w:rsid w:val="005959BB"/>
    <w:rsid w:val="005A53DC"/>
    <w:rsid w:val="005A5B8F"/>
    <w:rsid w:val="005A7EF2"/>
    <w:rsid w:val="005B2E70"/>
    <w:rsid w:val="005B30B8"/>
    <w:rsid w:val="005B3B09"/>
    <w:rsid w:val="005D2CEA"/>
    <w:rsid w:val="005D35AC"/>
    <w:rsid w:val="005F212A"/>
    <w:rsid w:val="005F4ECC"/>
    <w:rsid w:val="005F5EA4"/>
    <w:rsid w:val="0060082A"/>
    <w:rsid w:val="00601450"/>
    <w:rsid w:val="00602AB5"/>
    <w:rsid w:val="00605F8E"/>
    <w:rsid w:val="006219FF"/>
    <w:rsid w:val="006228FD"/>
    <w:rsid w:val="00642119"/>
    <w:rsid w:val="0064735A"/>
    <w:rsid w:val="00661352"/>
    <w:rsid w:val="006852A4"/>
    <w:rsid w:val="006A0C2D"/>
    <w:rsid w:val="006E1C65"/>
    <w:rsid w:val="006E25B5"/>
    <w:rsid w:val="006F2902"/>
    <w:rsid w:val="006F69C4"/>
    <w:rsid w:val="00714D5F"/>
    <w:rsid w:val="0071577B"/>
    <w:rsid w:val="00722755"/>
    <w:rsid w:val="00726509"/>
    <w:rsid w:val="00737AAA"/>
    <w:rsid w:val="00740B7A"/>
    <w:rsid w:val="00760367"/>
    <w:rsid w:val="00764706"/>
    <w:rsid w:val="00766042"/>
    <w:rsid w:val="00770CE6"/>
    <w:rsid w:val="00771081"/>
    <w:rsid w:val="007754B0"/>
    <w:rsid w:val="00776711"/>
    <w:rsid w:val="007806EC"/>
    <w:rsid w:val="00785641"/>
    <w:rsid w:val="00787543"/>
    <w:rsid w:val="0078757C"/>
    <w:rsid w:val="007943FE"/>
    <w:rsid w:val="007A0FA8"/>
    <w:rsid w:val="007A5A08"/>
    <w:rsid w:val="007B1FC8"/>
    <w:rsid w:val="007B284B"/>
    <w:rsid w:val="007C01BF"/>
    <w:rsid w:val="007C2A61"/>
    <w:rsid w:val="007E09CC"/>
    <w:rsid w:val="008010E7"/>
    <w:rsid w:val="00814E05"/>
    <w:rsid w:val="0083211E"/>
    <w:rsid w:val="00851A61"/>
    <w:rsid w:val="008570E7"/>
    <w:rsid w:val="008641F4"/>
    <w:rsid w:val="00872178"/>
    <w:rsid w:val="00873F9C"/>
    <w:rsid w:val="008848CF"/>
    <w:rsid w:val="00892BDE"/>
    <w:rsid w:val="00894C2E"/>
    <w:rsid w:val="008A4052"/>
    <w:rsid w:val="008A4104"/>
    <w:rsid w:val="008B5F27"/>
    <w:rsid w:val="008C49CE"/>
    <w:rsid w:val="008D54EF"/>
    <w:rsid w:val="008D58AD"/>
    <w:rsid w:val="008D604A"/>
    <w:rsid w:val="008E517D"/>
    <w:rsid w:val="008E5F37"/>
    <w:rsid w:val="008E725F"/>
    <w:rsid w:val="00906C6E"/>
    <w:rsid w:val="0091294D"/>
    <w:rsid w:val="0091466D"/>
    <w:rsid w:val="009152EA"/>
    <w:rsid w:val="009229E4"/>
    <w:rsid w:val="0092392F"/>
    <w:rsid w:val="00925E9B"/>
    <w:rsid w:val="00927E89"/>
    <w:rsid w:val="00931052"/>
    <w:rsid w:val="009310BD"/>
    <w:rsid w:val="009315A6"/>
    <w:rsid w:val="009332CC"/>
    <w:rsid w:val="00936BE1"/>
    <w:rsid w:val="00940A38"/>
    <w:rsid w:val="00943827"/>
    <w:rsid w:val="009500F0"/>
    <w:rsid w:val="0095110B"/>
    <w:rsid w:val="009572A9"/>
    <w:rsid w:val="009636CD"/>
    <w:rsid w:val="009649C8"/>
    <w:rsid w:val="00982356"/>
    <w:rsid w:val="00982744"/>
    <w:rsid w:val="00982B7B"/>
    <w:rsid w:val="00993AAA"/>
    <w:rsid w:val="00994003"/>
    <w:rsid w:val="00997777"/>
    <w:rsid w:val="009A49FA"/>
    <w:rsid w:val="009A5D17"/>
    <w:rsid w:val="009B08D9"/>
    <w:rsid w:val="009B2A01"/>
    <w:rsid w:val="009B7866"/>
    <w:rsid w:val="009C2062"/>
    <w:rsid w:val="009D0533"/>
    <w:rsid w:val="009D08DA"/>
    <w:rsid w:val="009E3101"/>
    <w:rsid w:val="009E6730"/>
    <w:rsid w:val="009F3F03"/>
    <w:rsid w:val="009F598C"/>
    <w:rsid w:val="009F66EA"/>
    <w:rsid w:val="00A02C0B"/>
    <w:rsid w:val="00A03E3D"/>
    <w:rsid w:val="00A14212"/>
    <w:rsid w:val="00A27BCB"/>
    <w:rsid w:val="00A304F9"/>
    <w:rsid w:val="00A42DEC"/>
    <w:rsid w:val="00A66BF7"/>
    <w:rsid w:val="00A6760E"/>
    <w:rsid w:val="00A75BBB"/>
    <w:rsid w:val="00A851F1"/>
    <w:rsid w:val="00A86718"/>
    <w:rsid w:val="00A91722"/>
    <w:rsid w:val="00AB0DF4"/>
    <w:rsid w:val="00AB3DDF"/>
    <w:rsid w:val="00AB4774"/>
    <w:rsid w:val="00AB4ACD"/>
    <w:rsid w:val="00AD61BD"/>
    <w:rsid w:val="00AE4573"/>
    <w:rsid w:val="00AE6220"/>
    <w:rsid w:val="00AF354C"/>
    <w:rsid w:val="00AF573B"/>
    <w:rsid w:val="00B04EC6"/>
    <w:rsid w:val="00B166F4"/>
    <w:rsid w:val="00B17158"/>
    <w:rsid w:val="00B22292"/>
    <w:rsid w:val="00B3212E"/>
    <w:rsid w:val="00B330CB"/>
    <w:rsid w:val="00B44315"/>
    <w:rsid w:val="00B6353E"/>
    <w:rsid w:val="00B64CCB"/>
    <w:rsid w:val="00B72201"/>
    <w:rsid w:val="00B84F0A"/>
    <w:rsid w:val="00B85BBC"/>
    <w:rsid w:val="00B87843"/>
    <w:rsid w:val="00B932AF"/>
    <w:rsid w:val="00B938E9"/>
    <w:rsid w:val="00B944A8"/>
    <w:rsid w:val="00BA7A1B"/>
    <w:rsid w:val="00BB5908"/>
    <w:rsid w:val="00BC1E4A"/>
    <w:rsid w:val="00BE6C46"/>
    <w:rsid w:val="00BE7040"/>
    <w:rsid w:val="00C133F4"/>
    <w:rsid w:val="00C30FE1"/>
    <w:rsid w:val="00C43262"/>
    <w:rsid w:val="00C472D6"/>
    <w:rsid w:val="00C53878"/>
    <w:rsid w:val="00C70BEE"/>
    <w:rsid w:val="00C730ED"/>
    <w:rsid w:val="00C77E45"/>
    <w:rsid w:val="00C845BC"/>
    <w:rsid w:val="00CA2F3B"/>
    <w:rsid w:val="00CA6AA4"/>
    <w:rsid w:val="00CB3794"/>
    <w:rsid w:val="00CC61B2"/>
    <w:rsid w:val="00CC6459"/>
    <w:rsid w:val="00CD0415"/>
    <w:rsid w:val="00CE0F64"/>
    <w:rsid w:val="00CE1E35"/>
    <w:rsid w:val="00CE22C5"/>
    <w:rsid w:val="00D137A3"/>
    <w:rsid w:val="00D6206D"/>
    <w:rsid w:val="00D80DD4"/>
    <w:rsid w:val="00D81D2B"/>
    <w:rsid w:val="00D85973"/>
    <w:rsid w:val="00D8689D"/>
    <w:rsid w:val="00D873D2"/>
    <w:rsid w:val="00D90BED"/>
    <w:rsid w:val="00D91ED0"/>
    <w:rsid w:val="00D930A1"/>
    <w:rsid w:val="00D954F5"/>
    <w:rsid w:val="00DB748D"/>
    <w:rsid w:val="00DC0A6B"/>
    <w:rsid w:val="00DC5ED1"/>
    <w:rsid w:val="00DD3FD8"/>
    <w:rsid w:val="00DE53F5"/>
    <w:rsid w:val="00DF2B54"/>
    <w:rsid w:val="00E00E1E"/>
    <w:rsid w:val="00E037EE"/>
    <w:rsid w:val="00E05290"/>
    <w:rsid w:val="00E07F8C"/>
    <w:rsid w:val="00E101C0"/>
    <w:rsid w:val="00E101DE"/>
    <w:rsid w:val="00E10E9C"/>
    <w:rsid w:val="00E21C60"/>
    <w:rsid w:val="00E22995"/>
    <w:rsid w:val="00E44E27"/>
    <w:rsid w:val="00E55A6A"/>
    <w:rsid w:val="00E65BF1"/>
    <w:rsid w:val="00E7409B"/>
    <w:rsid w:val="00E7736F"/>
    <w:rsid w:val="00E80D2D"/>
    <w:rsid w:val="00E831DE"/>
    <w:rsid w:val="00E84215"/>
    <w:rsid w:val="00ED0C94"/>
    <w:rsid w:val="00ED151F"/>
    <w:rsid w:val="00ED3213"/>
    <w:rsid w:val="00ED60AE"/>
    <w:rsid w:val="00ED7752"/>
    <w:rsid w:val="00F145FD"/>
    <w:rsid w:val="00F14894"/>
    <w:rsid w:val="00F218B9"/>
    <w:rsid w:val="00F22037"/>
    <w:rsid w:val="00F307DC"/>
    <w:rsid w:val="00F32CE6"/>
    <w:rsid w:val="00F34C35"/>
    <w:rsid w:val="00F35488"/>
    <w:rsid w:val="00F44B46"/>
    <w:rsid w:val="00F67890"/>
    <w:rsid w:val="00F755AE"/>
    <w:rsid w:val="00F84365"/>
    <w:rsid w:val="00FA734B"/>
    <w:rsid w:val="00FB01AC"/>
    <w:rsid w:val="00FB0C9F"/>
    <w:rsid w:val="00FB244F"/>
    <w:rsid w:val="00FD3857"/>
    <w:rsid w:val="00FD57E0"/>
    <w:rsid w:val="00FE5E6C"/>
    <w:rsid w:val="00FE6FD1"/>
    <w:rsid w:val="00FF0DE0"/>
    <w:rsid w:val="00FF0E16"/>
    <w:rsid w:val="00FF7AC3"/>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44FCC6"/>
  <w15:docId w15:val="{30A035BE-BC78-4960-A952-E01CD05B3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0A1"/>
    <w:rPr>
      <w:rFonts w:ascii="Times New Roman" w:hAnsi="Times New Roman"/>
      <w:sz w:val="24"/>
    </w:rPr>
  </w:style>
  <w:style w:type="paragraph" w:styleId="Rubrik1">
    <w:name w:val="heading 1"/>
    <w:basedOn w:val="Normal"/>
    <w:next w:val="Normal"/>
    <w:autoRedefine/>
    <w:qFormat/>
    <w:rsid w:val="00D930A1"/>
    <w:pPr>
      <w:keepNext/>
      <w:spacing w:before="100" w:beforeAutospacing="1" w:after="480"/>
      <w:outlineLvl w:val="0"/>
    </w:pPr>
    <w:rPr>
      <w:rFonts w:ascii="Microsoft Sans Serif" w:hAnsi="Microsoft Sans Serif" w:cs="Tahoma"/>
      <w:kern w:val="28"/>
      <w:sz w:val="44"/>
    </w:rPr>
  </w:style>
  <w:style w:type="paragraph" w:styleId="Rubrik2">
    <w:name w:val="heading 2"/>
    <w:basedOn w:val="Normal"/>
    <w:next w:val="Normal"/>
    <w:autoRedefine/>
    <w:qFormat/>
    <w:rsid w:val="00D930A1"/>
    <w:pPr>
      <w:keepNext/>
      <w:spacing w:before="240" w:after="120"/>
      <w:outlineLvl w:val="1"/>
    </w:pPr>
    <w:rPr>
      <w:rFonts w:ascii="Arial" w:hAnsi="Arial"/>
      <w:b/>
      <w:sz w:val="32"/>
    </w:rPr>
  </w:style>
  <w:style w:type="paragraph" w:styleId="Rubrik3">
    <w:name w:val="heading 3"/>
    <w:basedOn w:val="Normal"/>
    <w:next w:val="Normal"/>
    <w:link w:val="Rubrik3Char"/>
    <w:autoRedefine/>
    <w:qFormat/>
    <w:rsid w:val="00D930A1"/>
    <w:pPr>
      <w:keepNext/>
      <w:spacing w:before="360" w:after="120"/>
      <w:outlineLvl w:val="2"/>
    </w:pPr>
    <w:rPr>
      <w:rFonts w:ascii="Microsoft Sans Serif" w:hAnsi="Microsoft Sans Serif"/>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Tentafrga">
    <w:name w:val="Tentafråga"/>
    <w:basedOn w:val="Normal"/>
    <w:rsid w:val="00D930A1"/>
    <w:pPr>
      <w:spacing w:before="240" w:after="120"/>
    </w:pPr>
    <w:rPr>
      <w:rFonts w:ascii="Comic Sans MS" w:hAnsi="Comic Sans MS"/>
      <w:b/>
      <w:sz w:val="28"/>
    </w:rPr>
  </w:style>
  <w:style w:type="paragraph" w:customStyle="1" w:styleId="Figurtext">
    <w:name w:val="Figurtext"/>
    <w:basedOn w:val="Normal"/>
    <w:rsid w:val="00D930A1"/>
    <w:pPr>
      <w:ind w:left="480" w:hanging="480"/>
    </w:pPr>
    <w:rPr>
      <w:i/>
      <w:sz w:val="20"/>
      <w:lang w:val="en-GB"/>
    </w:rPr>
  </w:style>
  <w:style w:type="paragraph" w:customStyle="1" w:styleId="Textruta">
    <w:name w:val="Textruta"/>
    <w:basedOn w:val="Normal"/>
    <w:rsid w:val="00D930A1"/>
    <w:rPr>
      <w:rFonts w:ascii="Tahoma" w:hAnsi="Tahoma"/>
      <w:sz w:val="20"/>
    </w:rPr>
  </w:style>
  <w:style w:type="character" w:styleId="Hyperlnk">
    <w:name w:val="Hyperlink"/>
    <w:rsid w:val="004B62AF"/>
    <w:rPr>
      <w:color w:val="0000FF"/>
      <w:u w:val="single"/>
    </w:rPr>
  </w:style>
  <w:style w:type="paragraph" w:styleId="Sidhuvud">
    <w:name w:val="header"/>
    <w:basedOn w:val="Normal"/>
    <w:link w:val="SidhuvudChar"/>
    <w:rsid w:val="004A41D3"/>
    <w:pPr>
      <w:tabs>
        <w:tab w:val="center" w:pos="4536"/>
        <w:tab w:val="right" w:pos="9072"/>
      </w:tabs>
    </w:pPr>
  </w:style>
  <w:style w:type="paragraph" w:styleId="Sidfot">
    <w:name w:val="footer"/>
    <w:basedOn w:val="Normal"/>
    <w:rsid w:val="004A41D3"/>
    <w:pPr>
      <w:tabs>
        <w:tab w:val="center" w:pos="4536"/>
        <w:tab w:val="right" w:pos="9072"/>
      </w:tabs>
    </w:pPr>
  </w:style>
  <w:style w:type="table" w:styleId="Tabellrutnt">
    <w:name w:val="Table Grid"/>
    <w:basedOn w:val="Normaltabell"/>
    <w:rsid w:val="004A41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dnummer">
    <w:name w:val="page number"/>
    <w:basedOn w:val="Standardstycketeckensnitt"/>
    <w:rsid w:val="004A41D3"/>
  </w:style>
  <w:style w:type="character" w:customStyle="1" w:styleId="SidhuvudChar">
    <w:name w:val="Sidhuvud Char"/>
    <w:link w:val="Sidhuvud"/>
    <w:rsid w:val="00415003"/>
    <w:rPr>
      <w:rFonts w:ascii="Times New Roman" w:hAnsi="Times New Roman"/>
      <w:sz w:val="24"/>
    </w:rPr>
  </w:style>
  <w:style w:type="character" w:customStyle="1" w:styleId="Rubrik3Char">
    <w:name w:val="Rubrik 3 Char"/>
    <w:link w:val="Rubrik3"/>
    <w:rsid w:val="005D35AC"/>
    <w:rPr>
      <w:rFonts w:ascii="Microsoft Sans Serif" w:hAnsi="Microsoft Sans Serif"/>
      <w:sz w:val="28"/>
    </w:rPr>
  </w:style>
  <w:style w:type="paragraph" w:styleId="Liststycke">
    <w:name w:val="List Paragraph"/>
    <w:basedOn w:val="Normal"/>
    <w:uiPriority w:val="34"/>
    <w:qFormat/>
    <w:rsid w:val="00E842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13538">
      <w:bodyDiv w:val="1"/>
      <w:marLeft w:val="0"/>
      <w:marRight w:val="0"/>
      <w:marTop w:val="0"/>
      <w:marBottom w:val="0"/>
      <w:divBdr>
        <w:top w:val="none" w:sz="0" w:space="0" w:color="auto"/>
        <w:left w:val="none" w:sz="0" w:space="0" w:color="auto"/>
        <w:bottom w:val="none" w:sz="0" w:space="0" w:color="auto"/>
        <w:right w:val="none" w:sz="0" w:space="0" w:color="auto"/>
      </w:divBdr>
      <w:divsChild>
        <w:div w:id="639572974">
          <w:marLeft w:val="0"/>
          <w:marRight w:val="0"/>
          <w:marTop w:val="0"/>
          <w:marBottom w:val="0"/>
          <w:divBdr>
            <w:top w:val="none" w:sz="0" w:space="0" w:color="auto"/>
            <w:left w:val="none" w:sz="0" w:space="0" w:color="auto"/>
            <w:bottom w:val="none" w:sz="0" w:space="0" w:color="auto"/>
            <w:right w:val="none" w:sz="0" w:space="0" w:color="auto"/>
          </w:divBdr>
        </w:div>
      </w:divsChild>
    </w:div>
    <w:div w:id="129059796">
      <w:bodyDiv w:val="1"/>
      <w:marLeft w:val="0"/>
      <w:marRight w:val="0"/>
      <w:marTop w:val="0"/>
      <w:marBottom w:val="0"/>
      <w:divBdr>
        <w:top w:val="none" w:sz="0" w:space="0" w:color="auto"/>
        <w:left w:val="none" w:sz="0" w:space="0" w:color="auto"/>
        <w:bottom w:val="none" w:sz="0" w:space="0" w:color="auto"/>
        <w:right w:val="none" w:sz="0" w:space="0" w:color="auto"/>
      </w:divBdr>
    </w:div>
    <w:div w:id="244799472">
      <w:bodyDiv w:val="1"/>
      <w:marLeft w:val="0"/>
      <w:marRight w:val="0"/>
      <w:marTop w:val="0"/>
      <w:marBottom w:val="0"/>
      <w:divBdr>
        <w:top w:val="none" w:sz="0" w:space="0" w:color="auto"/>
        <w:left w:val="none" w:sz="0" w:space="0" w:color="auto"/>
        <w:bottom w:val="none" w:sz="0" w:space="0" w:color="auto"/>
        <w:right w:val="none" w:sz="0" w:space="0" w:color="auto"/>
      </w:divBdr>
      <w:divsChild>
        <w:div w:id="1957710613">
          <w:marLeft w:val="0"/>
          <w:marRight w:val="0"/>
          <w:marTop w:val="0"/>
          <w:marBottom w:val="0"/>
          <w:divBdr>
            <w:top w:val="none" w:sz="0" w:space="0" w:color="auto"/>
            <w:left w:val="none" w:sz="0" w:space="0" w:color="auto"/>
            <w:bottom w:val="none" w:sz="0" w:space="0" w:color="auto"/>
            <w:right w:val="none" w:sz="0" w:space="0" w:color="auto"/>
          </w:divBdr>
        </w:div>
      </w:divsChild>
    </w:div>
    <w:div w:id="262998941">
      <w:bodyDiv w:val="1"/>
      <w:marLeft w:val="0"/>
      <w:marRight w:val="0"/>
      <w:marTop w:val="0"/>
      <w:marBottom w:val="0"/>
      <w:divBdr>
        <w:top w:val="none" w:sz="0" w:space="0" w:color="auto"/>
        <w:left w:val="none" w:sz="0" w:space="0" w:color="auto"/>
        <w:bottom w:val="none" w:sz="0" w:space="0" w:color="auto"/>
        <w:right w:val="none" w:sz="0" w:space="0" w:color="auto"/>
      </w:divBdr>
      <w:divsChild>
        <w:div w:id="937326384">
          <w:marLeft w:val="0"/>
          <w:marRight w:val="0"/>
          <w:marTop w:val="0"/>
          <w:marBottom w:val="0"/>
          <w:divBdr>
            <w:top w:val="none" w:sz="0" w:space="0" w:color="auto"/>
            <w:left w:val="none" w:sz="0" w:space="0" w:color="auto"/>
            <w:bottom w:val="none" w:sz="0" w:space="0" w:color="auto"/>
            <w:right w:val="none" w:sz="0" w:space="0" w:color="auto"/>
          </w:divBdr>
        </w:div>
      </w:divsChild>
    </w:div>
    <w:div w:id="263151923">
      <w:bodyDiv w:val="1"/>
      <w:marLeft w:val="0"/>
      <w:marRight w:val="0"/>
      <w:marTop w:val="0"/>
      <w:marBottom w:val="0"/>
      <w:divBdr>
        <w:top w:val="none" w:sz="0" w:space="0" w:color="auto"/>
        <w:left w:val="none" w:sz="0" w:space="0" w:color="auto"/>
        <w:bottom w:val="none" w:sz="0" w:space="0" w:color="auto"/>
        <w:right w:val="none" w:sz="0" w:space="0" w:color="auto"/>
      </w:divBdr>
      <w:divsChild>
        <w:div w:id="1232502339">
          <w:marLeft w:val="0"/>
          <w:marRight w:val="0"/>
          <w:marTop w:val="0"/>
          <w:marBottom w:val="0"/>
          <w:divBdr>
            <w:top w:val="none" w:sz="0" w:space="0" w:color="auto"/>
            <w:left w:val="none" w:sz="0" w:space="0" w:color="auto"/>
            <w:bottom w:val="none" w:sz="0" w:space="0" w:color="auto"/>
            <w:right w:val="none" w:sz="0" w:space="0" w:color="auto"/>
          </w:divBdr>
        </w:div>
      </w:divsChild>
    </w:div>
    <w:div w:id="264772637">
      <w:bodyDiv w:val="1"/>
      <w:marLeft w:val="0"/>
      <w:marRight w:val="0"/>
      <w:marTop w:val="0"/>
      <w:marBottom w:val="0"/>
      <w:divBdr>
        <w:top w:val="none" w:sz="0" w:space="0" w:color="auto"/>
        <w:left w:val="none" w:sz="0" w:space="0" w:color="auto"/>
        <w:bottom w:val="none" w:sz="0" w:space="0" w:color="auto"/>
        <w:right w:val="none" w:sz="0" w:space="0" w:color="auto"/>
      </w:divBdr>
      <w:divsChild>
        <w:div w:id="251475151">
          <w:marLeft w:val="0"/>
          <w:marRight w:val="0"/>
          <w:marTop w:val="0"/>
          <w:marBottom w:val="0"/>
          <w:divBdr>
            <w:top w:val="none" w:sz="0" w:space="0" w:color="auto"/>
            <w:left w:val="none" w:sz="0" w:space="0" w:color="auto"/>
            <w:bottom w:val="none" w:sz="0" w:space="0" w:color="auto"/>
            <w:right w:val="none" w:sz="0" w:space="0" w:color="auto"/>
          </w:divBdr>
        </w:div>
      </w:divsChild>
    </w:div>
    <w:div w:id="331183493">
      <w:bodyDiv w:val="1"/>
      <w:marLeft w:val="0"/>
      <w:marRight w:val="0"/>
      <w:marTop w:val="0"/>
      <w:marBottom w:val="0"/>
      <w:divBdr>
        <w:top w:val="none" w:sz="0" w:space="0" w:color="auto"/>
        <w:left w:val="none" w:sz="0" w:space="0" w:color="auto"/>
        <w:bottom w:val="none" w:sz="0" w:space="0" w:color="auto"/>
        <w:right w:val="none" w:sz="0" w:space="0" w:color="auto"/>
      </w:divBdr>
      <w:divsChild>
        <w:div w:id="220333457">
          <w:marLeft w:val="0"/>
          <w:marRight w:val="0"/>
          <w:marTop w:val="0"/>
          <w:marBottom w:val="0"/>
          <w:divBdr>
            <w:top w:val="none" w:sz="0" w:space="0" w:color="auto"/>
            <w:left w:val="none" w:sz="0" w:space="0" w:color="auto"/>
            <w:bottom w:val="none" w:sz="0" w:space="0" w:color="auto"/>
            <w:right w:val="none" w:sz="0" w:space="0" w:color="auto"/>
          </w:divBdr>
        </w:div>
      </w:divsChild>
    </w:div>
    <w:div w:id="388188467">
      <w:bodyDiv w:val="1"/>
      <w:marLeft w:val="0"/>
      <w:marRight w:val="0"/>
      <w:marTop w:val="0"/>
      <w:marBottom w:val="0"/>
      <w:divBdr>
        <w:top w:val="none" w:sz="0" w:space="0" w:color="auto"/>
        <w:left w:val="none" w:sz="0" w:space="0" w:color="auto"/>
        <w:bottom w:val="none" w:sz="0" w:space="0" w:color="auto"/>
        <w:right w:val="none" w:sz="0" w:space="0" w:color="auto"/>
      </w:divBdr>
      <w:divsChild>
        <w:div w:id="363098004">
          <w:marLeft w:val="0"/>
          <w:marRight w:val="0"/>
          <w:marTop w:val="0"/>
          <w:marBottom w:val="0"/>
          <w:divBdr>
            <w:top w:val="none" w:sz="0" w:space="0" w:color="auto"/>
            <w:left w:val="none" w:sz="0" w:space="0" w:color="auto"/>
            <w:bottom w:val="none" w:sz="0" w:space="0" w:color="auto"/>
            <w:right w:val="none" w:sz="0" w:space="0" w:color="auto"/>
          </w:divBdr>
        </w:div>
      </w:divsChild>
    </w:div>
    <w:div w:id="478423218">
      <w:bodyDiv w:val="1"/>
      <w:marLeft w:val="0"/>
      <w:marRight w:val="0"/>
      <w:marTop w:val="0"/>
      <w:marBottom w:val="0"/>
      <w:divBdr>
        <w:top w:val="none" w:sz="0" w:space="0" w:color="auto"/>
        <w:left w:val="none" w:sz="0" w:space="0" w:color="auto"/>
        <w:bottom w:val="none" w:sz="0" w:space="0" w:color="auto"/>
        <w:right w:val="none" w:sz="0" w:space="0" w:color="auto"/>
      </w:divBdr>
      <w:divsChild>
        <w:div w:id="697006012">
          <w:marLeft w:val="0"/>
          <w:marRight w:val="0"/>
          <w:marTop w:val="0"/>
          <w:marBottom w:val="0"/>
          <w:divBdr>
            <w:top w:val="none" w:sz="0" w:space="0" w:color="auto"/>
            <w:left w:val="none" w:sz="0" w:space="0" w:color="auto"/>
            <w:bottom w:val="none" w:sz="0" w:space="0" w:color="auto"/>
            <w:right w:val="none" w:sz="0" w:space="0" w:color="auto"/>
          </w:divBdr>
        </w:div>
      </w:divsChild>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760950359">
      <w:bodyDiv w:val="1"/>
      <w:marLeft w:val="0"/>
      <w:marRight w:val="0"/>
      <w:marTop w:val="0"/>
      <w:marBottom w:val="0"/>
      <w:divBdr>
        <w:top w:val="none" w:sz="0" w:space="0" w:color="auto"/>
        <w:left w:val="none" w:sz="0" w:space="0" w:color="auto"/>
        <w:bottom w:val="none" w:sz="0" w:space="0" w:color="auto"/>
        <w:right w:val="none" w:sz="0" w:space="0" w:color="auto"/>
      </w:divBdr>
    </w:div>
    <w:div w:id="825129412">
      <w:bodyDiv w:val="1"/>
      <w:marLeft w:val="0"/>
      <w:marRight w:val="0"/>
      <w:marTop w:val="0"/>
      <w:marBottom w:val="0"/>
      <w:divBdr>
        <w:top w:val="none" w:sz="0" w:space="0" w:color="auto"/>
        <w:left w:val="none" w:sz="0" w:space="0" w:color="auto"/>
        <w:bottom w:val="none" w:sz="0" w:space="0" w:color="auto"/>
        <w:right w:val="none" w:sz="0" w:space="0" w:color="auto"/>
      </w:divBdr>
      <w:divsChild>
        <w:div w:id="289484995">
          <w:marLeft w:val="0"/>
          <w:marRight w:val="0"/>
          <w:marTop w:val="0"/>
          <w:marBottom w:val="0"/>
          <w:divBdr>
            <w:top w:val="none" w:sz="0" w:space="0" w:color="auto"/>
            <w:left w:val="none" w:sz="0" w:space="0" w:color="auto"/>
            <w:bottom w:val="none" w:sz="0" w:space="0" w:color="auto"/>
            <w:right w:val="none" w:sz="0" w:space="0" w:color="auto"/>
          </w:divBdr>
        </w:div>
      </w:divsChild>
    </w:div>
    <w:div w:id="869226973">
      <w:bodyDiv w:val="1"/>
      <w:marLeft w:val="0"/>
      <w:marRight w:val="0"/>
      <w:marTop w:val="0"/>
      <w:marBottom w:val="0"/>
      <w:divBdr>
        <w:top w:val="none" w:sz="0" w:space="0" w:color="auto"/>
        <w:left w:val="none" w:sz="0" w:space="0" w:color="auto"/>
        <w:bottom w:val="none" w:sz="0" w:space="0" w:color="auto"/>
        <w:right w:val="none" w:sz="0" w:space="0" w:color="auto"/>
      </w:divBdr>
      <w:divsChild>
        <w:div w:id="932979265">
          <w:marLeft w:val="0"/>
          <w:marRight w:val="0"/>
          <w:marTop w:val="0"/>
          <w:marBottom w:val="0"/>
          <w:divBdr>
            <w:top w:val="none" w:sz="0" w:space="0" w:color="auto"/>
            <w:left w:val="none" w:sz="0" w:space="0" w:color="auto"/>
            <w:bottom w:val="none" w:sz="0" w:space="0" w:color="auto"/>
            <w:right w:val="none" w:sz="0" w:space="0" w:color="auto"/>
          </w:divBdr>
        </w:div>
      </w:divsChild>
    </w:div>
    <w:div w:id="888299249">
      <w:bodyDiv w:val="1"/>
      <w:marLeft w:val="0"/>
      <w:marRight w:val="0"/>
      <w:marTop w:val="0"/>
      <w:marBottom w:val="0"/>
      <w:divBdr>
        <w:top w:val="none" w:sz="0" w:space="0" w:color="auto"/>
        <w:left w:val="none" w:sz="0" w:space="0" w:color="auto"/>
        <w:bottom w:val="none" w:sz="0" w:space="0" w:color="auto"/>
        <w:right w:val="none" w:sz="0" w:space="0" w:color="auto"/>
      </w:divBdr>
      <w:divsChild>
        <w:div w:id="447941968">
          <w:marLeft w:val="0"/>
          <w:marRight w:val="0"/>
          <w:marTop w:val="0"/>
          <w:marBottom w:val="0"/>
          <w:divBdr>
            <w:top w:val="none" w:sz="0" w:space="0" w:color="auto"/>
            <w:left w:val="none" w:sz="0" w:space="0" w:color="auto"/>
            <w:bottom w:val="none" w:sz="0" w:space="0" w:color="auto"/>
            <w:right w:val="none" w:sz="0" w:space="0" w:color="auto"/>
          </w:divBdr>
        </w:div>
      </w:divsChild>
    </w:div>
    <w:div w:id="915550329">
      <w:bodyDiv w:val="1"/>
      <w:marLeft w:val="0"/>
      <w:marRight w:val="0"/>
      <w:marTop w:val="0"/>
      <w:marBottom w:val="0"/>
      <w:divBdr>
        <w:top w:val="none" w:sz="0" w:space="0" w:color="auto"/>
        <w:left w:val="none" w:sz="0" w:space="0" w:color="auto"/>
        <w:bottom w:val="none" w:sz="0" w:space="0" w:color="auto"/>
        <w:right w:val="none" w:sz="0" w:space="0" w:color="auto"/>
      </w:divBdr>
      <w:divsChild>
        <w:div w:id="399256097">
          <w:marLeft w:val="0"/>
          <w:marRight w:val="0"/>
          <w:marTop w:val="0"/>
          <w:marBottom w:val="0"/>
          <w:divBdr>
            <w:top w:val="none" w:sz="0" w:space="0" w:color="auto"/>
            <w:left w:val="none" w:sz="0" w:space="0" w:color="auto"/>
            <w:bottom w:val="none" w:sz="0" w:space="0" w:color="auto"/>
            <w:right w:val="none" w:sz="0" w:space="0" w:color="auto"/>
          </w:divBdr>
        </w:div>
      </w:divsChild>
    </w:div>
    <w:div w:id="1131435015">
      <w:bodyDiv w:val="1"/>
      <w:marLeft w:val="0"/>
      <w:marRight w:val="0"/>
      <w:marTop w:val="0"/>
      <w:marBottom w:val="0"/>
      <w:divBdr>
        <w:top w:val="none" w:sz="0" w:space="0" w:color="auto"/>
        <w:left w:val="none" w:sz="0" w:space="0" w:color="auto"/>
        <w:bottom w:val="none" w:sz="0" w:space="0" w:color="auto"/>
        <w:right w:val="none" w:sz="0" w:space="0" w:color="auto"/>
      </w:divBdr>
      <w:divsChild>
        <w:div w:id="217983231">
          <w:marLeft w:val="0"/>
          <w:marRight w:val="0"/>
          <w:marTop w:val="0"/>
          <w:marBottom w:val="0"/>
          <w:divBdr>
            <w:top w:val="none" w:sz="0" w:space="0" w:color="auto"/>
            <w:left w:val="none" w:sz="0" w:space="0" w:color="auto"/>
            <w:bottom w:val="none" w:sz="0" w:space="0" w:color="auto"/>
            <w:right w:val="none" w:sz="0" w:space="0" w:color="auto"/>
          </w:divBdr>
        </w:div>
      </w:divsChild>
    </w:div>
    <w:div w:id="1175878499">
      <w:bodyDiv w:val="1"/>
      <w:marLeft w:val="0"/>
      <w:marRight w:val="0"/>
      <w:marTop w:val="0"/>
      <w:marBottom w:val="0"/>
      <w:divBdr>
        <w:top w:val="none" w:sz="0" w:space="0" w:color="auto"/>
        <w:left w:val="none" w:sz="0" w:space="0" w:color="auto"/>
        <w:bottom w:val="none" w:sz="0" w:space="0" w:color="auto"/>
        <w:right w:val="none" w:sz="0" w:space="0" w:color="auto"/>
      </w:divBdr>
      <w:divsChild>
        <w:div w:id="571505938">
          <w:marLeft w:val="0"/>
          <w:marRight w:val="0"/>
          <w:marTop w:val="0"/>
          <w:marBottom w:val="0"/>
          <w:divBdr>
            <w:top w:val="none" w:sz="0" w:space="0" w:color="auto"/>
            <w:left w:val="none" w:sz="0" w:space="0" w:color="auto"/>
            <w:bottom w:val="none" w:sz="0" w:space="0" w:color="auto"/>
            <w:right w:val="none" w:sz="0" w:space="0" w:color="auto"/>
          </w:divBdr>
        </w:div>
      </w:divsChild>
    </w:div>
    <w:div w:id="1267813450">
      <w:bodyDiv w:val="1"/>
      <w:marLeft w:val="0"/>
      <w:marRight w:val="0"/>
      <w:marTop w:val="0"/>
      <w:marBottom w:val="0"/>
      <w:divBdr>
        <w:top w:val="none" w:sz="0" w:space="0" w:color="auto"/>
        <w:left w:val="none" w:sz="0" w:space="0" w:color="auto"/>
        <w:bottom w:val="none" w:sz="0" w:space="0" w:color="auto"/>
        <w:right w:val="none" w:sz="0" w:space="0" w:color="auto"/>
      </w:divBdr>
    </w:div>
    <w:div w:id="1353191117">
      <w:bodyDiv w:val="1"/>
      <w:marLeft w:val="0"/>
      <w:marRight w:val="0"/>
      <w:marTop w:val="0"/>
      <w:marBottom w:val="0"/>
      <w:divBdr>
        <w:top w:val="none" w:sz="0" w:space="0" w:color="auto"/>
        <w:left w:val="none" w:sz="0" w:space="0" w:color="auto"/>
        <w:bottom w:val="none" w:sz="0" w:space="0" w:color="auto"/>
        <w:right w:val="none" w:sz="0" w:space="0" w:color="auto"/>
      </w:divBdr>
      <w:divsChild>
        <w:div w:id="1752236915">
          <w:marLeft w:val="0"/>
          <w:marRight w:val="0"/>
          <w:marTop w:val="0"/>
          <w:marBottom w:val="0"/>
          <w:divBdr>
            <w:top w:val="none" w:sz="0" w:space="0" w:color="auto"/>
            <w:left w:val="none" w:sz="0" w:space="0" w:color="auto"/>
            <w:bottom w:val="none" w:sz="0" w:space="0" w:color="auto"/>
            <w:right w:val="none" w:sz="0" w:space="0" w:color="auto"/>
          </w:divBdr>
        </w:div>
      </w:divsChild>
    </w:div>
    <w:div w:id="1400783731">
      <w:bodyDiv w:val="1"/>
      <w:marLeft w:val="0"/>
      <w:marRight w:val="0"/>
      <w:marTop w:val="0"/>
      <w:marBottom w:val="0"/>
      <w:divBdr>
        <w:top w:val="none" w:sz="0" w:space="0" w:color="auto"/>
        <w:left w:val="none" w:sz="0" w:space="0" w:color="auto"/>
        <w:bottom w:val="none" w:sz="0" w:space="0" w:color="auto"/>
        <w:right w:val="none" w:sz="0" w:space="0" w:color="auto"/>
      </w:divBdr>
      <w:divsChild>
        <w:div w:id="985088577">
          <w:marLeft w:val="0"/>
          <w:marRight w:val="0"/>
          <w:marTop w:val="0"/>
          <w:marBottom w:val="0"/>
          <w:divBdr>
            <w:top w:val="none" w:sz="0" w:space="0" w:color="auto"/>
            <w:left w:val="none" w:sz="0" w:space="0" w:color="auto"/>
            <w:bottom w:val="none" w:sz="0" w:space="0" w:color="auto"/>
            <w:right w:val="none" w:sz="0" w:space="0" w:color="auto"/>
          </w:divBdr>
        </w:div>
      </w:divsChild>
    </w:div>
    <w:div w:id="1483232945">
      <w:bodyDiv w:val="1"/>
      <w:marLeft w:val="0"/>
      <w:marRight w:val="0"/>
      <w:marTop w:val="0"/>
      <w:marBottom w:val="0"/>
      <w:divBdr>
        <w:top w:val="none" w:sz="0" w:space="0" w:color="auto"/>
        <w:left w:val="none" w:sz="0" w:space="0" w:color="auto"/>
        <w:bottom w:val="none" w:sz="0" w:space="0" w:color="auto"/>
        <w:right w:val="none" w:sz="0" w:space="0" w:color="auto"/>
      </w:divBdr>
      <w:divsChild>
        <w:div w:id="296381253">
          <w:marLeft w:val="0"/>
          <w:marRight w:val="0"/>
          <w:marTop w:val="0"/>
          <w:marBottom w:val="0"/>
          <w:divBdr>
            <w:top w:val="none" w:sz="0" w:space="0" w:color="auto"/>
            <w:left w:val="none" w:sz="0" w:space="0" w:color="auto"/>
            <w:bottom w:val="none" w:sz="0" w:space="0" w:color="auto"/>
            <w:right w:val="none" w:sz="0" w:space="0" w:color="auto"/>
          </w:divBdr>
        </w:div>
      </w:divsChild>
    </w:div>
    <w:div w:id="1499728691">
      <w:bodyDiv w:val="1"/>
      <w:marLeft w:val="0"/>
      <w:marRight w:val="0"/>
      <w:marTop w:val="0"/>
      <w:marBottom w:val="0"/>
      <w:divBdr>
        <w:top w:val="none" w:sz="0" w:space="0" w:color="auto"/>
        <w:left w:val="none" w:sz="0" w:space="0" w:color="auto"/>
        <w:bottom w:val="none" w:sz="0" w:space="0" w:color="auto"/>
        <w:right w:val="none" w:sz="0" w:space="0" w:color="auto"/>
      </w:divBdr>
      <w:divsChild>
        <w:div w:id="1133985979">
          <w:marLeft w:val="0"/>
          <w:marRight w:val="0"/>
          <w:marTop w:val="0"/>
          <w:marBottom w:val="0"/>
          <w:divBdr>
            <w:top w:val="none" w:sz="0" w:space="0" w:color="auto"/>
            <w:left w:val="none" w:sz="0" w:space="0" w:color="auto"/>
            <w:bottom w:val="none" w:sz="0" w:space="0" w:color="auto"/>
            <w:right w:val="none" w:sz="0" w:space="0" w:color="auto"/>
          </w:divBdr>
        </w:div>
      </w:divsChild>
    </w:div>
    <w:div w:id="1571034860">
      <w:bodyDiv w:val="1"/>
      <w:marLeft w:val="0"/>
      <w:marRight w:val="0"/>
      <w:marTop w:val="0"/>
      <w:marBottom w:val="0"/>
      <w:divBdr>
        <w:top w:val="none" w:sz="0" w:space="0" w:color="auto"/>
        <w:left w:val="none" w:sz="0" w:space="0" w:color="auto"/>
        <w:bottom w:val="none" w:sz="0" w:space="0" w:color="auto"/>
        <w:right w:val="none" w:sz="0" w:space="0" w:color="auto"/>
      </w:divBdr>
    </w:div>
    <w:div w:id="1695837259">
      <w:bodyDiv w:val="1"/>
      <w:marLeft w:val="0"/>
      <w:marRight w:val="0"/>
      <w:marTop w:val="0"/>
      <w:marBottom w:val="0"/>
      <w:divBdr>
        <w:top w:val="none" w:sz="0" w:space="0" w:color="auto"/>
        <w:left w:val="none" w:sz="0" w:space="0" w:color="auto"/>
        <w:bottom w:val="none" w:sz="0" w:space="0" w:color="auto"/>
        <w:right w:val="none" w:sz="0" w:space="0" w:color="auto"/>
      </w:divBdr>
      <w:divsChild>
        <w:div w:id="1146050792">
          <w:marLeft w:val="0"/>
          <w:marRight w:val="0"/>
          <w:marTop w:val="0"/>
          <w:marBottom w:val="0"/>
          <w:divBdr>
            <w:top w:val="none" w:sz="0" w:space="0" w:color="auto"/>
            <w:left w:val="none" w:sz="0" w:space="0" w:color="auto"/>
            <w:bottom w:val="none" w:sz="0" w:space="0" w:color="auto"/>
            <w:right w:val="none" w:sz="0" w:space="0" w:color="auto"/>
          </w:divBdr>
        </w:div>
      </w:divsChild>
    </w:div>
    <w:div w:id="1696037458">
      <w:bodyDiv w:val="1"/>
      <w:marLeft w:val="0"/>
      <w:marRight w:val="0"/>
      <w:marTop w:val="0"/>
      <w:marBottom w:val="0"/>
      <w:divBdr>
        <w:top w:val="none" w:sz="0" w:space="0" w:color="auto"/>
        <w:left w:val="none" w:sz="0" w:space="0" w:color="auto"/>
        <w:bottom w:val="none" w:sz="0" w:space="0" w:color="auto"/>
        <w:right w:val="none" w:sz="0" w:space="0" w:color="auto"/>
      </w:divBdr>
      <w:divsChild>
        <w:div w:id="1356806174">
          <w:marLeft w:val="0"/>
          <w:marRight w:val="0"/>
          <w:marTop w:val="0"/>
          <w:marBottom w:val="0"/>
          <w:divBdr>
            <w:top w:val="none" w:sz="0" w:space="0" w:color="auto"/>
            <w:left w:val="none" w:sz="0" w:space="0" w:color="auto"/>
            <w:bottom w:val="none" w:sz="0" w:space="0" w:color="auto"/>
            <w:right w:val="none" w:sz="0" w:space="0" w:color="auto"/>
          </w:divBdr>
        </w:div>
      </w:divsChild>
    </w:div>
    <w:div w:id="1813134284">
      <w:bodyDiv w:val="1"/>
      <w:marLeft w:val="0"/>
      <w:marRight w:val="0"/>
      <w:marTop w:val="0"/>
      <w:marBottom w:val="0"/>
      <w:divBdr>
        <w:top w:val="none" w:sz="0" w:space="0" w:color="auto"/>
        <w:left w:val="none" w:sz="0" w:space="0" w:color="auto"/>
        <w:bottom w:val="none" w:sz="0" w:space="0" w:color="auto"/>
        <w:right w:val="none" w:sz="0" w:space="0" w:color="auto"/>
      </w:divBdr>
      <w:divsChild>
        <w:div w:id="1188300413">
          <w:marLeft w:val="0"/>
          <w:marRight w:val="0"/>
          <w:marTop w:val="0"/>
          <w:marBottom w:val="0"/>
          <w:divBdr>
            <w:top w:val="none" w:sz="0" w:space="0" w:color="auto"/>
            <w:left w:val="none" w:sz="0" w:space="0" w:color="auto"/>
            <w:bottom w:val="none" w:sz="0" w:space="0" w:color="auto"/>
            <w:right w:val="none" w:sz="0" w:space="0" w:color="auto"/>
          </w:divBdr>
        </w:div>
      </w:divsChild>
    </w:div>
    <w:div w:id="1850025993">
      <w:bodyDiv w:val="1"/>
      <w:marLeft w:val="0"/>
      <w:marRight w:val="0"/>
      <w:marTop w:val="0"/>
      <w:marBottom w:val="0"/>
      <w:divBdr>
        <w:top w:val="none" w:sz="0" w:space="0" w:color="auto"/>
        <w:left w:val="none" w:sz="0" w:space="0" w:color="auto"/>
        <w:bottom w:val="none" w:sz="0" w:space="0" w:color="auto"/>
        <w:right w:val="none" w:sz="0" w:space="0" w:color="auto"/>
      </w:divBdr>
    </w:div>
    <w:div w:id="1872037001">
      <w:bodyDiv w:val="1"/>
      <w:marLeft w:val="0"/>
      <w:marRight w:val="0"/>
      <w:marTop w:val="0"/>
      <w:marBottom w:val="0"/>
      <w:divBdr>
        <w:top w:val="none" w:sz="0" w:space="0" w:color="auto"/>
        <w:left w:val="none" w:sz="0" w:space="0" w:color="auto"/>
        <w:bottom w:val="none" w:sz="0" w:space="0" w:color="auto"/>
        <w:right w:val="none" w:sz="0" w:space="0" w:color="auto"/>
      </w:divBdr>
      <w:divsChild>
        <w:div w:id="882325164">
          <w:marLeft w:val="0"/>
          <w:marRight w:val="0"/>
          <w:marTop w:val="0"/>
          <w:marBottom w:val="0"/>
          <w:divBdr>
            <w:top w:val="none" w:sz="0" w:space="0" w:color="auto"/>
            <w:left w:val="none" w:sz="0" w:space="0" w:color="auto"/>
            <w:bottom w:val="none" w:sz="0" w:space="0" w:color="auto"/>
            <w:right w:val="none" w:sz="0" w:space="0" w:color="auto"/>
          </w:divBdr>
        </w:div>
      </w:divsChild>
    </w:div>
    <w:div w:id="1930892756">
      <w:bodyDiv w:val="1"/>
      <w:marLeft w:val="0"/>
      <w:marRight w:val="0"/>
      <w:marTop w:val="0"/>
      <w:marBottom w:val="0"/>
      <w:divBdr>
        <w:top w:val="none" w:sz="0" w:space="0" w:color="auto"/>
        <w:left w:val="none" w:sz="0" w:space="0" w:color="auto"/>
        <w:bottom w:val="none" w:sz="0" w:space="0" w:color="auto"/>
        <w:right w:val="none" w:sz="0" w:space="0" w:color="auto"/>
      </w:divBdr>
    </w:div>
    <w:div w:id="1973703862">
      <w:bodyDiv w:val="1"/>
      <w:marLeft w:val="0"/>
      <w:marRight w:val="0"/>
      <w:marTop w:val="0"/>
      <w:marBottom w:val="0"/>
      <w:divBdr>
        <w:top w:val="none" w:sz="0" w:space="0" w:color="auto"/>
        <w:left w:val="none" w:sz="0" w:space="0" w:color="auto"/>
        <w:bottom w:val="none" w:sz="0" w:space="0" w:color="auto"/>
        <w:right w:val="none" w:sz="0" w:space="0" w:color="auto"/>
      </w:divBdr>
      <w:divsChild>
        <w:div w:id="1897618611">
          <w:marLeft w:val="0"/>
          <w:marRight w:val="0"/>
          <w:marTop w:val="0"/>
          <w:marBottom w:val="0"/>
          <w:divBdr>
            <w:top w:val="none" w:sz="0" w:space="0" w:color="auto"/>
            <w:left w:val="none" w:sz="0" w:space="0" w:color="auto"/>
            <w:bottom w:val="none" w:sz="0" w:space="0" w:color="auto"/>
            <w:right w:val="none" w:sz="0" w:space="0" w:color="auto"/>
          </w:divBdr>
        </w:div>
      </w:divsChild>
    </w:div>
    <w:div w:id="2045858732">
      <w:bodyDiv w:val="1"/>
      <w:marLeft w:val="0"/>
      <w:marRight w:val="0"/>
      <w:marTop w:val="0"/>
      <w:marBottom w:val="0"/>
      <w:divBdr>
        <w:top w:val="none" w:sz="0" w:space="0" w:color="auto"/>
        <w:left w:val="none" w:sz="0" w:space="0" w:color="auto"/>
        <w:bottom w:val="none" w:sz="0" w:space="0" w:color="auto"/>
        <w:right w:val="none" w:sz="0" w:space="0" w:color="auto"/>
      </w:divBdr>
      <w:divsChild>
        <w:div w:id="986515086">
          <w:marLeft w:val="0"/>
          <w:marRight w:val="0"/>
          <w:marTop w:val="0"/>
          <w:marBottom w:val="0"/>
          <w:divBdr>
            <w:top w:val="none" w:sz="0" w:space="0" w:color="auto"/>
            <w:left w:val="none" w:sz="0" w:space="0" w:color="auto"/>
            <w:bottom w:val="none" w:sz="0" w:space="0" w:color="auto"/>
            <w:right w:val="none" w:sz="0" w:space="0" w:color="auto"/>
          </w:divBdr>
        </w:div>
      </w:divsChild>
    </w:div>
    <w:div w:id="2078089380">
      <w:bodyDiv w:val="1"/>
      <w:marLeft w:val="0"/>
      <w:marRight w:val="0"/>
      <w:marTop w:val="0"/>
      <w:marBottom w:val="0"/>
      <w:divBdr>
        <w:top w:val="none" w:sz="0" w:space="0" w:color="auto"/>
        <w:left w:val="none" w:sz="0" w:space="0" w:color="auto"/>
        <w:bottom w:val="none" w:sz="0" w:space="0" w:color="auto"/>
        <w:right w:val="none" w:sz="0" w:space="0" w:color="auto"/>
      </w:divBdr>
      <w:divsChild>
        <w:div w:id="983507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elle\Application%20Data\Microsoft\Mallar\Erik%20Walla.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Erik Walla</Template>
  <TotalTime>242</TotalTime>
  <Pages>35</Pages>
  <Words>7720</Words>
  <Characters>40919</Characters>
  <Application>Microsoft Office Word</Application>
  <DocSecurity>0</DocSecurity>
  <Lines>340</Lines>
  <Paragraphs>97</Paragraphs>
  <ScaleCrop>false</ScaleCrop>
  <HeadingPairs>
    <vt:vector size="2" baseType="variant">
      <vt:variant>
        <vt:lpstr>Rubrik</vt:lpstr>
      </vt:variant>
      <vt:variant>
        <vt:i4>1</vt:i4>
      </vt:variant>
    </vt:vector>
  </HeadingPairs>
  <TitlesOfParts>
    <vt:vector size="1" baseType="lpstr">
      <vt:lpstr>IKB025 - Labb6</vt:lpstr>
    </vt:vector>
  </TitlesOfParts>
  <Company/>
  <LinksUpToDate>false</LinksUpToDate>
  <CharactersWithSpaces>48542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IKB025 - Labb6</dc:title>
  <dc:subject>Informatik</dc:subject>
  <dc:creator>Pär Douhan</dc:creator>
  <cp:lastModifiedBy>Samir Ahmad</cp:lastModifiedBy>
  <cp:revision>42</cp:revision>
  <cp:lastPrinted>2004-09-21T16:41:00Z</cp:lastPrinted>
  <dcterms:created xsi:type="dcterms:W3CDTF">2018-04-26T12:50:00Z</dcterms:created>
  <dcterms:modified xsi:type="dcterms:W3CDTF">2025-05-23T12:23:00Z</dcterms:modified>
</cp:coreProperties>
</file>